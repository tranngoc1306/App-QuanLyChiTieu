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E98E" w14:textId="725A8554" w:rsidR="00563C94" w:rsidRDefault="0078709E" w:rsidP="0CEE5B60">
      <w:pPr>
        <w:pStyle w:val="paragraph"/>
        <w:spacing w:before="0" w:beforeAutospacing="0" w:after="0" w:afterAutospacing="0"/>
        <w:jc w:val="center"/>
        <w:textAlignment w:val="baseline"/>
        <w:rPr>
          <w:rFonts w:ascii=".VnTime" w:hAnsi=".VnTime"/>
          <w:sz w:val="28"/>
          <w:szCs w:val="28"/>
        </w:rPr>
      </w:pPr>
      <w:bookmarkStart w:id="0" w:name="_Toc169424238"/>
      <w:bookmarkStart w:id="1" w:name="_Toc169424237"/>
      <w:r>
        <w:rPr>
          <w:noProof/>
        </w:rPr>
        <mc:AlternateContent>
          <mc:Choice Requires="wpc">
            <w:drawing>
              <wp:inline distT="0" distB="0" distL="0" distR="0" wp14:anchorId="75CA16D3" wp14:editId="0BF2175D">
                <wp:extent cx="5562600" cy="9224010"/>
                <wp:effectExtent l="0" t="0" r="0" b="0"/>
                <wp:docPr id="14"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 name="Text Box 5"/>
                        <wps:cNvSpPr txBox="1">
                          <a:spLocks noChangeArrowheads="1"/>
                        </wps:cNvSpPr>
                        <wps:spPr bwMode="auto">
                          <a:xfrm>
                            <a:off x="0" y="3571873"/>
                            <a:ext cx="5562600" cy="4141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55746" w14:textId="77777777" w:rsidR="00A13ADA" w:rsidRDefault="00A13ADA" w:rsidP="0078709E">
                              <w:pPr>
                                <w:spacing w:before="60"/>
                                <w:jc w:val="center"/>
                                <w:rPr>
                                  <w:rFonts w:ascii="Arial" w:hAnsi="Arial"/>
                                  <w:sz w:val="44"/>
                                  <w:szCs w:val="96"/>
                                </w:rPr>
                              </w:pPr>
                            </w:p>
                            <w:p w14:paraId="5B0E2860" w14:textId="5C9C5212" w:rsidR="0078709E" w:rsidRDefault="00FB0899" w:rsidP="0078709E">
                              <w:pPr>
                                <w:spacing w:before="60"/>
                                <w:jc w:val="center"/>
                                <w:rPr>
                                  <w:rFonts w:ascii="Arial" w:hAnsi="Arial"/>
                                  <w:sz w:val="44"/>
                                  <w:szCs w:val="96"/>
                                </w:rPr>
                              </w:pPr>
                              <w:r>
                                <w:rPr>
                                  <w:rFonts w:ascii="Arial" w:hAnsi="Arial"/>
                                  <w:sz w:val="44"/>
                                  <w:szCs w:val="96"/>
                                </w:rPr>
                                <w:t>T</w:t>
                              </w:r>
                              <w:r w:rsidR="00442C3E">
                                <w:rPr>
                                  <w:rFonts w:ascii="Arial" w:hAnsi="Arial"/>
                                  <w:sz w:val="44"/>
                                  <w:szCs w:val="96"/>
                                </w:rPr>
                                <w:t>ÊN ĐỀ TÀI:</w:t>
                              </w:r>
                            </w:p>
                            <w:p w14:paraId="0AA30816" w14:textId="39220A62" w:rsidR="00442C3E" w:rsidRPr="005D49C9" w:rsidRDefault="00F162B5" w:rsidP="0078709E">
                              <w:pPr>
                                <w:spacing w:before="60"/>
                                <w:jc w:val="center"/>
                                <w:rPr>
                                  <w:rFonts w:ascii="Arial" w:hAnsi="Arial"/>
                                  <w:sz w:val="44"/>
                                  <w:szCs w:val="96"/>
                                </w:rPr>
                              </w:pPr>
                              <w:r>
                                <w:rPr>
                                  <w:rFonts w:ascii="Arial" w:hAnsi="Arial"/>
                                  <w:sz w:val="44"/>
                                  <w:szCs w:val="96"/>
                                </w:rPr>
                                <w:t>XÂY DỰNG ỨNG DỤNG QUẢN LÝ CHI TIÊU</w:t>
                              </w:r>
                            </w:p>
                            <w:p w14:paraId="492FC324" w14:textId="77777777" w:rsidR="0078709E" w:rsidRDefault="0078709E" w:rsidP="0078709E">
                              <w:pPr>
                                <w:spacing w:before="60"/>
                                <w:jc w:val="center"/>
                                <w:rPr>
                                  <w:b/>
                                  <w:sz w:val="24"/>
                                </w:rPr>
                              </w:pPr>
                            </w:p>
                            <w:p w14:paraId="485E14DE" w14:textId="77777777" w:rsidR="0078709E" w:rsidRDefault="0078709E" w:rsidP="0078709E">
                              <w:pPr>
                                <w:spacing w:before="60"/>
                                <w:jc w:val="center"/>
                                <w:rPr>
                                  <w:b/>
                                  <w:sz w:val="24"/>
                                </w:rPr>
                              </w:pPr>
                            </w:p>
                            <w:p w14:paraId="075D76EC" w14:textId="77777777" w:rsidR="0078709E" w:rsidRDefault="0078709E" w:rsidP="00F162B5">
                              <w:pPr>
                                <w:spacing w:before="60"/>
                                <w:ind w:firstLine="0"/>
                                <w:rPr>
                                  <w:b/>
                                </w:rPr>
                              </w:pPr>
                            </w:p>
                            <w:p w14:paraId="27A7DE5A" w14:textId="77777777" w:rsidR="0078709E" w:rsidRDefault="0078709E" w:rsidP="0078709E">
                              <w:pPr>
                                <w:spacing w:before="60"/>
                                <w:jc w:val="center"/>
                                <w:rPr>
                                  <w:b/>
                                </w:rPr>
                              </w:pPr>
                            </w:p>
                            <w:p w14:paraId="6E09F963" w14:textId="77777777" w:rsidR="0078709E" w:rsidRDefault="0078709E" w:rsidP="0078709E">
                              <w:pPr>
                                <w:spacing w:before="60"/>
                                <w:jc w:val="center"/>
                                <w:rPr>
                                  <w:b/>
                                </w:rPr>
                              </w:pPr>
                            </w:p>
                            <w:p w14:paraId="0FB12AE0" w14:textId="77777777" w:rsidR="0078709E" w:rsidRPr="005D49C9" w:rsidRDefault="0078709E" w:rsidP="0078709E">
                              <w:pPr>
                                <w:spacing w:before="60"/>
                                <w:jc w:val="center"/>
                                <w:rPr>
                                  <w:b/>
                                </w:rPr>
                              </w:pPr>
                              <w:r>
                                <w:rPr>
                                  <w:b/>
                                </w:rPr>
                                <w:t>BÀI TẬP LỚN</w:t>
                              </w:r>
                            </w:p>
                            <w:p w14:paraId="1AC69A09" w14:textId="3AD32053" w:rsidR="0078709E" w:rsidRPr="005F5F48" w:rsidRDefault="0078709E" w:rsidP="00470805">
                              <w:pPr>
                                <w:spacing w:before="60"/>
                                <w:jc w:val="center"/>
                                <w:rPr>
                                  <w:b/>
                                </w:rPr>
                              </w:pPr>
                              <w:r w:rsidRPr="005F5F48">
                                <w:rPr>
                                  <w:b/>
                                </w:rPr>
                                <w:t xml:space="preserve">MÔN: </w:t>
                              </w:r>
                              <w:r w:rsidR="00521B1A" w:rsidRPr="005F5F48">
                                <w:rPr>
                                  <w:b/>
                                </w:rPr>
                                <w:t>LẬP TRÌNH .NET 1 + BTL</w:t>
                              </w:r>
                              <w:r w:rsidRPr="005F5F48">
                                <w:rPr>
                                  <w:b/>
                                </w:rPr>
                                <w:t xml:space="preserve"> </w:t>
                              </w:r>
                            </w:p>
                            <w:p w14:paraId="56BF4689" w14:textId="04C6E06C" w:rsidR="00D70666" w:rsidRPr="00A13ADA" w:rsidRDefault="00D70666" w:rsidP="00470805">
                              <w:pPr>
                                <w:spacing w:before="60"/>
                                <w:jc w:val="center"/>
                                <w:rPr>
                                  <w:b/>
                                  <w:lang w:val="nl-NL"/>
                                </w:rPr>
                              </w:pPr>
                              <w:r w:rsidRPr="00A13ADA">
                                <w:rPr>
                                  <w:b/>
                                  <w:lang w:val="nl-NL"/>
                                </w:rPr>
                                <w:t>(708010</w:t>
                              </w:r>
                              <w:r w:rsidR="00A13ADA">
                                <w:rPr>
                                  <w:b/>
                                  <w:lang w:val="nl-NL"/>
                                </w:rPr>
                                <w:t>8</w:t>
                              </w:r>
                              <w:r w:rsidRPr="00A13ADA">
                                <w:rPr>
                                  <w:b/>
                                  <w:lang w:val="nl-NL"/>
                                </w:rPr>
                                <w:t>)</w:t>
                              </w:r>
                            </w:p>
                            <w:p w14:paraId="501009C2" w14:textId="77777777" w:rsidR="0078709E" w:rsidRPr="00A13ADA" w:rsidRDefault="0078709E" w:rsidP="0078709E">
                              <w:pPr>
                                <w:pStyle w:val="Subtitle"/>
                                <w:rPr>
                                  <w:b/>
                                  <w:sz w:val="24"/>
                                  <w:szCs w:val="24"/>
                                  <w:lang w:val="nl-NL"/>
                                </w:rPr>
                              </w:pPr>
                            </w:p>
                          </w:txbxContent>
                        </wps:txbx>
                        <wps:bodyPr rot="0" vert="horz" wrap="square" lIns="0" tIns="0" rIns="0" bIns="0" anchor="t" anchorCtr="0" upright="1">
                          <a:noAutofit/>
                        </wps:bodyPr>
                      </wps:wsp>
                      <wps:wsp>
                        <wps:cNvPr id="11" name="Text Box 7"/>
                        <wps:cNvSpPr txBox="1">
                          <a:spLocks noChangeAspect="1" noChangeArrowheads="1"/>
                        </wps:cNvSpPr>
                        <wps:spPr bwMode="auto">
                          <a:xfrm>
                            <a:off x="2133600" y="8801100"/>
                            <a:ext cx="129540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661C5" w14:textId="06CC5D99" w:rsidR="0078709E" w:rsidRPr="005D49C9" w:rsidRDefault="0078709E" w:rsidP="0078709E">
                              <w:pPr>
                                <w:spacing w:before="60" w:line="288" w:lineRule="auto"/>
                                <w:jc w:val="center"/>
                                <w:rPr>
                                  <w:b/>
                                </w:rPr>
                              </w:pPr>
                              <w:r w:rsidRPr="005D49C9">
                                <w:rPr>
                                  <w:b/>
                                </w:rPr>
                                <w:t xml:space="preserve">Hà Nội, </w:t>
                              </w:r>
                              <w:r>
                                <w:rPr>
                                  <w:b/>
                                </w:rPr>
                                <w:t>2025</w:t>
                              </w:r>
                            </w:p>
                          </w:txbxContent>
                        </wps:txbx>
                        <wps:bodyPr rot="0" vert="horz" wrap="square" lIns="0" tIns="0" rIns="0" bIns="0" anchor="t" anchorCtr="0" upright="1">
                          <a:spAutoFit/>
                        </wps:bodyPr>
                      </wps:wsp>
                      <wps:wsp>
                        <wps:cNvPr id="12" name="Text Box 8"/>
                        <wps:cNvSpPr txBox="1">
                          <a:spLocks noChangeAspect="1" noChangeArrowheads="1"/>
                        </wps:cNvSpPr>
                        <wps:spPr bwMode="auto">
                          <a:xfrm>
                            <a:off x="685800" y="203835"/>
                            <a:ext cx="4191000" cy="718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DCCDF" w14:textId="77777777" w:rsidR="0078709E" w:rsidRPr="007A410F" w:rsidRDefault="0078709E" w:rsidP="0078709E">
                              <w:pPr>
                                <w:jc w:val="center"/>
                                <w:rPr>
                                  <w:b/>
                                  <w:sz w:val="24"/>
                                </w:rPr>
                              </w:pPr>
                              <w:r w:rsidRPr="007A410F">
                                <w:rPr>
                                  <w:b/>
                                  <w:sz w:val="24"/>
                                </w:rPr>
                                <w:fldChar w:fldCharType="begin"/>
                              </w:r>
                              <w:r w:rsidRPr="007A410F">
                                <w:rPr>
                                  <w:b/>
                                  <w:sz w:val="24"/>
                                </w:rPr>
                                <w:instrText xml:space="preserve"> MACROBUTTON DOFIELDCLICK BỘ GIÁO DỤC VÀ ĐÀO TẠO</w:instrText>
                              </w:r>
                              <w:r w:rsidRPr="007A410F">
                                <w:rPr>
                                  <w:b/>
                                  <w:sz w:val="24"/>
                                </w:rPr>
                                <w:fldChar w:fldCharType="end"/>
                              </w:r>
                            </w:p>
                            <w:p w14:paraId="72C97B13" w14:textId="77777777" w:rsidR="0078709E" w:rsidRPr="00F65597" w:rsidRDefault="0078709E" w:rsidP="0078709E">
                              <w:pPr>
                                <w:jc w:val="center"/>
                                <w:rPr>
                                  <w:rStyle w:val="Strong"/>
                                  <w:rFonts w:ascii=".VnTimeH" w:hAnsi=".VnTimeH"/>
                                  <w:b/>
                                  <w:szCs w:val="28"/>
                                </w:rPr>
                              </w:pPr>
                              <w:r w:rsidRPr="007A410F">
                                <w:rPr>
                                  <w:b/>
                                  <w:szCs w:val="28"/>
                                </w:rPr>
                                <w:fldChar w:fldCharType="begin"/>
                              </w:r>
                              <w:r w:rsidRPr="007A410F">
                                <w:rPr>
                                  <w:b/>
                                  <w:szCs w:val="28"/>
                                </w:rPr>
                                <w:instrText xml:space="preserve"> MACROBUTTON DOFIELDCLICK TRƯỜNG ĐẠI HỌC MỎ - ĐỊA CHẤT</w:instrText>
                              </w:r>
                              <w:r w:rsidRPr="007A410F">
                                <w:rPr>
                                  <w:b/>
                                  <w:szCs w:val="28"/>
                                </w:rPr>
                                <w:fldChar w:fldCharType="end"/>
                              </w:r>
                            </w:p>
                          </w:txbxContent>
                        </wps:txbx>
                        <wps:bodyPr rot="0" vert="horz" wrap="square" lIns="91440" tIns="45720" rIns="91440" bIns="45720" anchor="t" anchorCtr="0" upright="1">
                          <a:spAutoFit/>
                        </wps:bodyPr>
                      </wps:wsp>
                      <pic:pic xmlns:pic="http://schemas.openxmlformats.org/drawingml/2006/picture">
                        <pic:nvPicPr>
                          <pic:cNvPr id="440640179" name="Picture 440640179" descr="A blue circle with white text and a globe&#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988820" y="1303020"/>
                            <a:ext cx="1758391" cy="1758391"/>
                          </a:xfrm>
                          <a:prstGeom prst="rect">
                            <a:avLst/>
                          </a:prstGeom>
                        </pic:spPr>
                      </pic:pic>
                    </wpc:wpc>
                  </a:graphicData>
                </a:graphic>
              </wp:inline>
            </w:drawing>
          </mc:Choice>
          <mc:Fallback>
            <w:pict>
              <v:group w14:anchorId="75CA16D3" id="Canvas 2" o:spid="_x0000_s1026" editas="canvas" style="width:438pt;height:726.3pt;mso-position-horizontal-relative:char;mso-position-vertical-relative:line" coordsize="55626,92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626;height:92240;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8" type="#_x0000_t202" style="position:absolute;top:35718;width:55626;height:4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4055746" w14:textId="77777777" w:rsidR="00A13ADA" w:rsidRDefault="00A13ADA" w:rsidP="0078709E">
                        <w:pPr>
                          <w:spacing w:before="60"/>
                          <w:jc w:val="center"/>
                          <w:rPr>
                            <w:rFonts w:ascii="Arial" w:hAnsi="Arial"/>
                            <w:sz w:val="44"/>
                            <w:szCs w:val="96"/>
                          </w:rPr>
                        </w:pPr>
                      </w:p>
                      <w:p w14:paraId="5B0E2860" w14:textId="5C9C5212" w:rsidR="0078709E" w:rsidRDefault="00FB0899" w:rsidP="0078709E">
                        <w:pPr>
                          <w:spacing w:before="60"/>
                          <w:jc w:val="center"/>
                          <w:rPr>
                            <w:rFonts w:ascii="Arial" w:hAnsi="Arial"/>
                            <w:sz w:val="44"/>
                            <w:szCs w:val="96"/>
                          </w:rPr>
                        </w:pPr>
                        <w:r>
                          <w:rPr>
                            <w:rFonts w:ascii="Arial" w:hAnsi="Arial"/>
                            <w:sz w:val="44"/>
                            <w:szCs w:val="96"/>
                          </w:rPr>
                          <w:t>T</w:t>
                        </w:r>
                        <w:r w:rsidR="00442C3E">
                          <w:rPr>
                            <w:rFonts w:ascii="Arial" w:hAnsi="Arial"/>
                            <w:sz w:val="44"/>
                            <w:szCs w:val="96"/>
                          </w:rPr>
                          <w:t>ÊN ĐỀ TÀI:</w:t>
                        </w:r>
                      </w:p>
                      <w:p w14:paraId="0AA30816" w14:textId="39220A62" w:rsidR="00442C3E" w:rsidRPr="005D49C9" w:rsidRDefault="00F162B5" w:rsidP="0078709E">
                        <w:pPr>
                          <w:spacing w:before="60"/>
                          <w:jc w:val="center"/>
                          <w:rPr>
                            <w:rFonts w:ascii="Arial" w:hAnsi="Arial"/>
                            <w:sz w:val="44"/>
                            <w:szCs w:val="96"/>
                          </w:rPr>
                        </w:pPr>
                        <w:r>
                          <w:rPr>
                            <w:rFonts w:ascii="Arial" w:hAnsi="Arial"/>
                            <w:sz w:val="44"/>
                            <w:szCs w:val="96"/>
                          </w:rPr>
                          <w:t>XÂY DỰNG ỨNG DỤNG QUẢN LÝ CHI TIÊU</w:t>
                        </w:r>
                      </w:p>
                      <w:p w14:paraId="492FC324" w14:textId="77777777" w:rsidR="0078709E" w:rsidRDefault="0078709E" w:rsidP="0078709E">
                        <w:pPr>
                          <w:spacing w:before="60"/>
                          <w:jc w:val="center"/>
                          <w:rPr>
                            <w:b/>
                            <w:sz w:val="24"/>
                          </w:rPr>
                        </w:pPr>
                      </w:p>
                      <w:p w14:paraId="485E14DE" w14:textId="77777777" w:rsidR="0078709E" w:rsidRDefault="0078709E" w:rsidP="0078709E">
                        <w:pPr>
                          <w:spacing w:before="60"/>
                          <w:jc w:val="center"/>
                          <w:rPr>
                            <w:b/>
                            <w:sz w:val="24"/>
                          </w:rPr>
                        </w:pPr>
                      </w:p>
                      <w:p w14:paraId="075D76EC" w14:textId="77777777" w:rsidR="0078709E" w:rsidRDefault="0078709E" w:rsidP="00F162B5">
                        <w:pPr>
                          <w:spacing w:before="60"/>
                          <w:ind w:firstLine="0"/>
                          <w:rPr>
                            <w:b/>
                          </w:rPr>
                        </w:pPr>
                      </w:p>
                      <w:p w14:paraId="27A7DE5A" w14:textId="77777777" w:rsidR="0078709E" w:rsidRDefault="0078709E" w:rsidP="0078709E">
                        <w:pPr>
                          <w:spacing w:before="60"/>
                          <w:jc w:val="center"/>
                          <w:rPr>
                            <w:b/>
                          </w:rPr>
                        </w:pPr>
                      </w:p>
                      <w:p w14:paraId="6E09F963" w14:textId="77777777" w:rsidR="0078709E" w:rsidRDefault="0078709E" w:rsidP="0078709E">
                        <w:pPr>
                          <w:spacing w:before="60"/>
                          <w:jc w:val="center"/>
                          <w:rPr>
                            <w:b/>
                          </w:rPr>
                        </w:pPr>
                      </w:p>
                      <w:p w14:paraId="0FB12AE0" w14:textId="77777777" w:rsidR="0078709E" w:rsidRPr="005D49C9" w:rsidRDefault="0078709E" w:rsidP="0078709E">
                        <w:pPr>
                          <w:spacing w:before="60"/>
                          <w:jc w:val="center"/>
                          <w:rPr>
                            <w:b/>
                          </w:rPr>
                        </w:pPr>
                        <w:r>
                          <w:rPr>
                            <w:b/>
                          </w:rPr>
                          <w:t>BÀI TẬP LỚN</w:t>
                        </w:r>
                      </w:p>
                      <w:p w14:paraId="1AC69A09" w14:textId="3AD32053" w:rsidR="0078709E" w:rsidRPr="005F5F48" w:rsidRDefault="0078709E" w:rsidP="00470805">
                        <w:pPr>
                          <w:spacing w:before="60"/>
                          <w:jc w:val="center"/>
                          <w:rPr>
                            <w:b/>
                          </w:rPr>
                        </w:pPr>
                        <w:r w:rsidRPr="005F5F48">
                          <w:rPr>
                            <w:b/>
                          </w:rPr>
                          <w:t xml:space="preserve">MÔN: </w:t>
                        </w:r>
                        <w:r w:rsidR="00521B1A" w:rsidRPr="005F5F48">
                          <w:rPr>
                            <w:b/>
                          </w:rPr>
                          <w:t>LẬP TRÌNH .NET 1 + BTL</w:t>
                        </w:r>
                        <w:r w:rsidRPr="005F5F48">
                          <w:rPr>
                            <w:b/>
                          </w:rPr>
                          <w:t xml:space="preserve"> </w:t>
                        </w:r>
                      </w:p>
                      <w:p w14:paraId="56BF4689" w14:textId="04C6E06C" w:rsidR="00D70666" w:rsidRPr="00A13ADA" w:rsidRDefault="00D70666" w:rsidP="00470805">
                        <w:pPr>
                          <w:spacing w:before="60"/>
                          <w:jc w:val="center"/>
                          <w:rPr>
                            <w:b/>
                            <w:lang w:val="nl-NL"/>
                          </w:rPr>
                        </w:pPr>
                        <w:r w:rsidRPr="00A13ADA">
                          <w:rPr>
                            <w:b/>
                            <w:lang w:val="nl-NL"/>
                          </w:rPr>
                          <w:t>(708010</w:t>
                        </w:r>
                        <w:r w:rsidR="00A13ADA">
                          <w:rPr>
                            <w:b/>
                            <w:lang w:val="nl-NL"/>
                          </w:rPr>
                          <w:t>8</w:t>
                        </w:r>
                        <w:r w:rsidRPr="00A13ADA">
                          <w:rPr>
                            <w:b/>
                            <w:lang w:val="nl-NL"/>
                          </w:rPr>
                          <w:t>)</w:t>
                        </w:r>
                      </w:p>
                      <w:p w14:paraId="501009C2" w14:textId="77777777" w:rsidR="0078709E" w:rsidRPr="00A13ADA" w:rsidRDefault="0078709E" w:rsidP="0078709E">
                        <w:pPr>
                          <w:pStyle w:val="Subtitle"/>
                          <w:rPr>
                            <w:b/>
                            <w:sz w:val="24"/>
                            <w:szCs w:val="24"/>
                            <w:lang w:val="nl-NL"/>
                          </w:rPr>
                        </w:pPr>
                      </w:p>
                    </w:txbxContent>
                  </v:textbox>
                </v:shape>
                <v:shape id="Text Box 7" o:spid="_x0000_s1029" type="#_x0000_t202" style="position:absolute;left:21336;top:88011;width:12954;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" filled="f" stroked="f">
                  <o:lock v:ext="edit" aspectratio="t"/>
                  <v:textbox style="mso-fit-shape-to-text:t" inset="0,0,0,0">
                    <w:txbxContent>
                      <w:p w14:paraId="1F6661C5" w14:textId="06CC5D99" w:rsidR="0078709E" w:rsidRPr="005D49C9" w:rsidRDefault="0078709E" w:rsidP="0078709E">
                        <w:pPr>
                          <w:spacing w:before="60" w:line="288" w:lineRule="auto"/>
                          <w:jc w:val="center"/>
                          <w:rPr>
                            <w:b/>
                          </w:rPr>
                        </w:pPr>
                        <w:r w:rsidRPr="005D49C9">
                          <w:rPr>
                            <w:b/>
                          </w:rPr>
                          <w:t xml:space="preserve">Hà Nội, </w:t>
                        </w:r>
                        <w:r>
                          <w:rPr>
                            <w:b/>
                          </w:rPr>
                          <w:t>2025</w:t>
                        </w:r>
                      </w:p>
                    </w:txbxContent>
                  </v:textbox>
                </v:shape>
                <v:shape id="Text Box 8" o:spid="_x0000_s1030" type="#_x0000_t202" style="position:absolute;left:6858;top:2038;width:41910;height:7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o:lock v:ext="edit" aspectratio="t"/>
                  <v:textbox style="mso-fit-shape-to-text:t">
                    <w:txbxContent>
                      <w:p w14:paraId="5A9DCCDF" w14:textId="77777777" w:rsidR="0078709E" w:rsidRPr="007A410F" w:rsidRDefault="0078709E" w:rsidP="0078709E">
                        <w:pPr>
                          <w:jc w:val="center"/>
                          <w:rPr>
                            <w:b/>
                            <w:sz w:val="24"/>
                          </w:rPr>
                        </w:pPr>
                        <w:r w:rsidRPr="007A410F">
                          <w:rPr>
                            <w:b/>
                            <w:sz w:val="24"/>
                          </w:rPr>
                          <w:fldChar w:fldCharType="begin"/>
                        </w:r>
                        <w:r w:rsidRPr="007A410F">
                          <w:rPr>
                            <w:b/>
                            <w:sz w:val="24"/>
                          </w:rPr>
                          <w:instrText xml:space="preserve"> MACROBUTTON DOFIELDCLICK BỘ GIÁO DỤC VÀ ĐÀO TẠO</w:instrText>
                        </w:r>
                        <w:r w:rsidRPr="007A410F">
                          <w:rPr>
                            <w:b/>
                            <w:sz w:val="24"/>
                          </w:rPr>
                          <w:fldChar w:fldCharType="end"/>
                        </w:r>
                      </w:p>
                      <w:p w14:paraId="72C97B13" w14:textId="77777777" w:rsidR="0078709E" w:rsidRPr="00F65597" w:rsidRDefault="0078709E" w:rsidP="0078709E">
                        <w:pPr>
                          <w:jc w:val="center"/>
                          <w:rPr>
                            <w:rStyle w:val="Strong"/>
                            <w:rFonts w:ascii=".VnTimeH" w:hAnsi=".VnTimeH"/>
                            <w:b/>
                            <w:szCs w:val="28"/>
                          </w:rPr>
                        </w:pPr>
                        <w:r w:rsidRPr="007A410F">
                          <w:rPr>
                            <w:b/>
                            <w:szCs w:val="28"/>
                          </w:rPr>
                          <w:fldChar w:fldCharType="begin"/>
                        </w:r>
                        <w:r w:rsidRPr="007A410F">
                          <w:rPr>
                            <w:b/>
                            <w:szCs w:val="28"/>
                          </w:rPr>
                          <w:instrText xml:space="preserve"> MACROBUTTON DOFIELDCLICK TRƯỜNG ĐẠI HỌC MỎ - ĐỊA CHẤT</w:instrText>
                        </w:r>
                        <w:r w:rsidRPr="007A410F">
                          <w:rPr>
                            <w:b/>
                            <w:szCs w:val="28"/>
                          </w:rPr>
                          <w:fldChar w:fldCharType="end"/>
                        </w:r>
                      </w:p>
                    </w:txbxContent>
                  </v:textbox>
                </v:shape>
                <v:shape id="Picture 440640179" o:spid="_x0000_s1031" type="#_x0000_t75" alt="A blue circle with white text and a globe&#10;&#10;AI-generated content may be incorrect." style="position:absolute;left:19888;top:13030;width:17584;height:17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">
                  <v:imagedata r:id="rId9" o:title="A blue circle with white text and a globe&#10;&#10;AI-generated content may be incorrect"/>
                </v:shape>
                <w10:anchorlock/>
              </v:group>
            </w:pict>
          </mc:Fallback>
        </mc:AlternateContent>
      </w:r>
    </w:p>
    <w:p w14:paraId="6B4E4D43" w14:textId="77777777" w:rsidR="00C647C3" w:rsidRDefault="00563C94" w:rsidP="00A13ADA">
      <w:pPr>
        <w:spacing w:before="0" w:line="240" w:lineRule="auto"/>
        <w:ind w:firstLine="0"/>
        <w:jc w:val="left"/>
        <w:rPr>
          <w:rFonts w:ascii=".VnTime" w:hAnsi=".VnTime"/>
          <w:sz w:val="28"/>
          <w:szCs w:val="28"/>
        </w:rPr>
      </w:pPr>
      <w:r>
        <w:rPr>
          <w:rFonts w:ascii=".VnTime" w:hAnsi=".VnTime"/>
          <w:sz w:val="28"/>
          <w:szCs w:val="28"/>
        </w:rPr>
        <w:br w:type="page"/>
      </w:r>
      <w:r w:rsidR="000B668D" w:rsidRPr="00521244">
        <w:rPr>
          <w:rFonts w:ascii=".VnTime" w:hAnsi=".VnTime"/>
          <w:noProof/>
          <w:sz w:val="28"/>
        </w:rPr>
        <w:lastRenderedPageBreak/>
        <mc:AlternateContent>
          <mc:Choice Requires="wpc">
            <w:drawing>
              <wp:inline distT="0" distB="0" distL="0" distR="0" wp14:anchorId="768270F9" wp14:editId="05350409">
                <wp:extent cx="5562600" cy="9204960"/>
                <wp:effectExtent l="0" t="0" r="0" b="0"/>
                <wp:docPr id="1765816467" name="Canvas 17658164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48644535" name="Text Box 34"/>
                        <wps:cNvSpPr txBox="1">
                          <a:spLocks noChangeArrowheads="1"/>
                        </wps:cNvSpPr>
                        <wps:spPr bwMode="auto">
                          <a:xfrm>
                            <a:off x="0" y="1419368"/>
                            <a:ext cx="5562600" cy="2695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D9F29" w14:textId="77777777" w:rsidR="000B668D" w:rsidRPr="005D49C9" w:rsidRDefault="000B668D" w:rsidP="000B668D">
                              <w:pPr>
                                <w:spacing w:before="60"/>
                                <w:jc w:val="center"/>
                                <w:rPr>
                                  <w:rFonts w:ascii="Arial" w:hAnsi="Arial"/>
                                  <w:b/>
                                  <w:sz w:val="36"/>
                                  <w:szCs w:val="48"/>
                                </w:rPr>
                              </w:pPr>
                              <w:r>
                                <w:rPr>
                                  <w:rFonts w:ascii="Arial" w:hAnsi="Arial"/>
                                  <w:b/>
                                  <w:sz w:val="36"/>
                                  <w:szCs w:val="48"/>
                                </w:rPr>
                                <w:t>BÀI TẬP LỚN</w:t>
                              </w:r>
                            </w:p>
                            <w:p w14:paraId="775FEA57" w14:textId="5E9E1AD4" w:rsidR="000B668D" w:rsidRDefault="000B668D" w:rsidP="000B668D">
                              <w:pPr>
                                <w:spacing w:before="60"/>
                                <w:jc w:val="center"/>
                                <w:rPr>
                                  <w:b/>
                                  <w:sz w:val="24"/>
                                </w:rPr>
                              </w:pPr>
                              <w:r>
                                <w:rPr>
                                  <w:b/>
                                  <w:sz w:val="24"/>
                                </w:rPr>
                                <w:t xml:space="preserve">Môn học: </w:t>
                              </w:r>
                              <w:r w:rsidR="00195FB6">
                                <w:rPr>
                                  <w:b/>
                                  <w:sz w:val="24"/>
                                </w:rPr>
                                <w:t>Lập trình .NET 1 + BTL</w:t>
                              </w:r>
                            </w:p>
                            <w:p w14:paraId="7266862A" w14:textId="77777777" w:rsidR="000B668D" w:rsidRDefault="000B668D" w:rsidP="000B668D">
                              <w:pPr>
                                <w:spacing w:before="60"/>
                                <w:jc w:val="center"/>
                                <w:rPr>
                                  <w:rFonts w:ascii="Arial" w:hAnsi="Arial" w:cs="Arial"/>
                                  <w:b/>
                                  <w:sz w:val="36"/>
                                  <w:szCs w:val="36"/>
                                </w:rPr>
                              </w:pPr>
                            </w:p>
                            <w:p w14:paraId="6235FBEE" w14:textId="77777777" w:rsidR="000B668D" w:rsidRDefault="000B668D" w:rsidP="000B668D">
                              <w:pPr>
                                <w:spacing w:before="60"/>
                                <w:jc w:val="center"/>
                                <w:rPr>
                                  <w:rFonts w:ascii="Arial" w:hAnsi="Arial" w:cs="Arial"/>
                                  <w:b/>
                                  <w:sz w:val="36"/>
                                  <w:szCs w:val="36"/>
                                </w:rPr>
                              </w:pPr>
                            </w:p>
                            <w:p w14:paraId="4C0ED145" w14:textId="77777777" w:rsidR="000B668D" w:rsidRPr="0096168F" w:rsidRDefault="000B668D" w:rsidP="000B668D">
                              <w:pPr>
                                <w:spacing w:before="60"/>
                                <w:jc w:val="center"/>
                                <w:rPr>
                                  <w:rFonts w:ascii="Arial" w:hAnsi="Arial" w:cs="Arial"/>
                                  <w:b/>
                                  <w:sz w:val="36"/>
                                  <w:szCs w:val="36"/>
                                </w:rPr>
                              </w:pPr>
                              <w:r>
                                <w:rPr>
                                  <w:rFonts w:ascii="Arial" w:hAnsi="Arial" w:cs="Arial"/>
                                  <w:b/>
                                  <w:sz w:val="36"/>
                                  <w:szCs w:val="36"/>
                                </w:rPr>
                                <w:tab/>
                              </w:r>
                            </w:p>
                            <w:p w14:paraId="6F7F2EE9" w14:textId="77777777" w:rsidR="000B668D" w:rsidRPr="00013160" w:rsidRDefault="000B668D" w:rsidP="000B668D">
                              <w:pPr>
                                <w:pStyle w:val="Subtitle"/>
                                <w:rPr>
                                  <w:b/>
                                  <w:sz w:val="24"/>
                                  <w:szCs w:val="24"/>
                                </w:rPr>
                              </w:pPr>
                            </w:p>
                            <w:p w14:paraId="7D37A198" w14:textId="77777777" w:rsidR="000B668D" w:rsidRDefault="000B668D" w:rsidP="000B668D">
                              <w:pPr>
                                <w:pStyle w:val="Subtitle"/>
                                <w:rPr>
                                  <w:b/>
                                  <w:sz w:val="24"/>
                                  <w:szCs w:val="24"/>
                                </w:rPr>
                              </w:pPr>
                            </w:p>
                          </w:txbxContent>
                        </wps:txbx>
                        <wps:bodyPr rot="0" vert="horz" wrap="square" lIns="0" tIns="0" rIns="0" bIns="0" anchor="t" anchorCtr="0" upright="1">
                          <a:noAutofit/>
                        </wps:bodyPr>
                      </wps:wsp>
                      <wps:wsp>
                        <wps:cNvPr id="251843067" name="Text Box 36"/>
                        <wps:cNvSpPr txBox="1">
                          <a:spLocks noChangeAspect="1" noChangeArrowheads="1"/>
                        </wps:cNvSpPr>
                        <wps:spPr bwMode="auto">
                          <a:xfrm>
                            <a:off x="2133600" y="8801100"/>
                            <a:ext cx="129540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C0F1B" w14:textId="77777777" w:rsidR="000B668D" w:rsidRPr="005D49C9" w:rsidRDefault="000B668D" w:rsidP="000B668D">
                              <w:pPr>
                                <w:spacing w:before="60" w:line="288" w:lineRule="auto"/>
                                <w:jc w:val="center"/>
                                <w:rPr>
                                  <w:b/>
                                </w:rPr>
                              </w:pPr>
                              <w:r w:rsidRPr="005D49C9">
                                <w:rPr>
                                  <w:b/>
                                </w:rPr>
                                <w:t>Hà Nội</w:t>
                              </w:r>
                              <w:r>
                                <w:rPr>
                                  <w:b/>
                                </w:rPr>
                                <w:t>,</w:t>
                              </w:r>
                              <w:r w:rsidRPr="005D49C9">
                                <w:rPr>
                                  <w:b/>
                                </w:rPr>
                                <w:t xml:space="preserve"> </w:t>
                              </w:r>
                              <w:r>
                                <w:rPr>
                                  <w:b/>
                                </w:rPr>
                                <w:t>2025</w:t>
                              </w:r>
                            </w:p>
                          </w:txbxContent>
                        </wps:txbx>
                        <wps:bodyPr rot="0" vert="horz" wrap="square" lIns="0" tIns="0" rIns="0" bIns="0" anchor="t" anchorCtr="0" upright="1">
                          <a:spAutoFit/>
                        </wps:bodyPr>
                      </wps:wsp>
                      <wps:wsp>
                        <wps:cNvPr id="892513650" name="Text Box 37"/>
                        <wps:cNvSpPr txBox="1">
                          <a:spLocks noChangeAspect="1" noChangeArrowheads="1"/>
                        </wps:cNvSpPr>
                        <wps:spPr bwMode="auto">
                          <a:xfrm>
                            <a:off x="685800" y="203835"/>
                            <a:ext cx="4191000" cy="1037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112A4" w14:textId="77777777" w:rsidR="000B668D" w:rsidRPr="007A410F" w:rsidRDefault="000B668D" w:rsidP="000B668D">
                              <w:pPr>
                                <w:jc w:val="center"/>
                                <w:rPr>
                                  <w:b/>
                                  <w:sz w:val="24"/>
                                </w:rPr>
                              </w:pPr>
                              <w:r w:rsidRPr="007A410F">
                                <w:rPr>
                                  <w:b/>
                                  <w:sz w:val="24"/>
                                </w:rPr>
                                <w:fldChar w:fldCharType="begin"/>
                              </w:r>
                              <w:r w:rsidRPr="007A410F">
                                <w:rPr>
                                  <w:b/>
                                  <w:sz w:val="24"/>
                                </w:rPr>
                                <w:instrText xml:space="preserve"> MACROBUTTON DOFIELDCLICK BỘ GIÁO DỤC VÀ ĐÀO TẠO</w:instrText>
                              </w:r>
                              <w:r w:rsidRPr="007A410F">
                                <w:rPr>
                                  <w:b/>
                                  <w:sz w:val="24"/>
                                </w:rPr>
                                <w:fldChar w:fldCharType="end"/>
                              </w:r>
                            </w:p>
                            <w:p w14:paraId="6E64FE88" w14:textId="77777777" w:rsidR="000B668D" w:rsidRPr="00F65597" w:rsidRDefault="000B668D" w:rsidP="000B668D">
                              <w:pPr>
                                <w:jc w:val="center"/>
                                <w:rPr>
                                  <w:rStyle w:val="Strong"/>
                                  <w:rFonts w:ascii=".VnTimeH" w:hAnsi=".VnTimeH"/>
                                  <w:b/>
                                  <w:szCs w:val="28"/>
                                </w:rPr>
                              </w:pPr>
                              <w:r w:rsidRPr="007A410F">
                                <w:rPr>
                                  <w:b/>
                                  <w:szCs w:val="28"/>
                                </w:rPr>
                                <w:fldChar w:fldCharType="begin"/>
                              </w:r>
                              <w:r w:rsidRPr="007A410F">
                                <w:rPr>
                                  <w:b/>
                                  <w:szCs w:val="28"/>
                                </w:rPr>
                                <w:instrText xml:space="preserve"> MACROBUTTON DOFIELDCLICK TRƯỜNG ĐẠI HỌC MỎ - ĐỊA CHẤT</w:instrText>
                              </w:r>
                              <w:r w:rsidRPr="007A410F">
                                <w:rPr>
                                  <w:b/>
                                  <w:szCs w:val="28"/>
                                </w:rPr>
                                <w:fldChar w:fldCharType="end"/>
                              </w:r>
                            </w:p>
                            <w:p w14:paraId="3385A942" w14:textId="77777777" w:rsidR="000B668D" w:rsidRPr="00F65597" w:rsidRDefault="000B668D" w:rsidP="000B668D">
                              <w:pPr>
                                <w:jc w:val="center"/>
                                <w:rPr>
                                  <w:rStyle w:val="Strong"/>
                                  <w:rFonts w:ascii=".VnTimeH" w:hAnsi=".VnTimeH"/>
                                  <w:b/>
                                  <w:szCs w:val="28"/>
                                </w:rPr>
                              </w:pPr>
                            </w:p>
                          </w:txbxContent>
                        </wps:txbx>
                        <wps:bodyPr rot="0" vert="horz" wrap="square" lIns="91440" tIns="45720" rIns="91440" bIns="45720" anchor="t" anchorCtr="0" upright="1">
                          <a:spAutoFit/>
                        </wps:bodyPr>
                      </wps:wsp>
                      <wps:wsp>
                        <wps:cNvPr id="107744313" name="Text Box 38"/>
                        <wps:cNvSpPr txBox="1">
                          <a:spLocks noChangeArrowheads="1"/>
                        </wps:cNvSpPr>
                        <wps:spPr bwMode="auto">
                          <a:xfrm>
                            <a:off x="0" y="3343702"/>
                            <a:ext cx="5562600" cy="2029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74BD4" w14:textId="77777777" w:rsidR="000B668D" w:rsidRPr="005D49C9" w:rsidRDefault="000B668D" w:rsidP="000B668D">
                              <w:pPr>
                                <w:jc w:val="center"/>
                                <w:rPr>
                                  <w:b/>
                                  <w:sz w:val="40"/>
                                  <w:szCs w:val="28"/>
                                </w:rPr>
                              </w:pPr>
                              <w:r w:rsidRPr="005D49C9">
                                <w:rPr>
                                  <w:b/>
                                  <w:sz w:val="40"/>
                                  <w:szCs w:val="28"/>
                                </w:rPr>
                                <w:t>ĐỀ TÀI</w:t>
                              </w:r>
                              <w:r>
                                <w:rPr>
                                  <w:b/>
                                  <w:sz w:val="40"/>
                                  <w:szCs w:val="28"/>
                                </w:rPr>
                                <w:t>:</w:t>
                              </w:r>
                            </w:p>
                            <w:p w14:paraId="6D80BB60" w14:textId="7363A670" w:rsidR="000B668D" w:rsidRPr="00847D64" w:rsidRDefault="00195FB6" w:rsidP="000B668D">
                              <w:pPr>
                                <w:spacing w:before="60"/>
                                <w:jc w:val="center"/>
                                <w:rPr>
                                  <w:b/>
                                  <w:sz w:val="40"/>
                                  <w:szCs w:val="28"/>
                                </w:rPr>
                              </w:pPr>
                              <w:r>
                                <w:rPr>
                                  <w:b/>
                                  <w:sz w:val="40"/>
                                  <w:szCs w:val="28"/>
                                </w:rPr>
                                <w:t>XÂY DỰNG ỨNG DỤNG QUẢN LÝ CHI TIÊU</w:t>
                              </w:r>
                            </w:p>
                          </w:txbxContent>
                        </wps:txbx>
                        <wps:bodyPr rot="0" vert="horz" wrap="square" lIns="91440" tIns="45720" rIns="91440" bIns="45720" anchor="t" anchorCtr="0" upright="1">
                          <a:noAutofit/>
                        </wps:bodyPr>
                      </wps:wsp>
                      <wps:wsp>
                        <wps:cNvPr id="1145933938" name="Text Box 40"/>
                        <wps:cNvSpPr txBox="1">
                          <a:spLocks noChangeArrowheads="1"/>
                        </wps:cNvSpPr>
                        <wps:spPr bwMode="auto">
                          <a:xfrm>
                            <a:off x="228600" y="6067425"/>
                            <a:ext cx="2514600" cy="21960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FAC9B" w14:textId="77777777" w:rsidR="000B668D" w:rsidRDefault="000B668D" w:rsidP="000B668D">
                              <w:pPr>
                                <w:spacing w:after="120"/>
                                <w:jc w:val="center"/>
                                <w:rPr>
                                  <w:b/>
                                </w:rPr>
                              </w:pPr>
                              <w:r w:rsidRPr="005D49C9">
                                <w:rPr>
                                  <w:b/>
                                </w:rPr>
                                <w:t>SINH VIÊN THỰC HIỆN</w:t>
                              </w:r>
                            </w:p>
                            <w:p w14:paraId="26A75191" w14:textId="77777777" w:rsidR="000B668D" w:rsidRPr="004B3901" w:rsidRDefault="000B668D" w:rsidP="000B668D">
                              <w:pPr>
                                <w:ind w:firstLine="270"/>
                                <w:rPr>
                                  <w:b/>
                                  <w:bCs/>
                                  <w:sz w:val="24"/>
                                </w:rPr>
                              </w:pPr>
                              <w:r w:rsidRPr="004B3901">
                                <w:rPr>
                                  <w:b/>
                                  <w:bCs/>
                                  <w:sz w:val="24"/>
                                </w:rPr>
                                <w:t xml:space="preserve">Trần Hải Ngọc (2221050708) </w:t>
                              </w:r>
                            </w:p>
                            <w:p w14:paraId="7BF0E5DD" w14:textId="77777777" w:rsidR="000B668D" w:rsidRPr="005761BF" w:rsidRDefault="000B668D" w:rsidP="000B668D">
                              <w:pPr>
                                <w:ind w:firstLine="0"/>
                                <w:rPr>
                                  <w:rFonts w:ascii=".VnTimeH" w:hAnsi=".VnTimeH"/>
                                  <w:i/>
                                  <w:szCs w:val="32"/>
                                </w:rPr>
                              </w:pPr>
                            </w:p>
                          </w:txbxContent>
                        </wps:txbx>
                        <wps:bodyPr rot="0" vert="horz" wrap="square" lIns="91440" tIns="45720" rIns="91440" bIns="45720" anchor="t" anchorCtr="0" upright="1">
                          <a:noAutofit/>
                        </wps:bodyPr>
                      </wps:wsp>
                      <wps:wsp>
                        <wps:cNvPr id="831997801" name="Text Box 41"/>
                        <wps:cNvSpPr txBox="1">
                          <a:spLocks noChangeArrowheads="1"/>
                        </wps:cNvSpPr>
                        <wps:spPr bwMode="auto">
                          <a:xfrm>
                            <a:off x="2667000" y="6067425"/>
                            <a:ext cx="2895600" cy="1800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A8FEF" w14:textId="77777777" w:rsidR="000B668D" w:rsidRPr="007A410F" w:rsidRDefault="000B668D" w:rsidP="000B668D">
                              <w:pPr>
                                <w:spacing w:after="120"/>
                                <w:jc w:val="center"/>
                                <w:rPr>
                                  <w:b/>
                                  <w:sz w:val="24"/>
                                </w:rPr>
                              </w:pPr>
                              <w:r>
                                <w:rPr>
                                  <w:b/>
                                  <w:sz w:val="24"/>
                                </w:rPr>
                                <w:t>CÁN BỘ GIẢNG DẠY</w:t>
                              </w:r>
                            </w:p>
                            <w:p w14:paraId="39E0A83B" w14:textId="60934B2C" w:rsidR="000B668D" w:rsidRPr="007A410F" w:rsidRDefault="00A610EF" w:rsidP="000B668D">
                              <w:pPr>
                                <w:jc w:val="center"/>
                                <w:rPr>
                                  <w:szCs w:val="32"/>
                                </w:rPr>
                              </w:pPr>
                              <w:r>
                                <w:rPr>
                                  <w:b/>
                                  <w:sz w:val="24"/>
                                </w:rPr>
                                <w:t>Đặng Hữu Nghị</w:t>
                              </w:r>
                            </w:p>
                            <w:p w14:paraId="7AA2A231" w14:textId="77777777" w:rsidR="000B668D" w:rsidRPr="007A410F" w:rsidRDefault="000B668D" w:rsidP="000B668D">
                              <w:pPr>
                                <w:jc w:val="center"/>
                                <w:rPr>
                                  <w:sz w:val="24"/>
                                </w:rPr>
                              </w:pPr>
                              <w:r>
                                <w:rPr>
                                  <w:sz w:val="24"/>
                                </w:rPr>
                                <w:t>Bộ môn: Công nghệ phần mềm</w:t>
                              </w:r>
                            </w:p>
                            <w:p w14:paraId="4C352BEF" w14:textId="77777777" w:rsidR="000B668D" w:rsidRPr="00F65597" w:rsidRDefault="000B668D" w:rsidP="000B668D">
                              <w:pPr>
                                <w:jc w:val="center"/>
                                <w:rPr>
                                  <w:rFonts w:ascii=".VnTimeH" w:hAnsi=".VnTimeH"/>
                                  <w:sz w:val="24"/>
                                </w:rPr>
                              </w:pPr>
                            </w:p>
                          </w:txbxContent>
                        </wps:txbx>
                        <wps:bodyPr rot="0" vert="horz" wrap="square" lIns="91440" tIns="45720" rIns="91440" bIns="45720" anchor="t" anchorCtr="0" upright="1">
                          <a:noAutofit/>
                        </wps:bodyPr>
                      </wps:wsp>
                    </wpc:wpc>
                  </a:graphicData>
                </a:graphic>
              </wp:inline>
            </w:drawing>
          </mc:Choice>
          <mc:Fallback>
            <w:pict>
              <v:group w14:anchorId="768270F9" id="Canvas 1765816467" o:spid="_x0000_s1032" editas="canvas" style="width:438pt;height:724.8pt;mso-position-horizontal-relative:char;mso-position-vertical-relative:line" coordsize="55626,92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">
                <v:shape id="_x0000_s1033" type="#_x0000_t75" style="position:absolute;width:55626;height:92049;visibility:visible;mso-wrap-style:square">
                  <v:fill o:detectmouseclick="t"/>
                  <v:path o:connecttype="none"/>
                </v:shape>
                <v:shape id="Text Box 34" o:spid="_x0000_s1034" type="#_x0000_t202" style="position:absolute;top:14193;width:55626;height:26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" filled="f" stroked="f">
                  <v:textbox inset="0,0,0,0">
                    <w:txbxContent>
                      <w:p w14:paraId="7CCD9F29" w14:textId="77777777" w:rsidR="000B668D" w:rsidRPr="005D49C9" w:rsidRDefault="000B668D" w:rsidP="000B668D">
                        <w:pPr>
                          <w:spacing w:before="60"/>
                          <w:jc w:val="center"/>
                          <w:rPr>
                            <w:rFonts w:ascii="Arial" w:hAnsi="Arial"/>
                            <w:b/>
                            <w:sz w:val="36"/>
                            <w:szCs w:val="48"/>
                          </w:rPr>
                        </w:pPr>
                        <w:r>
                          <w:rPr>
                            <w:rFonts w:ascii="Arial" w:hAnsi="Arial"/>
                            <w:b/>
                            <w:sz w:val="36"/>
                            <w:szCs w:val="48"/>
                          </w:rPr>
                          <w:t>BÀI TẬP LỚN</w:t>
                        </w:r>
                      </w:p>
                      <w:p w14:paraId="775FEA57" w14:textId="5E9E1AD4" w:rsidR="000B668D" w:rsidRDefault="000B668D" w:rsidP="000B668D">
                        <w:pPr>
                          <w:spacing w:before="60"/>
                          <w:jc w:val="center"/>
                          <w:rPr>
                            <w:b/>
                            <w:sz w:val="24"/>
                          </w:rPr>
                        </w:pPr>
                        <w:r>
                          <w:rPr>
                            <w:b/>
                            <w:sz w:val="24"/>
                          </w:rPr>
                          <w:t xml:space="preserve">Môn học: </w:t>
                        </w:r>
                        <w:r w:rsidR="00195FB6">
                          <w:rPr>
                            <w:b/>
                            <w:sz w:val="24"/>
                          </w:rPr>
                          <w:t>Lập trình .NET 1 + BTL</w:t>
                        </w:r>
                      </w:p>
                      <w:p w14:paraId="7266862A" w14:textId="77777777" w:rsidR="000B668D" w:rsidRDefault="000B668D" w:rsidP="000B668D">
                        <w:pPr>
                          <w:spacing w:before="60"/>
                          <w:jc w:val="center"/>
                          <w:rPr>
                            <w:rFonts w:ascii="Arial" w:hAnsi="Arial" w:cs="Arial"/>
                            <w:b/>
                            <w:sz w:val="36"/>
                            <w:szCs w:val="36"/>
                          </w:rPr>
                        </w:pPr>
                      </w:p>
                      <w:p w14:paraId="6235FBEE" w14:textId="77777777" w:rsidR="000B668D" w:rsidRDefault="000B668D" w:rsidP="000B668D">
                        <w:pPr>
                          <w:spacing w:before="60"/>
                          <w:jc w:val="center"/>
                          <w:rPr>
                            <w:rFonts w:ascii="Arial" w:hAnsi="Arial" w:cs="Arial"/>
                            <w:b/>
                            <w:sz w:val="36"/>
                            <w:szCs w:val="36"/>
                          </w:rPr>
                        </w:pPr>
                      </w:p>
                      <w:p w14:paraId="4C0ED145" w14:textId="77777777" w:rsidR="000B668D" w:rsidRPr="0096168F" w:rsidRDefault="000B668D" w:rsidP="000B668D">
                        <w:pPr>
                          <w:spacing w:before="60"/>
                          <w:jc w:val="center"/>
                          <w:rPr>
                            <w:rFonts w:ascii="Arial" w:hAnsi="Arial" w:cs="Arial"/>
                            <w:b/>
                            <w:sz w:val="36"/>
                            <w:szCs w:val="36"/>
                          </w:rPr>
                        </w:pPr>
                        <w:r>
                          <w:rPr>
                            <w:rFonts w:ascii="Arial" w:hAnsi="Arial" w:cs="Arial"/>
                            <w:b/>
                            <w:sz w:val="36"/>
                            <w:szCs w:val="36"/>
                          </w:rPr>
                          <w:tab/>
                        </w:r>
                      </w:p>
                      <w:p w14:paraId="6F7F2EE9" w14:textId="77777777" w:rsidR="000B668D" w:rsidRPr="00013160" w:rsidRDefault="000B668D" w:rsidP="000B668D">
                        <w:pPr>
                          <w:pStyle w:val="Subtitle"/>
                          <w:rPr>
                            <w:b/>
                            <w:sz w:val="24"/>
                            <w:szCs w:val="24"/>
                          </w:rPr>
                        </w:pPr>
                      </w:p>
                      <w:p w14:paraId="7D37A198" w14:textId="77777777" w:rsidR="000B668D" w:rsidRDefault="000B668D" w:rsidP="000B668D">
                        <w:pPr>
                          <w:pStyle w:val="Subtitle"/>
                          <w:rPr>
                            <w:b/>
                            <w:sz w:val="24"/>
                            <w:szCs w:val="24"/>
                          </w:rPr>
                        </w:pPr>
                      </w:p>
                    </w:txbxContent>
                  </v:textbox>
                </v:shape>
                <v:shape id="Text Box 36" o:spid="_x0000_s1035" type="#_x0000_t202" style="position:absolute;left:21336;top:88011;width:12954;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" filled="f" stroked="f">
                  <o:lock v:ext="edit" aspectratio="t"/>
                  <v:textbox style="mso-fit-shape-to-text:t" inset="0,0,0,0">
                    <w:txbxContent>
                      <w:p w14:paraId="45EC0F1B" w14:textId="77777777" w:rsidR="000B668D" w:rsidRPr="005D49C9" w:rsidRDefault="000B668D" w:rsidP="000B668D">
                        <w:pPr>
                          <w:spacing w:before="60" w:line="288" w:lineRule="auto"/>
                          <w:jc w:val="center"/>
                          <w:rPr>
                            <w:b/>
                          </w:rPr>
                        </w:pPr>
                        <w:r w:rsidRPr="005D49C9">
                          <w:rPr>
                            <w:b/>
                          </w:rPr>
                          <w:t>Hà Nội</w:t>
                        </w:r>
                        <w:r>
                          <w:rPr>
                            <w:b/>
                          </w:rPr>
                          <w:t>,</w:t>
                        </w:r>
                        <w:r w:rsidRPr="005D49C9">
                          <w:rPr>
                            <w:b/>
                          </w:rPr>
                          <w:t xml:space="preserve"> </w:t>
                        </w:r>
                        <w:r>
                          <w:rPr>
                            <w:b/>
                          </w:rPr>
                          <w:t>2025</w:t>
                        </w:r>
                      </w:p>
                    </w:txbxContent>
                  </v:textbox>
                </v:shape>
                <v:shape id="Text Box 37" o:spid="_x0000_s1036" type="#_x0000_t202" style="position:absolute;left:6858;top:2038;width:41910;height:10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" filled="f" stroked="f">
                  <o:lock v:ext="edit" aspectratio="t"/>
                  <v:textbox style="mso-fit-shape-to-text:t">
                    <w:txbxContent>
                      <w:p w14:paraId="4FF112A4" w14:textId="77777777" w:rsidR="000B668D" w:rsidRPr="007A410F" w:rsidRDefault="000B668D" w:rsidP="000B668D">
                        <w:pPr>
                          <w:jc w:val="center"/>
                          <w:rPr>
                            <w:b/>
                            <w:sz w:val="24"/>
                          </w:rPr>
                        </w:pPr>
                        <w:r w:rsidRPr="007A410F">
                          <w:rPr>
                            <w:b/>
                            <w:sz w:val="24"/>
                          </w:rPr>
                          <w:fldChar w:fldCharType="begin"/>
                        </w:r>
                        <w:r w:rsidRPr="007A410F">
                          <w:rPr>
                            <w:b/>
                            <w:sz w:val="24"/>
                          </w:rPr>
                          <w:instrText xml:space="preserve"> MACROBUTTON DOFIELDCLICK BỘ GIÁO DỤC VÀ ĐÀO TẠO</w:instrText>
                        </w:r>
                        <w:r w:rsidRPr="007A410F">
                          <w:rPr>
                            <w:b/>
                            <w:sz w:val="24"/>
                          </w:rPr>
                          <w:fldChar w:fldCharType="end"/>
                        </w:r>
                      </w:p>
                      <w:p w14:paraId="6E64FE88" w14:textId="77777777" w:rsidR="000B668D" w:rsidRPr="00F65597" w:rsidRDefault="000B668D" w:rsidP="000B668D">
                        <w:pPr>
                          <w:jc w:val="center"/>
                          <w:rPr>
                            <w:rStyle w:val="Strong"/>
                            <w:rFonts w:ascii=".VnTimeH" w:hAnsi=".VnTimeH"/>
                            <w:b/>
                            <w:szCs w:val="28"/>
                          </w:rPr>
                        </w:pPr>
                        <w:r w:rsidRPr="007A410F">
                          <w:rPr>
                            <w:b/>
                            <w:szCs w:val="28"/>
                          </w:rPr>
                          <w:fldChar w:fldCharType="begin"/>
                        </w:r>
                        <w:r w:rsidRPr="007A410F">
                          <w:rPr>
                            <w:b/>
                            <w:szCs w:val="28"/>
                          </w:rPr>
                          <w:instrText xml:space="preserve"> MACROBUTTON DOFIELDCLICK TRƯỜNG ĐẠI HỌC MỎ - ĐỊA CHẤT</w:instrText>
                        </w:r>
                        <w:r w:rsidRPr="007A410F">
                          <w:rPr>
                            <w:b/>
                            <w:szCs w:val="28"/>
                          </w:rPr>
                          <w:fldChar w:fldCharType="end"/>
                        </w:r>
                      </w:p>
                      <w:p w14:paraId="3385A942" w14:textId="77777777" w:rsidR="000B668D" w:rsidRPr="00F65597" w:rsidRDefault="000B668D" w:rsidP="000B668D">
                        <w:pPr>
                          <w:jc w:val="center"/>
                          <w:rPr>
                            <w:rStyle w:val="Strong"/>
                            <w:rFonts w:ascii=".VnTimeH" w:hAnsi=".VnTimeH"/>
                            <w:b/>
                            <w:szCs w:val="28"/>
                          </w:rPr>
                        </w:pPr>
                      </w:p>
                    </w:txbxContent>
                  </v:textbox>
                </v:shape>
                <v:shape id="Text Box 38" o:spid="_x0000_s1037" type="#_x0000_t202" style="position:absolute;top:33437;width:55626;height:20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" filled="f" stroked="f">
                  <v:textbox>
                    <w:txbxContent>
                      <w:p w14:paraId="09F74BD4" w14:textId="77777777" w:rsidR="000B668D" w:rsidRPr="005D49C9" w:rsidRDefault="000B668D" w:rsidP="000B668D">
                        <w:pPr>
                          <w:jc w:val="center"/>
                          <w:rPr>
                            <w:b/>
                            <w:sz w:val="40"/>
                            <w:szCs w:val="28"/>
                          </w:rPr>
                        </w:pPr>
                        <w:r w:rsidRPr="005D49C9">
                          <w:rPr>
                            <w:b/>
                            <w:sz w:val="40"/>
                            <w:szCs w:val="28"/>
                          </w:rPr>
                          <w:t>ĐỀ TÀI</w:t>
                        </w:r>
                        <w:r>
                          <w:rPr>
                            <w:b/>
                            <w:sz w:val="40"/>
                            <w:szCs w:val="28"/>
                          </w:rPr>
                          <w:t>:</w:t>
                        </w:r>
                      </w:p>
                      <w:p w14:paraId="6D80BB60" w14:textId="7363A670" w:rsidR="000B668D" w:rsidRPr="00847D64" w:rsidRDefault="00195FB6" w:rsidP="000B668D">
                        <w:pPr>
                          <w:spacing w:before="60"/>
                          <w:jc w:val="center"/>
                          <w:rPr>
                            <w:b/>
                            <w:sz w:val="40"/>
                            <w:szCs w:val="28"/>
                          </w:rPr>
                        </w:pPr>
                        <w:r>
                          <w:rPr>
                            <w:b/>
                            <w:sz w:val="40"/>
                            <w:szCs w:val="28"/>
                          </w:rPr>
                          <w:t>XÂY DỰNG ỨNG DỤNG QUẢN LÝ CHI TIÊU</w:t>
                        </w:r>
                      </w:p>
                    </w:txbxContent>
                  </v:textbox>
                </v:shape>
                <v:shape id="Text Box 40" o:spid="_x0000_s1038" type="#_x0000_t202" style="position:absolute;left:2286;top:60674;width:25146;height:21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" filled="f" stroked="f">
                  <v:textbox>
                    <w:txbxContent>
                      <w:p w14:paraId="0C4FAC9B" w14:textId="77777777" w:rsidR="000B668D" w:rsidRDefault="000B668D" w:rsidP="000B668D">
                        <w:pPr>
                          <w:spacing w:after="120"/>
                          <w:jc w:val="center"/>
                          <w:rPr>
                            <w:b/>
                          </w:rPr>
                        </w:pPr>
                        <w:r w:rsidRPr="005D49C9">
                          <w:rPr>
                            <w:b/>
                          </w:rPr>
                          <w:t>SINH VIÊN THỰC HIỆN</w:t>
                        </w:r>
                      </w:p>
                      <w:p w14:paraId="26A75191" w14:textId="77777777" w:rsidR="000B668D" w:rsidRPr="004B3901" w:rsidRDefault="000B668D" w:rsidP="000B668D">
                        <w:pPr>
                          <w:ind w:firstLine="270"/>
                          <w:rPr>
                            <w:b/>
                            <w:bCs/>
                            <w:sz w:val="24"/>
                          </w:rPr>
                        </w:pPr>
                        <w:r w:rsidRPr="004B3901">
                          <w:rPr>
                            <w:b/>
                            <w:bCs/>
                            <w:sz w:val="24"/>
                          </w:rPr>
                          <w:t xml:space="preserve">Trần Hải Ngọc (2221050708) </w:t>
                        </w:r>
                      </w:p>
                      <w:p w14:paraId="7BF0E5DD" w14:textId="77777777" w:rsidR="000B668D" w:rsidRPr="005761BF" w:rsidRDefault="000B668D" w:rsidP="000B668D">
                        <w:pPr>
                          <w:ind w:firstLine="0"/>
                          <w:rPr>
                            <w:rFonts w:ascii=".VnTimeH" w:hAnsi=".VnTimeH"/>
                            <w:i/>
                            <w:szCs w:val="32"/>
                          </w:rPr>
                        </w:pPr>
                      </w:p>
                    </w:txbxContent>
                  </v:textbox>
                </v:shape>
                <v:shape id="Text Box 41" o:spid="_x0000_s1039" type="#_x0000_t202" style="position:absolute;left:26670;top:60674;width:28956;height:18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" filled="f" stroked="f">
                  <v:textbox>
                    <w:txbxContent>
                      <w:p w14:paraId="562A8FEF" w14:textId="77777777" w:rsidR="000B668D" w:rsidRPr="007A410F" w:rsidRDefault="000B668D" w:rsidP="000B668D">
                        <w:pPr>
                          <w:spacing w:after="120"/>
                          <w:jc w:val="center"/>
                          <w:rPr>
                            <w:b/>
                            <w:sz w:val="24"/>
                          </w:rPr>
                        </w:pPr>
                        <w:r>
                          <w:rPr>
                            <w:b/>
                            <w:sz w:val="24"/>
                          </w:rPr>
                          <w:t>CÁN BỘ GIẢNG DẠY</w:t>
                        </w:r>
                      </w:p>
                      <w:p w14:paraId="39E0A83B" w14:textId="60934B2C" w:rsidR="000B668D" w:rsidRPr="007A410F" w:rsidRDefault="00A610EF" w:rsidP="000B668D">
                        <w:pPr>
                          <w:jc w:val="center"/>
                          <w:rPr>
                            <w:szCs w:val="32"/>
                          </w:rPr>
                        </w:pPr>
                        <w:r>
                          <w:rPr>
                            <w:b/>
                            <w:sz w:val="24"/>
                          </w:rPr>
                          <w:t>Đặng Hữu Nghị</w:t>
                        </w:r>
                      </w:p>
                      <w:p w14:paraId="7AA2A231" w14:textId="77777777" w:rsidR="000B668D" w:rsidRPr="007A410F" w:rsidRDefault="000B668D" w:rsidP="000B668D">
                        <w:pPr>
                          <w:jc w:val="center"/>
                          <w:rPr>
                            <w:sz w:val="24"/>
                          </w:rPr>
                        </w:pPr>
                        <w:r>
                          <w:rPr>
                            <w:sz w:val="24"/>
                          </w:rPr>
                          <w:t>Bộ môn: Công nghệ phần mềm</w:t>
                        </w:r>
                      </w:p>
                      <w:p w14:paraId="4C352BEF" w14:textId="77777777" w:rsidR="000B668D" w:rsidRPr="00F65597" w:rsidRDefault="000B668D" w:rsidP="000B668D">
                        <w:pPr>
                          <w:jc w:val="center"/>
                          <w:rPr>
                            <w:rFonts w:ascii=".VnTimeH" w:hAnsi=".VnTimeH"/>
                            <w:sz w:val="24"/>
                          </w:rPr>
                        </w:pPr>
                      </w:p>
                    </w:txbxContent>
                  </v:textbox>
                </v:shape>
                <w10:anchorlock/>
              </v:group>
            </w:pict>
          </mc:Fallback>
        </mc:AlternateContent>
      </w:r>
    </w:p>
    <w:p w14:paraId="052B8A05" w14:textId="3F27C719" w:rsidR="003C1E1E" w:rsidRPr="00C647C3" w:rsidRDefault="003C1E1E" w:rsidP="00A13ADA">
      <w:pPr>
        <w:spacing w:before="0" w:line="240" w:lineRule="auto"/>
        <w:ind w:firstLine="0"/>
        <w:jc w:val="left"/>
        <w:rPr>
          <w:rFonts w:ascii=".VnTime" w:hAnsi=".VnTime"/>
          <w:sz w:val="28"/>
          <w:szCs w:val="28"/>
        </w:rPr>
        <w:sectPr w:rsidR="003C1E1E" w:rsidRPr="00C647C3" w:rsidSect="00C647C3">
          <w:pgSz w:w="11907" w:h="16840" w:code="9"/>
          <w:pgMar w:top="1134" w:right="1134" w:bottom="1134" w:left="1985" w:header="709" w:footer="709" w:gutter="0"/>
          <w:pgBorders>
            <w:top w:val="twistedLines1" w:sz="12" w:space="0" w:color="auto"/>
            <w:left w:val="twistedLines1" w:sz="12" w:space="0" w:color="auto"/>
            <w:bottom w:val="twistedLines1" w:sz="12" w:space="0" w:color="auto"/>
            <w:right w:val="twistedLines1" w:sz="12" w:space="0" w:color="auto"/>
          </w:pgBorders>
          <w:cols w:space="708"/>
          <w:docGrid w:linePitch="360"/>
        </w:sectPr>
      </w:pPr>
    </w:p>
    <w:p w14:paraId="0BF9960C" w14:textId="1C1BE4B3" w:rsidR="00521244" w:rsidRPr="00521244" w:rsidRDefault="00521244" w:rsidP="00521244">
      <w:pPr>
        <w:spacing w:before="0" w:line="240" w:lineRule="auto"/>
        <w:ind w:firstLine="0"/>
        <w:jc w:val="left"/>
        <w:rPr>
          <w:rFonts w:ascii=".VnTime" w:hAnsi=".VnTime"/>
          <w:sz w:val="28"/>
        </w:rPr>
      </w:pPr>
    </w:p>
    <w:p w14:paraId="635B0B2B" w14:textId="12C78ED7" w:rsidR="004B4BF6" w:rsidRDefault="004B4BF6" w:rsidP="004B4BF6">
      <w:pPr>
        <w:pStyle w:val="Heading1"/>
        <w:numPr>
          <w:ilvl w:val="0"/>
          <w:numId w:val="0"/>
        </w:numPr>
      </w:pPr>
      <w:bookmarkStart w:id="2" w:name="_Toc217514273"/>
      <w:r>
        <w:t>MỤC LỤC</w:t>
      </w:r>
      <w:bookmarkEnd w:id="0"/>
      <w:bookmarkEnd w:id="2"/>
    </w:p>
    <w:p w14:paraId="2810269F" w14:textId="514B957F" w:rsidR="000F61CD" w:rsidRDefault="4E945A06">
      <w:pPr>
        <w:pStyle w:val="TOC1"/>
        <w:rPr>
          <w:rFonts w:asciiTheme="minorHAnsi" w:eastAsiaTheme="minorEastAsia" w:hAnsiTheme="minorHAnsi" w:cstheme="minorBidi"/>
          <w:kern w:val="2"/>
          <w:sz w:val="24"/>
          <w:lang w:eastAsia="ko-KR"/>
          <w14:ligatures w14:val="standardContextual"/>
        </w:rPr>
      </w:pPr>
      <w:r>
        <w:fldChar w:fldCharType="begin"/>
      </w:r>
      <w:r w:rsidR="00791320">
        <w:instrText>TOC \o "1-3" \z \u \h</w:instrText>
      </w:r>
      <w:r>
        <w:fldChar w:fldCharType="separate"/>
      </w:r>
      <w:hyperlink w:anchor="_Toc217514273" w:history="1">
        <w:r w:rsidR="000F61CD" w:rsidRPr="00E32FC7">
          <w:rPr>
            <w:rStyle w:val="Hyperlink"/>
          </w:rPr>
          <w:t>MỤC LỤC</w:t>
        </w:r>
        <w:r w:rsidR="000F61CD">
          <w:rPr>
            <w:webHidden/>
          </w:rPr>
          <w:tab/>
        </w:r>
        <w:r w:rsidR="000F61CD">
          <w:rPr>
            <w:webHidden/>
          </w:rPr>
          <w:fldChar w:fldCharType="begin"/>
        </w:r>
        <w:r w:rsidR="000F61CD">
          <w:rPr>
            <w:webHidden/>
          </w:rPr>
          <w:instrText xml:space="preserve"> PAGEREF _Toc217514273 \h </w:instrText>
        </w:r>
        <w:r w:rsidR="000F61CD">
          <w:rPr>
            <w:webHidden/>
          </w:rPr>
        </w:r>
        <w:r w:rsidR="000F61CD">
          <w:rPr>
            <w:webHidden/>
          </w:rPr>
          <w:fldChar w:fldCharType="separate"/>
        </w:r>
        <w:r w:rsidR="001B5F93">
          <w:rPr>
            <w:webHidden/>
          </w:rPr>
          <w:t>III</w:t>
        </w:r>
        <w:r w:rsidR="000F61CD">
          <w:rPr>
            <w:webHidden/>
          </w:rPr>
          <w:fldChar w:fldCharType="end"/>
        </w:r>
      </w:hyperlink>
    </w:p>
    <w:p w14:paraId="0EA663A1" w14:textId="1F39D531" w:rsidR="000F61CD" w:rsidRDefault="000F61CD">
      <w:pPr>
        <w:pStyle w:val="TOC1"/>
        <w:rPr>
          <w:rFonts w:asciiTheme="minorHAnsi" w:eastAsiaTheme="minorEastAsia" w:hAnsiTheme="minorHAnsi" w:cstheme="minorBidi"/>
          <w:kern w:val="2"/>
          <w:sz w:val="24"/>
          <w:lang w:eastAsia="ko-KR"/>
          <w14:ligatures w14:val="standardContextual"/>
        </w:rPr>
      </w:pPr>
      <w:hyperlink w:anchor="_Toc217514274" w:history="1">
        <w:r w:rsidRPr="00E32FC7">
          <w:rPr>
            <w:rStyle w:val="Hyperlink"/>
          </w:rPr>
          <w:t>DANH MỤC CÁC BẢNG BIỂU</w:t>
        </w:r>
        <w:r>
          <w:rPr>
            <w:webHidden/>
          </w:rPr>
          <w:tab/>
        </w:r>
        <w:r>
          <w:rPr>
            <w:webHidden/>
          </w:rPr>
          <w:fldChar w:fldCharType="begin"/>
        </w:r>
        <w:r>
          <w:rPr>
            <w:webHidden/>
          </w:rPr>
          <w:instrText xml:space="preserve"> PAGEREF _Toc217514274 \h </w:instrText>
        </w:r>
        <w:r>
          <w:rPr>
            <w:webHidden/>
          </w:rPr>
        </w:r>
        <w:r>
          <w:rPr>
            <w:webHidden/>
          </w:rPr>
          <w:fldChar w:fldCharType="separate"/>
        </w:r>
        <w:r w:rsidR="001B5F93">
          <w:rPr>
            <w:webHidden/>
          </w:rPr>
          <w:t>VI</w:t>
        </w:r>
        <w:r>
          <w:rPr>
            <w:webHidden/>
          </w:rPr>
          <w:fldChar w:fldCharType="end"/>
        </w:r>
      </w:hyperlink>
    </w:p>
    <w:p w14:paraId="2048BE01" w14:textId="0F231504" w:rsidR="000F61CD" w:rsidRDefault="000F61CD">
      <w:pPr>
        <w:pStyle w:val="TOC1"/>
        <w:rPr>
          <w:rFonts w:asciiTheme="minorHAnsi" w:eastAsiaTheme="minorEastAsia" w:hAnsiTheme="minorHAnsi" w:cstheme="minorBidi"/>
          <w:kern w:val="2"/>
          <w:sz w:val="24"/>
          <w:lang w:eastAsia="ko-KR"/>
          <w14:ligatures w14:val="standardContextual"/>
        </w:rPr>
      </w:pPr>
      <w:hyperlink w:anchor="_Toc217514275" w:history="1">
        <w:r w:rsidRPr="00E32FC7">
          <w:rPr>
            <w:rStyle w:val="Hyperlink"/>
          </w:rPr>
          <w:t>MỞ ĐẦU</w:t>
        </w:r>
        <w:r>
          <w:rPr>
            <w:webHidden/>
          </w:rPr>
          <w:tab/>
        </w:r>
        <w:r>
          <w:rPr>
            <w:webHidden/>
          </w:rPr>
          <w:fldChar w:fldCharType="begin"/>
        </w:r>
        <w:r>
          <w:rPr>
            <w:webHidden/>
          </w:rPr>
          <w:instrText xml:space="preserve"> PAGEREF _Toc217514275 \h </w:instrText>
        </w:r>
        <w:r>
          <w:rPr>
            <w:webHidden/>
          </w:rPr>
        </w:r>
        <w:r>
          <w:rPr>
            <w:webHidden/>
          </w:rPr>
          <w:fldChar w:fldCharType="separate"/>
        </w:r>
        <w:r w:rsidR="001B5F93">
          <w:rPr>
            <w:webHidden/>
          </w:rPr>
          <w:t>1</w:t>
        </w:r>
        <w:r>
          <w:rPr>
            <w:webHidden/>
          </w:rPr>
          <w:fldChar w:fldCharType="end"/>
        </w:r>
      </w:hyperlink>
    </w:p>
    <w:p w14:paraId="21ADEDC7" w14:textId="5E64BD98" w:rsidR="000F61CD" w:rsidRDefault="000F61CD">
      <w:pPr>
        <w:pStyle w:val="TOC1"/>
        <w:rPr>
          <w:rFonts w:asciiTheme="minorHAnsi" w:eastAsiaTheme="minorEastAsia" w:hAnsiTheme="minorHAnsi" w:cstheme="minorBidi"/>
          <w:kern w:val="2"/>
          <w:sz w:val="24"/>
          <w:lang w:eastAsia="ko-KR"/>
          <w14:ligatures w14:val="standardContextual"/>
        </w:rPr>
      </w:pPr>
      <w:hyperlink w:anchor="_Toc217514276" w:history="1">
        <w:r w:rsidRPr="00E32FC7">
          <w:rPr>
            <w:rStyle w:val="Hyperlink"/>
          </w:rPr>
          <w:t>PHẦN 1 TỔNG QUAN</w:t>
        </w:r>
        <w:r>
          <w:rPr>
            <w:webHidden/>
          </w:rPr>
          <w:tab/>
        </w:r>
        <w:r>
          <w:rPr>
            <w:webHidden/>
          </w:rPr>
          <w:fldChar w:fldCharType="begin"/>
        </w:r>
        <w:r>
          <w:rPr>
            <w:webHidden/>
          </w:rPr>
          <w:instrText xml:space="preserve"> PAGEREF _Toc217514276 \h </w:instrText>
        </w:r>
        <w:r>
          <w:rPr>
            <w:webHidden/>
          </w:rPr>
        </w:r>
        <w:r>
          <w:rPr>
            <w:webHidden/>
          </w:rPr>
          <w:fldChar w:fldCharType="separate"/>
        </w:r>
        <w:r w:rsidR="001B5F93">
          <w:rPr>
            <w:webHidden/>
          </w:rPr>
          <w:t>2</w:t>
        </w:r>
        <w:r>
          <w:rPr>
            <w:webHidden/>
          </w:rPr>
          <w:fldChar w:fldCharType="end"/>
        </w:r>
      </w:hyperlink>
    </w:p>
    <w:p w14:paraId="2887B4B9" w14:textId="430BD627"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77" w:history="1">
        <w:r w:rsidRPr="00E32FC7">
          <w:rPr>
            <w:rStyle w:val="Hyperlink"/>
            <w:noProof/>
            <w:lang w:val="vi-VN"/>
          </w:rPr>
          <w:t>1.1 Giới thiệu chung</w:t>
        </w:r>
        <w:r>
          <w:rPr>
            <w:noProof/>
            <w:webHidden/>
          </w:rPr>
          <w:tab/>
        </w:r>
        <w:r>
          <w:rPr>
            <w:noProof/>
            <w:webHidden/>
          </w:rPr>
          <w:fldChar w:fldCharType="begin"/>
        </w:r>
        <w:r>
          <w:rPr>
            <w:noProof/>
            <w:webHidden/>
          </w:rPr>
          <w:instrText xml:space="preserve"> PAGEREF _Toc217514277 \h </w:instrText>
        </w:r>
        <w:r>
          <w:rPr>
            <w:noProof/>
            <w:webHidden/>
          </w:rPr>
        </w:r>
        <w:r>
          <w:rPr>
            <w:noProof/>
            <w:webHidden/>
          </w:rPr>
          <w:fldChar w:fldCharType="separate"/>
        </w:r>
        <w:r w:rsidR="001B5F93">
          <w:rPr>
            <w:noProof/>
            <w:webHidden/>
          </w:rPr>
          <w:t>2</w:t>
        </w:r>
        <w:r>
          <w:rPr>
            <w:noProof/>
            <w:webHidden/>
          </w:rPr>
          <w:fldChar w:fldCharType="end"/>
        </w:r>
      </w:hyperlink>
    </w:p>
    <w:p w14:paraId="792CF758" w14:textId="421F9350"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78" w:history="1">
        <w:r w:rsidRPr="00E32FC7">
          <w:rPr>
            <w:rStyle w:val="Hyperlink"/>
            <w:noProof/>
            <w:lang w:val="vi-VN"/>
          </w:rPr>
          <w:t>1.2 Công nghệ và công cụ sử dụng</w:t>
        </w:r>
        <w:r>
          <w:rPr>
            <w:noProof/>
            <w:webHidden/>
          </w:rPr>
          <w:tab/>
        </w:r>
        <w:r>
          <w:rPr>
            <w:noProof/>
            <w:webHidden/>
          </w:rPr>
          <w:fldChar w:fldCharType="begin"/>
        </w:r>
        <w:r>
          <w:rPr>
            <w:noProof/>
            <w:webHidden/>
          </w:rPr>
          <w:instrText xml:space="preserve"> PAGEREF _Toc217514278 \h </w:instrText>
        </w:r>
        <w:r>
          <w:rPr>
            <w:noProof/>
            <w:webHidden/>
          </w:rPr>
        </w:r>
        <w:r>
          <w:rPr>
            <w:noProof/>
            <w:webHidden/>
          </w:rPr>
          <w:fldChar w:fldCharType="separate"/>
        </w:r>
        <w:r w:rsidR="001B5F93">
          <w:rPr>
            <w:noProof/>
            <w:webHidden/>
          </w:rPr>
          <w:t>2</w:t>
        </w:r>
        <w:r>
          <w:rPr>
            <w:noProof/>
            <w:webHidden/>
          </w:rPr>
          <w:fldChar w:fldCharType="end"/>
        </w:r>
      </w:hyperlink>
    </w:p>
    <w:p w14:paraId="4D19D883" w14:textId="0AB213F0"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79" w:history="1">
        <w:r w:rsidRPr="00E32FC7">
          <w:rPr>
            <w:rStyle w:val="Hyperlink"/>
            <w:noProof/>
          </w:rPr>
          <w:t>1.3 Cấu trúc báo cáo</w:t>
        </w:r>
        <w:r>
          <w:rPr>
            <w:noProof/>
            <w:webHidden/>
          </w:rPr>
          <w:tab/>
        </w:r>
        <w:r>
          <w:rPr>
            <w:noProof/>
            <w:webHidden/>
          </w:rPr>
          <w:fldChar w:fldCharType="begin"/>
        </w:r>
        <w:r>
          <w:rPr>
            <w:noProof/>
            <w:webHidden/>
          </w:rPr>
          <w:instrText xml:space="preserve"> PAGEREF _Toc217514279 \h </w:instrText>
        </w:r>
        <w:r>
          <w:rPr>
            <w:noProof/>
            <w:webHidden/>
          </w:rPr>
        </w:r>
        <w:r>
          <w:rPr>
            <w:noProof/>
            <w:webHidden/>
          </w:rPr>
          <w:fldChar w:fldCharType="separate"/>
        </w:r>
        <w:r w:rsidR="001B5F93">
          <w:rPr>
            <w:noProof/>
            <w:webHidden/>
          </w:rPr>
          <w:t>2</w:t>
        </w:r>
        <w:r>
          <w:rPr>
            <w:noProof/>
            <w:webHidden/>
          </w:rPr>
          <w:fldChar w:fldCharType="end"/>
        </w:r>
      </w:hyperlink>
    </w:p>
    <w:p w14:paraId="73940901" w14:textId="409A3069" w:rsidR="000F61CD" w:rsidRDefault="000F61CD">
      <w:pPr>
        <w:pStyle w:val="TOC1"/>
        <w:rPr>
          <w:rFonts w:asciiTheme="minorHAnsi" w:eastAsiaTheme="minorEastAsia" w:hAnsiTheme="minorHAnsi" w:cstheme="minorBidi"/>
          <w:kern w:val="2"/>
          <w:sz w:val="24"/>
          <w:lang w:eastAsia="ko-KR"/>
          <w14:ligatures w14:val="standardContextual"/>
        </w:rPr>
      </w:pPr>
      <w:hyperlink w:anchor="_Toc217514280" w:history="1">
        <w:r w:rsidRPr="00E32FC7">
          <w:rPr>
            <w:rStyle w:val="Hyperlink"/>
          </w:rPr>
          <w:t>PHẦN 2 THIẾT KẾ CƠ SỞ DỮ LIỆU</w:t>
        </w:r>
        <w:r>
          <w:rPr>
            <w:webHidden/>
          </w:rPr>
          <w:tab/>
        </w:r>
        <w:r>
          <w:rPr>
            <w:webHidden/>
          </w:rPr>
          <w:fldChar w:fldCharType="begin"/>
        </w:r>
        <w:r>
          <w:rPr>
            <w:webHidden/>
          </w:rPr>
          <w:instrText xml:space="preserve"> PAGEREF _Toc217514280 \h </w:instrText>
        </w:r>
        <w:r>
          <w:rPr>
            <w:webHidden/>
          </w:rPr>
        </w:r>
        <w:r>
          <w:rPr>
            <w:webHidden/>
          </w:rPr>
          <w:fldChar w:fldCharType="separate"/>
        </w:r>
        <w:r w:rsidR="001B5F93">
          <w:rPr>
            <w:webHidden/>
          </w:rPr>
          <w:t>4</w:t>
        </w:r>
        <w:r>
          <w:rPr>
            <w:webHidden/>
          </w:rPr>
          <w:fldChar w:fldCharType="end"/>
        </w:r>
      </w:hyperlink>
    </w:p>
    <w:p w14:paraId="112A6F64" w14:textId="1315507F"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81" w:history="1">
        <w:r w:rsidRPr="00E32FC7">
          <w:rPr>
            <w:rStyle w:val="Hyperlink"/>
            <w:noProof/>
            <w:lang w:val="vi-VN"/>
          </w:rPr>
          <w:t>2.1 Cấu trúc bảng Users</w:t>
        </w:r>
        <w:r>
          <w:rPr>
            <w:noProof/>
            <w:webHidden/>
          </w:rPr>
          <w:tab/>
        </w:r>
        <w:r>
          <w:rPr>
            <w:noProof/>
            <w:webHidden/>
          </w:rPr>
          <w:fldChar w:fldCharType="begin"/>
        </w:r>
        <w:r>
          <w:rPr>
            <w:noProof/>
            <w:webHidden/>
          </w:rPr>
          <w:instrText xml:space="preserve"> PAGEREF _Toc217514281 \h </w:instrText>
        </w:r>
        <w:r>
          <w:rPr>
            <w:noProof/>
            <w:webHidden/>
          </w:rPr>
        </w:r>
        <w:r>
          <w:rPr>
            <w:noProof/>
            <w:webHidden/>
          </w:rPr>
          <w:fldChar w:fldCharType="separate"/>
        </w:r>
        <w:r w:rsidR="001B5F93">
          <w:rPr>
            <w:noProof/>
            <w:webHidden/>
          </w:rPr>
          <w:t>4</w:t>
        </w:r>
        <w:r>
          <w:rPr>
            <w:noProof/>
            <w:webHidden/>
          </w:rPr>
          <w:fldChar w:fldCharType="end"/>
        </w:r>
      </w:hyperlink>
    </w:p>
    <w:p w14:paraId="240004E7" w14:textId="12E89B55"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82" w:history="1">
        <w:r w:rsidRPr="00E32FC7">
          <w:rPr>
            <w:rStyle w:val="Hyperlink"/>
            <w:noProof/>
          </w:rPr>
          <w:t>2.2 Cấu trúc bảng Transactions</w:t>
        </w:r>
        <w:r>
          <w:rPr>
            <w:noProof/>
            <w:webHidden/>
          </w:rPr>
          <w:tab/>
        </w:r>
        <w:r>
          <w:rPr>
            <w:noProof/>
            <w:webHidden/>
          </w:rPr>
          <w:fldChar w:fldCharType="begin"/>
        </w:r>
        <w:r>
          <w:rPr>
            <w:noProof/>
            <w:webHidden/>
          </w:rPr>
          <w:instrText xml:space="preserve"> PAGEREF _Toc217514282 \h </w:instrText>
        </w:r>
        <w:r>
          <w:rPr>
            <w:noProof/>
            <w:webHidden/>
          </w:rPr>
        </w:r>
        <w:r>
          <w:rPr>
            <w:noProof/>
            <w:webHidden/>
          </w:rPr>
          <w:fldChar w:fldCharType="separate"/>
        </w:r>
        <w:r w:rsidR="001B5F93">
          <w:rPr>
            <w:noProof/>
            <w:webHidden/>
          </w:rPr>
          <w:t>4</w:t>
        </w:r>
        <w:r>
          <w:rPr>
            <w:noProof/>
            <w:webHidden/>
          </w:rPr>
          <w:fldChar w:fldCharType="end"/>
        </w:r>
      </w:hyperlink>
    </w:p>
    <w:p w14:paraId="2FC8E6E3" w14:textId="720317FD"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83" w:history="1">
        <w:r w:rsidRPr="00E32FC7">
          <w:rPr>
            <w:rStyle w:val="Hyperlink"/>
            <w:noProof/>
          </w:rPr>
          <w:t>2.3 Cấu trúc bảng Categories</w:t>
        </w:r>
        <w:r>
          <w:rPr>
            <w:noProof/>
            <w:webHidden/>
          </w:rPr>
          <w:tab/>
        </w:r>
        <w:r>
          <w:rPr>
            <w:noProof/>
            <w:webHidden/>
          </w:rPr>
          <w:fldChar w:fldCharType="begin"/>
        </w:r>
        <w:r>
          <w:rPr>
            <w:noProof/>
            <w:webHidden/>
          </w:rPr>
          <w:instrText xml:space="preserve"> PAGEREF _Toc217514283 \h </w:instrText>
        </w:r>
        <w:r>
          <w:rPr>
            <w:noProof/>
            <w:webHidden/>
          </w:rPr>
        </w:r>
        <w:r>
          <w:rPr>
            <w:noProof/>
            <w:webHidden/>
          </w:rPr>
          <w:fldChar w:fldCharType="separate"/>
        </w:r>
        <w:r w:rsidR="001B5F93">
          <w:rPr>
            <w:noProof/>
            <w:webHidden/>
          </w:rPr>
          <w:t>5</w:t>
        </w:r>
        <w:r>
          <w:rPr>
            <w:noProof/>
            <w:webHidden/>
          </w:rPr>
          <w:fldChar w:fldCharType="end"/>
        </w:r>
      </w:hyperlink>
    </w:p>
    <w:p w14:paraId="494E6B8E" w14:textId="7C1F7B95"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84" w:history="1">
        <w:r w:rsidRPr="00E32FC7">
          <w:rPr>
            <w:rStyle w:val="Hyperlink"/>
            <w:noProof/>
          </w:rPr>
          <w:t>2.4 Cấu trúc bảng Wallets</w:t>
        </w:r>
        <w:r>
          <w:rPr>
            <w:noProof/>
            <w:webHidden/>
          </w:rPr>
          <w:tab/>
        </w:r>
        <w:r>
          <w:rPr>
            <w:noProof/>
            <w:webHidden/>
          </w:rPr>
          <w:fldChar w:fldCharType="begin"/>
        </w:r>
        <w:r>
          <w:rPr>
            <w:noProof/>
            <w:webHidden/>
          </w:rPr>
          <w:instrText xml:space="preserve"> PAGEREF _Toc217514284 \h </w:instrText>
        </w:r>
        <w:r>
          <w:rPr>
            <w:noProof/>
            <w:webHidden/>
          </w:rPr>
        </w:r>
        <w:r>
          <w:rPr>
            <w:noProof/>
            <w:webHidden/>
          </w:rPr>
          <w:fldChar w:fldCharType="separate"/>
        </w:r>
        <w:r w:rsidR="001B5F93">
          <w:rPr>
            <w:noProof/>
            <w:webHidden/>
          </w:rPr>
          <w:t>5</w:t>
        </w:r>
        <w:r>
          <w:rPr>
            <w:noProof/>
            <w:webHidden/>
          </w:rPr>
          <w:fldChar w:fldCharType="end"/>
        </w:r>
      </w:hyperlink>
    </w:p>
    <w:p w14:paraId="6080FF4D" w14:textId="2CC56770"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85" w:history="1">
        <w:r w:rsidRPr="00E32FC7">
          <w:rPr>
            <w:rStyle w:val="Hyperlink"/>
            <w:noProof/>
          </w:rPr>
          <w:t>2.5 Cấu trúc bảng Settings</w:t>
        </w:r>
        <w:r>
          <w:rPr>
            <w:noProof/>
            <w:webHidden/>
          </w:rPr>
          <w:tab/>
        </w:r>
        <w:r>
          <w:rPr>
            <w:noProof/>
            <w:webHidden/>
          </w:rPr>
          <w:fldChar w:fldCharType="begin"/>
        </w:r>
        <w:r>
          <w:rPr>
            <w:noProof/>
            <w:webHidden/>
          </w:rPr>
          <w:instrText xml:space="preserve"> PAGEREF _Toc217514285 \h </w:instrText>
        </w:r>
        <w:r>
          <w:rPr>
            <w:noProof/>
            <w:webHidden/>
          </w:rPr>
        </w:r>
        <w:r>
          <w:rPr>
            <w:noProof/>
            <w:webHidden/>
          </w:rPr>
          <w:fldChar w:fldCharType="separate"/>
        </w:r>
        <w:r w:rsidR="001B5F93">
          <w:rPr>
            <w:noProof/>
            <w:webHidden/>
          </w:rPr>
          <w:t>5</w:t>
        </w:r>
        <w:r>
          <w:rPr>
            <w:noProof/>
            <w:webHidden/>
          </w:rPr>
          <w:fldChar w:fldCharType="end"/>
        </w:r>
      </w:hyperlink>
    </w:p>
    <w:p w14:paraId="4FCF0935" w14:textId="1619BB51"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86" w:history="1">
        <w:r w:rsidRPr="00E32FC7">
          <w:rPr>
            <w:rStyle w:val="Hyperlink"/>
            <w:noProof/>
          </w:rPr>
          <w:t>2.6 Lược đồ quan hệ</w:t>
        </w:r>
        <w:r>
          <w:rPr>
            <w:noProof/>
            <w:webHidden/>
          </w:rPr>
          <w:tab/>
        </w:r>
        <w:r>
          <w:rPr>
            <w:noProof/>
            <w:webHidden/>
          </w:rPr>
          <w:fldChar w:fldCharType="begin"/>
        </w:r>
        <w:r>
          <w:rPr>
            <w:noProof/>
            <w:webHidden/>
          </w:rPr>
          <w:instrText xml:space="preserve"> PAGEREF _Toc217514286 \h </w:instrText>
        </w:r>
        <w:r>
          <w:rPr>
            <w:noProof/>
            <w:webHidden/>
          </w:rPr>
        </w:r>
        <w:r>
          <w:rPr>
            <w:noProof/>
            <w:webHidden/>
          </w:rPr>
          <w:fldChar w:fldCharType="separate"/>
        </w:r>
        <w:r w:rsidR="001B5F93">
          <w:rPr>
            <w:noProof/>
            <w:webHidden/>
          </w:rPr>
          <w:t>6</w:t>
        </w:r>
        <w:r>
          <w:rPr>
            <w:noProof/>
            <w:webHidden/>
          </w:rPr>
          <w:fldChar w:fldCharType="end"/>
        </w:r>
      </w:hyperlink>
    </w:p>
    <w:p w14:paraId="54A12718" w14:textId="00D1A561" w:rsidR="000F61CD" w:rsidRDefault="000F61CD">
      <w:pPr>
        <w:pStyle w:val="TOC1"/>
        <w:rPr>
          <w:rFonts w:asciiTheme="minorHAnsi" w:eastAsiaTheme="minorEastAsia" w:hAnsiTheme="minorHAnsi" w:cstheme="minorBidi"/>
          <w:kern w:val="2"/>
          <w:sz w:val="24"/>
          <w:lang w:eastAsia="ko-KR"/>
          <w14:ligatures w14:val="standardContextual"/>
        </w:rPr>
      </w:pPr>
      <w:hyperlink w:anchor="_Toc217514287" w:history="1">
        <w:r w:rsidRPr="00E32FC7">
          <w:rPr>
            <w:rStyle w:val="Hyperlink"/>
            <w:lang w:val="vi-VN"/>
          </w:rPr>
          <w:t>PHẦN 3 SƠ ĐỒ PHÂN RÃ CHỨC NĂNG</w:t>
        </w:r>
        <w:r>
          <w:rPr>
            <w:webHidden/>
          </w:rPr>
          <w:tab/>
        </w:r>
        <w:r>
          <w:rPr>
            <w:webHidden/>
          </w:rPr>
          <w:fldChar w:fldCharType="begin"/>
        </w:r>
        <w:r>
          <w:rPr>
            <w:webHidden/>
          </w:rPr>
          <w:instrText xml:space="preserve"> PAGEREF _Toc217514287 \h </w:instrText>
        </w:r>
        <w:r>
          <w:rPr>
            <w:webHidden/>
          </w:rPr>
        </w:r>
        <w:r>
          <w:rPr>
            <w:webHidden/>
          </w:rPr>
          <w:fldChar w:fldCharType="separate"/>
        </w:r>
        <w:r w:rsidR="001B5F93">
          <w:rPr>
            <w:webHidden/>
          </w:rPr>
          <w:t>7</w:t>
        </w:r>
        <w:r>
          <w:rPr>
            <w:webHidden/>
          </w:rPr>
          <w:fldChar w:fldCharType="end"/>
        </w:r>
      </w:hyperlink>
    </w:p>
    <w:p w14:paraId="4565B2B0" w14:textId="052CD97C" w:rsidR="000F61CD" w:rsidRDefault="000F61CD">
      <w:pPr>
        <w:pStyle w:val="TOC1"/>
        <w:rPr>
          <w:rFonts w:asciiTheme="minorHAnsi" w:eastAsiaTheme="minorEastAsia" w:hAnsiTheme="minorHAnsi" w:cstheme="minorBidi"/>
          <w:kern w:val="2"/>
          <w:sz w:val="24"/>
          <w:lang w:eastAsia="ko-KR"/>
          <w14:ligatures w14:val="standardContextual"/>
        </w:rPr>
      </w:pPr>
      <w:hyperlink w:anchor="_Toc217514288" w:history="1">
        <w:r w:rsidRPr="00E32FC7">
          <w:rPr>
            <w:rStyle w:val="Hyperlink"/>
          </w:rPr>
          <w:t>PHẦN 4 GIAO DIỆN CỦA CÁC CHỨC NĂNG</w:t>
        </w:r>
        <w:r>
          <w:rPr>
            <w:webHidden/>
          </w:rPr>
          <w:tab/>
        </w:r>
        <w:r>
          <w:rPr>
            <w:webHidden/>
          </w:rPr>
          <w:fldChar w:fldCharType="begin"/>
        </w:r>
        <w:r>
          <w:rPr>
            <w:webHidden/>
          </w:rPr>
          <w:instrText xml:space="preserve"> PAGEREF _Toc217514288 \h </w:instrText>
        </w:r>
        <w:r>
          <w:rPr>
            <w:webHidden/>
          </w:rPr>
        </w:r>
        <w:r>
          <w:rPr>
            <w:webHidden/>
          </w:rPr>
          <w:fldChar w:fldCharType="separate"/>
        </w:r>
        <w:r w:rsidR="001B5F93">
          <w:rPr>
            <w:webHidden/>
          </w:rPr>
          <w:t>10</w:t>
        </w:r>
        <w:r>
          <w:rPr>
            <w:webHidden/>
          </w:rPr>
          <w:fldChar w:fldCharType="end"/>
        </w:r>
      </w:hyperlink>
    </w:p>
    <w:p w14:paraId="6984E426" w14:textId="2EDF82AF"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89" w:history="1">
        <w:r w:rsidRPr="00E32FC7">
          <w:rPr>
            <w:rStyle w:val="Hyperlink"/>
            <w:noProof/>
          </w:rPr>
          <w:t>4.1 Giao diện trang Đăng ký</w:t>
        </w:r>
        <w:r>
          <w:rPr>
            <w:noProof/>
            <w:webHidden/>
          </w:rPr>
          <w:tab/>
        </w:r>
        <w:r>
          <w:rPr>
            <w:noProof/>
            <w:webHidden/>
          </w:rPr>
          <w:fldChar w:fldCharType="begin"/>
        </w:r>
        <w:r>
          <w:rPr>
            <w:noProof/>
            <w:webHidden/>
          </w:rPr>
          <w:instrText xml:space="preserve"> PAGEREF _Toc217514289 \h </w:instrText>
        </w:r>
        <w:r>
          <w:rPr>
            <w:noProof/>
            <w:webHidden/>
          </w:rPr>
        </w:r>
        <w:r>
          <w:rPr>
            <w:noProof/>
            <w:webHidden/>
          </w:rPr>
          <w:fldChar w:fldCharType="separate"/>
        </w:r>
        <w:r w:rsidR="001B5F93">
          <w:rPr>
            <w:noProof/>
            <w:webHidden/>
          </w:rPr>
          <w:t>10</w:t>
        </w:r>
        <w:r>
          <w:rPr>
            <w:noProof/>
            <w:webHidden/>
          </w:rPr>
          <w:fldChar w:fldCharType="end"/>
        </w:r>
      </w:hyperlink>
    </w:p>
    <w:p w14:paraId="2A317A52" w14:textId="0FF17737"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90" w:history="1">
        <w:r w:rsidRPr="00E32FC7">
          <w:rPr>
            <w:rStyle w:val="Hyperlink"/>
            <w:noProof/>
          </w:rPr>
          <w:t>4.2 Giao diện trang Đăng nhập</w:t>
        </w:r>
        <w:r>
          <w:rPr>
            <w:noProof/>
            <w:webHidden/>
          </w:rPr>
          <w:tab/>
        </w:r>
        <w:r>
          <w:rPr>
            <w:noProof/>
            <w:webHidden/>
          </w:rPr>
          <w:fldChar w:fldCharType="begin"/>
        </w:r>
        <w:r>
          <w:rPr>
            <w:noProof/>
            <w:webHidden/>
          </w:rPr>
          <w:instrText xml:space="preserve"> PAGEREF _Toc217514290 \h </w:instrText>
        </w:r>
        <w:r>
          <w:rPr>
            <w:noProof/>
            <w:webHidden/>
          </w:rPr>
        </w:r>
        <w:r>
          <w:rPr>
            <w:noProof/>
            <w:webHidden/>
          </w:rPr>
          <w:fldChar w:fldCharType="separate"/>
        </w:r>
        <w:r w:rsidR="001B5F93">
          <w:rPr>
            <w:noProof/>
            <w:webHidden/>
          </w:rPr>
          <w:t>11</w:t>
        </w:r>
        <w:r>
          <w:rPr>
            <w:noProof/>
            <w:webHidden/>
          </w:rPr>
          <w:fldChar w:fldCharType="end"/>
        </w:r>
      </w:hyperlink>
    </w:p>
    <w:p w14:paraId="472E6093" w14:textId="1F5EBCC6"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91" w:history="1">
        <w:r w:rsidRPr="00E32FC7">
          <w:rPr>
            <w:rStyle w:val="Hyperlink"/>
            <w:noProof/>
          </w:rPr>
          <w:t>4. 3 Giao diện trang Đổi mật khẩu</w:t>
        </w:r>
        <w:r>
          <w:rPr>
            <w:noProof/>
            <w:webHidden/>
          </w:rPr>
          <w:tab/>
        </w:r>
        <w:r>
          <w:rPr>
            <w:noProof/>
            <w:webHidden/>
          </w:rPr>
          <w:fldChar w:fldCharType="begin"/>
        </w:r>
        <w:r>
          <w:rPr>
            <w:noProof/>
            <w:webHidden/>
          </w:rPr>
          <w:instrText xml:space="preserve"> PAGEREF _Toc217514291 \h </w:instrText>
        </w:r>
        <w:r>
          <w:rPr>
            <w:noProof/>
            <w:webHidden/>
          </w:rPr>
        </w:r>
        <w:r>
          <w:rPr>
            <w:noProof/>
            <w:webHidden/>
          </w:rPr>
          <w:fldChar w:fldCharType="separate"/>
        </w:r>
        <w:r w:rsidR="001B5F93">
          <w:rPr>
            <w:noProof/>
            <w:webHidden/>
          </w:rPr>
          <w:t>12</w:t>
        </w:r>
        <w:r>
          <w:rPr>
            <w:noProof/>
            <w:webHidden/>
          </w:rPr>
          <w:fldChar w:fldCharType="end"/>
        </w:r>
      </w:hyperlink>
    </w:p>
    <w:p w14:paraId="593BB780" w14:textId="1C77878C"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92" w:history="1">
        <w:r w:rsidRPr="00E32FC7">
          <w:rPr>
            <w:rStyle w:val="Hyperlink"/>
            <w:noProof/>
          </w:rPr>
          <w:t>4.4 Giao diện trang Thông tin tài khoản</w:t>
        </w:r>
        <w:r>
          <w:rPr>
            <w:noProof/>
            <w:webHidden/>
          </w:rPr>
          <w:tab/>
        </w:r>
        <w:r>
          <w:rPr>
            <w:noProof/>
            <w:webHidden/>
          </w:rPr>
          <w:fldChar w:fldCharType="begin"/>
        </w:r>
        <w:r>
          <w:rPr>
            <w:noProof/>
            <w:webHidden/>
          </w:rPr>
          <w:instrText xml:space="preserve"> PAGEREF _Toc217514292 \h </w:instrText>
        </w:r>
        <w:r>
          <w:rPr>
            <w:noProof/>
            <w:webHidden/>
          </w:rPr>
        </w:r>
        <w:r>
          <w:rPr>
            <w:noProof/>
            <w:webHidden/>
          </w:rPr>
          <w:fldChar w:fldCharType="separate"/>
        </w:r>
        <w:r w:rsidR="001B5F93">
          <w:rPr>
            <w:noProof/>
            <w:webHidden/>
          </w:rPr>
          <w:t>13</w:t>
        </w:r>
        <w:r>
          <w:rPr>
            <w:noProof/>
            <w:webHidden/>
          </w:rPr>
          <w:fldChar w:fldCharType="end"/>
        </w:r>
      </w:hyperlink>
    </w:p>
    <w:p w14:paraId="62FB8A01" w14:textId="497CB518"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93" w:history="1">
        <w:r w:rsidRPr="00E32FC7">
          <w:rPr>
            <w:rStyle w:val="Hyperlink"/>
            <w:noProof/>
          </w:rPr>
          <w:t>4.5 Giao diện trang Giao dịch</w:t>
        </w:r>
        <w:r>
          <w:rPr>
            <w:noProof/>
            <w:webHidden/>
          </w:rPr>
          <w:tab/>
        </w:r>
        <w:r>
          <w:rPr>
            <w:noProof/>
            <w:webHidden/>
          </w:rPr>
          <w:fldChar w:fldCharType="begin"/>
        </w:r>
        <w:r>
          <w:rPr>
            <w:noProof/>
            <w:webHidden/>
          </w:rPr>
          <w:instrText xml:space="preserve"> PAGEREF _Toc217514293 \h </w:instrText>
        </w:r>
        <w:r>
          <w:rPr>
            <w:noProof/>
            <w:webHidden/>
          </w:rPr>
        </w:r>
        <w:r>
          <w:rPr>
            <w:noProof/>
            <w:webHidden/>
          </w:rPr>
          <w:fldChar w:fldCharType="separate"/>
        </w:r>
        <w:r w:rsidR="001B5F93">
          <w:rPr>
            <w:noProof/>
            <w:webHidden/>
          </w:rPr>
          <w:t>13</w:t>
        </w:r>
        <w:r>
          <w:rPr>
            <w:noProof/>
            <w:webHidden/>
          </w:rPr>
          <w:fldChar w:fldCharType="end"/>
        </w:r>
      </w:hyperlink>
    </w:p>
    <w:p w14:paraId="66EA46C4" w14:textId="2ECF7AED"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94" w:history="1">
        <w:r w:rsidRPr="00E32FC7">
          <w:rPr>
            <w:rStyle w:val="Hyperlink"/>
            <w:noProof/>
          </w:rPr>
          <w:t>4.6 Giao diện trang Cập nhật giao dịch</w:t>
        </w:r>
        <w:r>
          <w:rPr>
            <w:noProof/>
            <w:webHidden/>
          </w:rPr>
          <w:tab/>
        </w:r>
        <w:r>
          <w:rPr>
            <w:noProof/>
            <w:webHidden/>
          </w:rPr>
          <w:fldChar w:fldCharType="begin"/>
        </w:r>
        <w:r>
          <w:rPr>
            <w:noProof/>
            <w:webHidden/>
          </w:rPr>
          <w:instrText xml:space="preserve"> PAGEREF _Toc217514294 \h </w:instrText>
        </w:r>
        <w:r>
          <w:rPr>
            <w:noProof/>
            <w:webHidden/>
          </w:rPr>
        </w:r>
        <w:r>
          <w:rPr>
            <w:noProof/>
            <w:webHidden/>
          </w:rPr>
          <w:fldChar w:fldCharType="separate"/>
        </w:r>
        <w:r w:rsidR="001B5F93">
          <w:rPr>
            <w:noProof/>
            <w:webHidden/>
          </w:rPr>
          <w:t>15</w:t>
        </w:r>
        <w:r>
          <w:rPr>
            <w:noProof/>
            <w:webHidden/>
          </w:rPr>
          <w:fldChar w:fldCharType="end"/>
        </w:r>
      </w:hyperlink>
    </w:p>
    <w:p w14:paraId="44A9B774" w14:textId="1CB1C590"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95" w:history="1">
        <w:r w:rsidRPr="00E32FC7">
          <w:rPr>
            <w:rStyle w:val="Hyperlink"/>
            <w:noProof/>
          </w:rPr>
          <w:t>4.7 Giao diện trang Ví</w:t>
        </w:r>
        <w:r>
          <w:rPr>
            <w:noProof/>
            <w:webHidden/>
          </w:rPr>
          <w:tab/>
        </w:r>
        <w:r>
          <w:rPr>
            <w:noProof/>
            <w:webHidden/>
          </w:rPr>
          <w:fldChar w:fldCharType="begin"/>
        </w:r>
        <w:r>
          <w:rPr>
            <w:noProof/>
            <w:webHidden/>
          </w:rPr>
          <w:instrText xml:space="preserve"> PAGEREF _Toc217514295 \h </w:instrText>
        </w:r>
        <w:r>
          <w:rPr>
            <w:noProof/>
            <w:webHidden/>
          </w:rPr>
        </w:r>
        <w:r>
          <w:rPr>
            <w:noProof/>
            <w:webHidden/>
          </w:rPr>
          <w:fldChar w:fldCharType="separate"/>
        </w:r>
        <w:r w:rsidR="001B5F93">
          <w:rPr>
            <w:noProof/>
            <w:webHidden/>
          </w:rPr>
          <w:t>16</w:t>
        </w:r>
        <w:r>
          <w:rPr>
            <w:noProof/>
            <w:webHidden/>
          </w:rPr>
          <w:fldChar w:fldCharType="end"/>
        </w:r>
      </w:hyperlink>
    </w:p>
    <w:p w14:paraId="3DEFA659" w14:textId="4E6FAC14"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96" w:history="1">
        <w:r w:rsidRPr="00E32FC7">
          <w:rPr>
            <w:rStyle w:val="Hyperlink"/>
            <w:noProof/>
          </w:rPr>
          <w:t>4.8 Giao diện trang Lịch</w:t>
        </w:r>
        <w:r>
          <w:rPr>
            <w:noProof/>
            <w:webHidden/>
          </w:rPr>
          <w:tab/>
        </w:r>
        <w:r>
          <w:rPr>
            <w:noProof/>
            <w:webHidden/>
          </w:rPr>
          <w:fldChar w:fldCharType="begin"/>
        </w:r>
        <w:r>
          <w:rPr>
            <w:noProof/>
            <w:webHidden/>
          </w:rPr>
          <w:instrText xml:space="preserve"> PAGEREF _Toc217514296 \h </w:instrText>
        </w:r>
        <w:r>
          <w:rPr>
            <w:noProof/>
            <w:webHidden/>
          </w:rPr>
        </w:r>
        <w:r>
          <w:rPr>
            <w:noProof/>
            <w:webHidden/>
          </w:rPr>
          <w:fldChar w:fldCharType="separate"/>
        </w:r>
        <w:r w:rsidR="001B5F93">
          <w:rPr>
            <w:noProof/>
            <w:webHidden/>
          </w:rPr>
          <w:t>18</w:t>
        </w:r>
        <w:r>
          <w:rPr>
            <w:noProof/>
            <w:webHidden/>
          </w:rPr>
          <w:fldChar w:fldCharType="end"/>
        </w:r>
      </w:hyperlink>
    </w:p>
    <w:p w14:paraId="2DCD6991" w14:textId="28AF5C15"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97" w:history="1">
        <w:r w:rsidRPr="00E32FC7">
          <w:rPr>
            <w:rStyle w:val="Hyperlink"/>
            <w:noProof/>
          </w:rPr>
          <w:t>4.9 Giao diện trang Báo cáo</w:t>
        </w:r>
        <w:r>
          <w:rPr>
            <w:noProof/>
            <w:webHidden/>
          </w:rPr>
          <w:tab/>
        </w:r>
        <w:r>
          <w:rPr>
            <w:noProof/>
            <w:webHidden/>
          </w:rPr>
          <w:fldChar w:fldCharType="begin"/>
        </w:r>
        <w:r>
          <w:rPr>
            <w:noProof/>
            <w:webHidden/>
          </w:rPr>
          <w:instrText xml:space="preserve"> PAGEREF _Toc217514297 \h </w:instrText>
        </w:r>
        <w:r>
          <w:rPr>
            <w:noProof/>
            <w:webHidden/>
          </w:rPr>
        </w:r>
        <w:r>
          <w:rPr>
            <w:noProof/>
            <w:webHidden/>
          </w:rPr>
          <w:fldChar w:fldCharType="separate"/>
        </w:r>
        <w:r w:rsidR="001B5F93">
          <w:rPr>
            <w:noProof/>
            <w:webHidden/>
          </w:rPr>
          <w:t>19</w:t>
        </w:r>
        <w:r>
          <w:rPr>
            <w:noProof/>
            <w:webHidden/>
          </w:rPr>
          <w:fldChar w:fldCharType="end"/>
        </w:r>
      </w:hyperlink>
    </w:p>
    <w:p w14:paraId="3C57B339" w14:textId="59055310"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298" w:history="1">
        <w:r w:rsidRPr="00E32FC7">
          <w:rPr>
            <w:rStyle w:val="Hyperlink"/>
            <w:noProof/>
          </w:rPr>
          <w:t>4.20 Giao diện trang Cài đặt</w:t>
        </w:r>
        <w:r>
          <w:rPr>
            <w:noProof/>
            <w:webHidden/>
          </w:rPr>
          <w:tab/>
        </w:r>
        <w:r>
          <w:rPr>
            <w:noProof/>
            <w:webHidden/>
          </w:rPr>
          <w:fldChar w:fldCharType="begin"/>
        </w:r>
        <w:r>
          <w:rPr>
            <w:noProof/>
            <w:webHidden/>
          </w:rPr>
          <w:instrText xml:space="preserve"> PAGEREF _Toc217514298 \h </w:instrText>
        </w:r>
        <w:r>
          <w:rPr>
            <w:noProof/>
            <w:webHidden/>
          </w:rPr>
        </w:r>
        <w:r>
          <w:rPr>
            <w:noProof/>
            <w:webHidden/>
          </w:rPr>
          <w:fldChar w:fldCharType="separate"/>
        </w:r>
        <w:r w:rsidR="001B5F93">
          <w:rPr>
            <w:noProof/>
            <w:webHidden/>
          </w:rPr>
          <w:t>20</w:t>
        </w:r>
        <w:r>
          <w:rPr>
            <w:noProof/>
            <w:webHidden/>
          </w:rPr>
          <w:fldChar w:fldCharType="end"/>
        </w:r>
      </w:hyperlink>
    </w:p>
    <w:p w14:paraId="0B83597E" w14:textId="74BB181C" w:rsidR="000F61CD" w:rsidRDefault="000F61CD">
      <w:pPr>
        <w:pStyle w:val="TOC1"/>
        <w:rPr>
          <w:rFonts w:asciiTheme="minorHAnsi" w:eastAsiaTheme="minorEastAsia" w:hAnsiTheme="minorHAnsi" w:cstheme="minorBidi"/>
          <w:kern w:val="2"/>
          <w:sz w:val="24"/>
          <w:lang w:eastAsia="ko-KR"/>
          <w14:ligatures w14:val="standardContextual"/>
        </w:rPr>
      </w:pPr>
      <w:hyperlink w:anchor="_Toc217514299" w:history="1">
        <w:r w:rsidRPr="00E32FC7">
          <w:rPr>
            <w:rStyle w:val="Hyperlink"/>
          </w:rPr>
          <w:t>PHẦN 5 MÃ NGUỒN (SOURCE CODE)</w:t>
        </w:r>
        <w:r>
          <w:rPr>
            <w:webHidden/>
          </w:rPr>
          <w:tab/>
        </w:r>
        <w:r>
          <w:rPr>
            <w:webHidden/>
          </w:rPr>
          <w:fldChar w:fldCharType="begin"/>
        </w:r>
        <w:r>
          <w:rPr>
            <w:webHidden/>
          </w:rPr>
          <w:instrText xml:space="preserve"> PAGEREF _Toc217514299 \h </w:instrText>
        </w:r>
        <w:r>
          <w:rPr>
            <w:webHidden/>
          </w:rPr>
        </w:r>
        <w:r>
          <w:rPr>
            <w:webHidden/>
          </w:rPr>
          <w:fldChar w:fldCharType="separate"/>
        </w:r>
        <w:r w:rsidR="001B5F93">
          <w:rPr>
            <w:webHidden/>
          </w:rPr>
          <w:t>21</w:t>
        </w:r>
        <w:r>
          <w:rPr>
            <w:webHidden/>
          </w:rPr>
          <w:fldChar w:fldCharType="end"/>
        </w:r>
      </w:hyperlink>
    </w:p>
    <w:p w14:paraId="490CEAB3" w14:textId="2E612B3E"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300" w:history="1">
        <w:r w:rsidRPr="00E32FC7">
          <w:rPr>
            <w:rStyle w:val="Hyperlink"/>
            <w:noProof/>
          </w:rPr>
          <w:t>5.1 Mã nguồn chức năng Đăng ký</w:t>
        </w:r>
        <w:r>
          <w:rPr>
            <w:noProof/>
            <w:webHidden/>
          </w:rPr>
          <w:tab/>
        </w:r>
        <w:r>
          <w:rPr>
            <w:noProof/>
            <w:webHidden/>
          </w:rPr>
          <w:fldChar w:fldCharType="begin"/>
        </w:r>
        <w:r>
          <w:rPr>
            <w:noProof/>
            <w:webHidden/>
          </w:rPr>
          <w:instrText xml:space="preserve"> PAGEREF _Toc217514300 \h </w:instrText>
        </w:r>
        <w:r>
          <w:rPr>
            <w:noProof/>
            <w:webHidden/>
          </w:rPr>
        </w:r>
        <w:r>
          <w:rPr>
            <w:noProof/>
            <w:webHidden/>
          </w:rPr>
          <w:fldChar w:fldCharType="separate"/>
        </w:r>
        <w:r w:rsidR="001B5F93">
          <w:rPr>
            <w:noProof/>
            <w:webHidden/>
          </w:rPr>
          <w:t>22</w:t>
        </w:r>
        <w:r>
          <w:rPr>
            <w:noProof/>
            <w:webHidden/>
          </w:rPr>
          <w:fldChar w:fldCharType="end"/>
        </w:r>
      </w:hyperlink>
    </w:p>
    <w:p w14:paraId="0F94AA26" w14:textId="75E6CB35"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301" w:history="1">
        <w:r w:rsidRPr="00E32FC7">
          <w:rPr>
            <w:rStyle w:val="Hyperlink"/>
            <w:noProof/>
          </w:rPr>
          <w:t>5.2 Mã nguồn chức năng Đăng nhập</w:t>
        </w:r>
        <w:r>
          <w:rPr>
            <w:noProof/>
            <w:webHidden/>
          </w:rPr>
          <w:tab/>
        </w:r>
        <w:r>
          <w:rPr>
            <w:noProof/>
            <w:webHidden/>
          </w:rPr>
          <w:fldChar w:fldCharType="begin"/>
        </w:r>
        <w:r>
          <w:rPr>
            <w:noProof/>
            <w:webHidden/>
          </w:rPr>
          <w:instrText xml:space="preserve"> PAGEREF _Toc217514301 \h </w:instrText>
        </w:r>
        <w:r>
          <w:rPr>
            <w:noProof/>
            <w:webHidden/>
          </w:rPr>
        </w:r>
        <w:r>
          <w:rPr>
            <w:noProof/>
            <w:webHidden/>
          </w:rPr>
          <w:fldChar w:fldCharType="separate"/>
        </w:r>
        <w:r w:rsidR="001B5F93">
          <w:rPr>
            <w:noProof/>
            <w:webHidden/>
          </w:rPr>
          <w:t>22</w:t>
        </w:r>
        <w:r>
          <w:rPr>
            <w:noProof/>
            <w:webHidden/>
          </w:rPr>
          <w:fldChar w:fldCharType="end"/>
        </w:r>
      </w:hyperlink>
    </w:p>
    <w:p w14:paraId="55503478" w14:textId="76134703"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302" w:history="1">
        <w:r w:rsidRPr="00E32FC7">
          <w:rPr>
            <w:rStyle w:val="Hyperlink"/>
            <w:noProof/>
          </w:rPr>
          <w:t>5.3 Mã nguồn chức năng Thêm / Cập nhật giao dịch</w:t>
        </w:r>
        <w:r>
          <w:rPr>
            <w:noProof/>
            <w:webHidden/>
          </w:rPr>
          <w:tab/>
        </w:r>
        <w:r>
          <w:rPr>
            <w:noProof/>
            <w:webHidden/>
          </w:rPr>
          <w:fldChar w:fldCharType="begin"/>
        </w:r>
        <w:r>
          <w:rPr>
            <w:noProof/>
            <w:webHidden/>
          </w:rPr>
          <w:instrText xml:space="preserve"> PAGEREF _Toc217514302 \h </w:instrText>
        </w:r>
        <w:r>
          <w:rPr>
            <w:noProof/>
            <w:webHidden/>
          </w:rPr>
        </w:r>
        <w:r>
          <w:rPr>
            <w:noProof/>
            <w:webHidden/>
          </w:rPr>
          <w:fldChar w:fldCharType="separate"/>
        </w:r>
        <w:r w:rsidR="001B5F93">
          <w:rPr>
            <w:noProof/>
            <w:webHidden/>
          </w:rPr>
          <w:t>23</w:t>
        </w:r>
        <w:r>
          <w:rPr>
            <w:noProof/>
            <w:webHidden/>
          </w:rPr>
          <w:fldChar w:fldCharType="end"/>
        </w:r>
      </w:hyperlink>
    </w:p>
    <w:p w14:paraId="00F9B012" w14:textId="574738D1"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303" w:history="1">
        <w:r w:rsidRPr="00E32FC7">
          <w:rPr>
            <w:rStyle w:val="Hyperlink"/>
            <w:noProof/>
          </w:rPr>
          <w:t>5.4 Mã nguồn chức năng Quản lý ví</w:t>
        </w:r>
        <w:r>
          <w:rPr>
            <w:noProof/>
            <w:webHidden/>
          </w:rPr>
          <w:tab/>
        </w:r>
        <w:r>
          <w:rPr>
            <w:noProof/>
            <w:webHidden/>
          </w:rPr>
          <w:fldChar w:fldCharType="begin"/>
        </w:r>
        <w:r>
          <w:rPr>
            <w:noProof/>
            <w:webHidden/>
          </w:rPr>
          <w:instrText xml:space="preserve"> PAGEREF _Toc217514303 \h </w:instrText>
        </w:r>
        <w:r>
          <w:rPr>
            <w:noProof/>
            <w:webHidden/>
          </w:rPr>
        </w:r>
        <w:r>
          <w:rPr>
            <w:noProof/>
            <w:webHidden/>
          </w:rPr>
          <w:fldChar w:fldCharType="separate"/>
        </w:r>
        <w:r w:rsidR="001B5F93">
          <w:rPr>
            <w:noProof/>
            <w:webHidden/>
          </w:rPr>
          <w:t>24</w:t>
        </w:r>
        <w:r>
          <w:rPr>
            <w:noProof/>
            <w:webHidden/>
          </w:rPr>
          <w:fldChar w:fldCharType="end"/>
        </w:r>
      </w:hyperlink>
    </w:p>
    <w:p w14:paraId="05E4592A" w14:textId="6E89C8F7"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304" w:history="1">
        <w:r w:rsidRPr="00E32FC7">
          <w:rPr>
            <w:rStyle w:val="Hyperlink"/>
            <w:noProof/>
          </w:rPr>
          <w:t>5.5 Mã nguồn chức năng Lịch</w:t>
        </w:r>
        <w:r>
          <w:rPr>
            <w:noProof/>
            <w:webHidden/>
          </w:rPr>
          <w:tab/>
        </w:r>
        <w:r>
          <w:rPr>
            <w:noProof/>
            <w:webHidden/>
          </w:rPr>
          <w:fldChar w:fldCharType="begin"/>
        </w:r>
        <w:r>
          <w:rPr>
            <w:noProof/>
            <w:webHidden/>
          </w:rPr>
          <w:instrText xml:space="preserve"> PAGEREF _Toc217514304 \h </w:instrText>
        </w:r>
        <w:r>
          <w:rPr>
            <w:noProof/>
            <w:webHidden/>
          </w:rPr>
        </w:r>
        <w:r>
          <w:rPr>
            <w:noProof/>
            <w:webHidden/>
          </w:rPr>
          <w:fldChar w:fldCharType="separate"/>
        </w:r>
        <w:r w:rsidR="001B5F93">
          <w:rPr>
            <w:noProof/>
            <w:webHidden/>
          </w:rPr>
          <w:t>26</w:t>
        </w:r>
        <w:r>
          <w:rPr>
            <w:noProof/>
            <w:webHidden/>
          </w:rPr>
          <w:fldChar w:fldCharType="end"/>
        </w:r>
      </w:hyperlink>
    </w:p>
    <w:p w14:paraId="243D63B2" w14:textId="1FB2CEE4"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305" w:history="1">
        <w:r w:rsidRPr="00E32FC7">
          <w:rPr>
            <w:rStyle w:val="Hyperlink"/>
            <w:noProof/>
          </w:rPr>
          <w:t>5.6 Mã nguồn chức năng Báo cáo</w:t>
        </w:r>
        <w:r>
          <w:rPr>
            <w:noProof/>
            <w:webHidden/>
          </w:rPr>
          <w:tab/>
        </w:r>
        <w:r>
          <w:rPr>
            <w:noProof/>
            <w:webHidden/>
          </w:rPr>
          <w:fldChar w:fldCharType="begin"/>
        </w:r>
        <w:r>
          <w:rPr>
            <w:noProof/>
            <w:webHidden/>
          </w:rPr>
          <w:instrText xml:space="preserve"> PAGEREF _Toc217514305 \h </w:instrText>
        </w:r>
        <w:r>
          <w:rPr>
            <w:noProof/>
            <w:webHidden/>
          </w:rPr>
        </w:r>
        <w:r>
          <w:rPr>
            <w:noProof/>
            <w:webHidden/>
          </w:rPr>
          <w:fldChar w:fldCharType="separate"/>
        </w:r>
        <w:r w:rsidR="001B5F93">
          <w:rPr>
            <w:noProof/>
            <w:webHidden/>
          </w:rPr>
          <w:t>26</w:t>
        </w:r>
        <w:r>
          <w:rPr>
            <w:noProof/>
            <w:webHidden/>
          </w:rPr>
          <w:fldChar w:fldCharType="end"/>
        </w:r>
      </w:hyperlink>
    </w:p>
    <w:p w14:paraId="622674EB" w14:textId="0B89581A"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306" w:history="1">
        <w:r w:rsidRPr="00E32FC7">
          <w:rPr>
            <w:rStyle w:val="Hyperlink"/>
            <w:noProof/>
          </w:rPr>
          <w:t>5.7 Mã nguồn chức năng Đổi mật khẩu</w:t>
        </w:r>
        <w:r>
          <w:rPr>
            <w:noProof/>
            <w:webHidden/>
          </w:rPr>
          <w:tab/>
        </w:r>
        <w:r>
          <w:rPr>
            <w:noProof/>
            <w:webHidden/>
          </w:rPr>
          <w:fldChar w:fldCharType="begin"/>
        </w:r>
        <w:r>
          <w:rPr>
            <w:noProof/>
            <w:webHidden/>
          </w:rPr>
          <w:instrText xml:space="preserve"> PAGEREF _Toc217514306 \h </w:instrText>
        </w:r>
        <w:r>
          <w:rPr>
            <w:noProof/>
            <w:webHidden/>
          </w:rPr>
        </w:r>
        <w:r>
          <w:rPr>
            <w:noProof/>
            <w:webHidden/>
          </w:rPr>
          <w:fldChar w:fldCharType="separate"/>
        </w:r>
        <w:r w:rsidR="001B5F93">
          <w:rPr>
            <w:noProof/>
            <w:webHidden/>
          </w:rPr>
          <w:t>27</w:t>
        </w:r>
        <w:r>
          <w:rPr>
            <w:noProof/>
            <w:webHidden/>
          </w:rPr>
          <w:fldChar w:fldCharType="end"/>
        </w:r>
      </w:hyperlink>
    </w:p>
    <w:p w14:paraId="78604055" w14:textId="02BDE91C" w:rsidR="000F61CD" w:rsidRDefault="000F61CD">
      <w:pPr>
        <w:pStyle w:val="TOC2"/>
        <w:rPr>
          <w:rFonts w:asciiTheme="minorHAnsi" w:eastAsiaTheme="minorEastAsia" w:hAnsiTheme="minorHAnsi" w:cstheme="minorBidi"/>
          <w:noProof/>
          <w:kern w:val="2"/>
          <w:sz w:val="24"/>
          <w:lang w:eastAsia="ko-KR"/>
          <w14:ligatures w14:val="standardContextual"/>
        </w:rPr>
      </w:pPr>
      <w:hyperlink w:anchor="_Toc217514307" w:history="1">
        <w:r w:rsidRPr="00E32FC7">
          <w:rPr>
            <w:rStyle w:val="Hyperlink"/>
            <w:noProof/>
          </w:rPr>
          <w:t>5.8 Mã nguồn chức năng Cài đặt</w:t>
        </w:r>
        <w:r>
          <w:rPr>
            <w:noProof/>
            <w:webHidden/>
          </w:rPr>
          <w:tab/>
        </w:r>
        <w:r>
          <w:rPr>
            <w:noProof/>
            <w:webHidden/>
          </w:rPr>
          <w:fldChar w:fldCharType="begin"/>
        </w:r>
        <w:r>
          <w:rPr>
            <w:noProof/>
            <w:webHidden/>
          </w:rPr>
          <w:instrText xml:space="preserve"> PAGEREF _Toc217514307 \h </w:instrText>
        </w:r>
        <w:r>
          <w:rPr>
            <w:noProof/>
            <w:webHidden/>
          </w:rPr>
        </w:r>
        <w:r>
          <w:rPr>
            <w:noProof/>
            <w:webHidden/>
          </w:rPr>
          <w:fldChar w:fldCharType="separate"/>
        </w:r>
        <w:r w:rsidR="001B5F93">
          <w:rPr>
            <w:noProof/>
            <w:webHidden/>
          </w:rPr>
          <w:t>28</w:t>
        </w:r>
        <w:r>
          <w:rPr>
            <w:noProof/>
            <w:webHidden/>
          </w:rPr>
          <w:fldChar w:fldCharType="end"/>
        </w:r>
      </w:hyperlink>
    </w:p>
    <w:p w14:paraId="1F91070D" w14:textId="25A9F102" w:rsidR="000F61CD" w:rsidRDefault="000F61CD">
      <w:pPr>
        <w:pStyle w:val="TOC1"/>
        <w:rPr>
          <w:rFonts w:asciiTheme="minorHAnsi" w:eastAsiaTheme="minorEastAsia" w:hAnsiTheme="minorHAnsi" w:cstheme="minorBidi"/>
          <w:kern w:val="2"/>
          <w:sz w:val="24"/>
          <w:lang w:eastAsia="ko-KR"/>
          <w14:ligatures w14:val="standardContextual"/>
        </w:rPr>
      </w:pPr>
      <w:hyperlink w:anchor="_Toc217514308" w:history="1">
        <w:r w:rsidRPr="00E32FC7">
          <w:rPr>
            <w:rStyle w:val="Hyperlink"/>
          </w:rPr>
          <w:t xml:space="preserve">KẾT LUẬN VÀ HƯỚNG PHÁT </w:t>
        </w:r>
        <w:r w:rsidRPr="00E32FC7">
          <w:rPr>
            <w:rStyle w:val="Hyperlink"/>
          </w:rPr>
          <w:t>T</w:t>
        </w:r>
        <w:r w:rsidRPr="00E32FC7">
          <w:rPr>
            <w:rStyle w:val="Hyperlink"/>
          </w:rPr>
          <w:t>RIỂN</w:t>
        </w:r>
        <w:r>
          <w:rPr>
            <w:webHidden/>
          </w:rPr>
          <w:tab/>
        </w:r>
        <w:r>
          <w:rPr>
            <w:webHidden/>
          </w:rPr>
          <w:fldChar w:fldCharType="begin"/>
        </w:r>
        <w:r>
          <w:rPr>
            <w:webHidden/>
          </w:rPr>
          <w:instrText xml:space="preserve"> PAGEREF _Toc217514308 \h </w:instrText>
        </w:r>
        <w:r>
          <w:rPr>
            <w:webHidden/>
          </w:rPr>
        </w:r>
        <w:r>
          <w:rPr>
            <w:webHidden/>
          </w:rPr>
          <w:fldChar w:fldCharType="separate"/>
        </w:r>
        <w:r w:rsidR="001B5F93">
          <w:rPr>
            <w:webHidden/>
          </w:rPr>
          <w:t>30</w:t>
        </w:r>
        <w:r>
          <w:rPr>
            <w:webHidden/>
          </w:rPr>
          <w:fldChar w:fldCharType="end"/>
        </w:r>
      </w:hyperlink>
    </w:p>
    <w:p w14:paraId="635B0B4C" w14:textId="3D48CC50" w:rsidR="00FE5128" w:rsidRPr="000F61CD" w:rsidRDefault="4E945A06" w:rsidP="000F61CD">
      <w:pPr>
        <w:pStyle w:val="TOC1"/>
      </w:pPr>
      <w:r>
        <w:fldChar w:fldCharType="end"/>
      </w:r>
    </w:p>
    <w:p w14:paraId="635B0B4D" w14:textId="77777777" w:rsidR="00FE5128" w:rsidRDefault="00FE5128" w:rsidP="00FE5128">
      <w:pPr>
        <w:rPr>
          <w:noProof/>
        </w:rPr>
      </w:pPr>
      <w:r>
        <w:rPr>
          <w:noProof/>
        </w:rPr>
        <w:br w:type="page"/>
      </w:r>
    </w:p>
    <w:p w14:paraId="635B0B5C" w14:textId="2073B36A" w:rsidR="00511681" w:rsidRDefault="00187B16" w:rsidP="00187B16">
      <w:pPr>
        <w:pStyle w:val="PHN"/>
        <w:rPr>
          <w:lang w:val="en-US"/>
        </w:rPr>
      </w:pPr>
      <w:r>
        <w:rPr>
          <w:lang w:val="en-US"/>
        </w:rPr>
        <w:lastRenderedPageBreak/>
        <w:t xml:space="preserve">DANH MỤC </w:t>
      </w:r>
      <w:r w:rsidR="00F966F2">
        <w:rPr>
          <w:lang w:val="en-US"/>
        </w:rPr>
        <w:t>CÁC HÌNH VẼ</w:t>
      </w:r>
    </w:p>
    <w:p w14:paraId="2D4AA940" w14:textId="76FC15CC"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r>
        <w:fldChar w:fldCharType="begin"/>
      </w:r>
      <w:r>
        <w:instrText xml:space="preserve"> TOC \h \z \c "Hình" </w:instrText>
      </w:r>
      <w:r>
        <w:fldChar w:fldCharType="separate"/>
      </w:r>
      <w:hyperlink w:anchor="_Toc217514370" w:history="1">
        <w:r w:rsidRPr="00BD69EC">
          <w:rPr>
            <w:rStyle w:val="Hyperlink"/>
            <w:noProof/>
          </w:rPr>
          <w:t>Hình 2</w:t>
        </w:r>
        <w:r w:rsidRPr="00BD69EC">
          <w:rPr>
            <w:rStyle w:val="Hyperlink"/>
            <w:noProof/>
          </w:rPr>
          <w:noBreakHyphen/>
          <w:t>1 Lược đồ quan hệ</w:t>
        </w:r>
        <w:r>
          <w:rPr>
            <w:noProof/>
            <w:webHidden/>
          </w:rPr>
          <w:tab/>
        </w:r>
        <w:r>
          <w:rPr>
            <w:noProof/>
            <w:webHidden/>
          </w:rPr>
          <w:fldChar w:fldCharType="begin"/>
        </w:r>
        <w:r>
          <w:rPr>
            <w:noProof/>
            <w:webHidden/>
          </w:rPr>
          <w:instrText xml:space="preserve"> PAGEREF _Toc217514370 \h </w:instrText>
        </w:r>
        <w:r>
          <w:rPr>
            <w:noProof/>
            <w:webHidden/>
          </w:rPr>
        </w:r>
        <w:r>
          <w:rPr>
            <w:noProof/>
            <w:webHidden/>
          </w:rPr>
          <w:fldChar w:fldCharType="separate"/>
        </w:r>
        <w:r w:rsidR="001B5F93">
          <w:rPr>
            <w:noProof/>
            <w:webHidden/>
          </w:rPr>
          <w:t>6</w:t>
        </w:r>
        <w:r>
          <w:rPr>
            <w:noProof/>
            <w:webHidden/>
          </w:rPr>
          <w:fldChar w:fldCharType="end"/>
        </w:r>
      </w:hyperlink>
    </w:p>
    <w:p w14:paraId="244BCF0C" w14:textId="2165B413"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71" w:history="1">
        <w:r w:rsidRPr="00BD69EC">
          <w:rPr>
            <w:rStyle w:val="Hyperlink"/>
            <w:noProof/>
          </w:rPr>
          <w:t>Hình 3</w:t>
        </w:r>
        <w:r w:rsidRPr="00BD69EC">
          <w:rPr>
            <w:rStyle w:val="Hyperlink"/>
            <w:noProof/>
          </w:rPr>
          <w:noBreakHyphen/>
          <w:t>1 Sơ đồ phân rã chức năng</w:t>
        </w:r>
        <w:r>
          <w:rPr>
            <w:noProof/>
            <w:webHidden/>
          </w:rPr>
          <w:tab/>
        </w:r>
        <w:r>
          <w:rPr>
            <w:noProof/>
            <w:webHidden/>
          </w:rPr>
          <w:fldChar w:fldCharType="begin"/>
        </w:r>
        <w:r>
          <w:rPr>
            <w:noProof/>
            <w:webHidden/>
          </w:rPr>
          <w:instrText xml:space="preserve"> PAGEREF _Toc217514371 \h </w:instrText>
        </w:r>
        <w:r>
          <w:rPr>
            <w:noProof/>
            <w:webHidden/>
          </w:rPr>
        </w:r>
        <w:r>
          <w:rPr>
            <w:noProof/>
            <w:webHidden/>
          </w:rPr>
          <w:fldChar w:fldCharType="separate"/>
        </w:r>
        <w:r w:rsidR="001B5F93">
          <w:rPr>
            <w:noProof/>
            <w:webHidden/>
          </w:rPr>
          <w:t>7</w:t>
        </w:r>
        <w:r>
          <w:rPr>
            <w:noProof/>
            <w:webHidden/>
          </w:rPr>
          <w:fldChar w:fldCharType="end"/>
        </w:r>
      </w:hyperlink>
    </w:p>
    <w:p w14:paraId="0B52CE30" w14:textId="5B0AD69B"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72" w:history="1">
        <w:r w:rsidRPr="00BD69EC">
          <w:rPr>
            <w:rStyle w:val="Hyperlink"/>
            <w:noProof/>
          </w:rPr>
          <w:t>Hình 4</w:t>
        </w:r>
        <w:r w:rsidRPr="00BD69EC">
          <w:rPr>
            <w:rStyle w:val="Hyperlink"/>
            <w:noProof/>
          </w:rPr>
          <w:noBreakHyphen/>
          <w:t>1 Giao diện đăng ký</w:t>
        </w:r>
        <w:r>
          <w:rPr>
            <w:noProof/>
            <w:webHidden/>
          </w:rPr>
          <w:tab/>
        </w:r>
        <w:r>
          <w:rPr>
            <w:noProof/>
            <w:webHidden/>
          </w:rPr>
          <w:fldChar w:fldCharType="begin"/>
        </w:r>
        <w:r>
          <w:rPr>
            <w:noProof/>
            <w:webHidden/>
          </w:rPr>
          <w:instrText xml:space="preserve"> PAGEREF _Toc217514372 \h </w:instrText>
        </w:r>
        <w:r>
          <w:rPr>
            <w:noProof/>
            <w:webHidden/>
          </w:rPr>
        </w:r>
        <w:r>
          <w:rPr>
            <w:noProof/>
            <w:webHidden/>
          </w:rPr>
          <w:fldChar w:fldCharType="separate"/>
        </w:r>
        <w:r w:rsidR="001B5F93">
          <w:rPr>
            <w:noProof/>
            <w:webHidden/>
          </w:rPr>
          <w:t>10</w:t>
        </w:r>
        <w:r>
          <w:rPr>
            <w:noProof/>
            <w:webHidden/>
          </w:rPr>
          <w:fldChar w:fldCharType="end"/>
        </w:r>
      </w:hyperlink>
    </w:p>
    <w:p w14:paraId="02BCBE37" w14:textId="785AE553"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73" w:history="1">
        <w:r w:rsidRPr="00BD69EC">
          <w:rPr>
            <w:rStyle w:val="Hyperlink"/>
            <w:noProof/>
          </w:rPr>
          <w:t>Hình 4</w:t>
        </w:r>
        <w:r w:rsidRPr="00BD69EC">
          <w:rPr>
            <w:rStyle w:val="Hyperlink"/>
            <w:noProof/>
          </w:rPr>
          <w:noBreakHyphen/>
          <w:t>2 Giao diện Đăng nhập</w:t>
        </w:r>
        <w:r>
          <w:rPr>
            <w:noProof/>
            <w:webHidden/>
          </w:rPr>
          <w:tab/>
        </w:r>
        <w:r>
          <w:rPr>
            <w:noProof/>
            <w:webHidden/>
          </w:rPr>
          <w:fldChar w:fldCharType="begin"/>
        </w:r>
        <w:r>
          <w:rPr>
            <w:noProof/>
            <w:webHidden/>
          </w:rPr>
          <w:instrText xml:space="preserve"> PAGEREF _Toc217514373 \h </w:instrText>
        </w:r>
        <w:r>
          <w:rPr>
            <w:noProof/>
            <w:webHidden/>
          </w:rPr>
        </w:r>
        <w:r>
          <w:rPr>
            <w:noProof/>
            <w:webHidden/>
          </w:rPr>
          <w:fldChar w:fldCharType="separate"/>
        </w:r>
        <w:r w:rsidR="001B5F93">
          <w:rPr>
            <w:noProof/>
            <w:webHidden/>
          </w:rPr>
          <w:t>11</w:t>
        </w:r>
        <w:r>
          <w:rPr>
            <w:noProof/>
            <w:webHidden/>
          </w:rPr>
          <w:fldChar w:fldCharType="end"/>
        </w:r>
      </w:hyperlink>
    </w:p>
    <w:p w14:paraId="1DD9EEFE" w14:textId="30ABC31E"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74" w:history="1">
        <w:r w:rsidRPr="00BD69EC">
          <w:rPr>
            <w:rStyle w:val="Hyperlink"/>
            <w:noProof/>
          </w:rPr>
          <w:t>Hình 4</w:t>
        </w:r>
        <w:r w:rsidRPr="00BD69EC">
          <w:rPr>
            <w:rStyle w:val="Hyperlink"/>
            <w:noProof/>
          </w:rPr>
          <w:noBreakHyphen/>
          <w:t>3 Giao diện Đổi mật khẩu</w:t>
        </w:r>
        <w:r>
          <w:rPr>
            <w:noProof/>
            <w:webHidden/>
          </w:rPr>
          <w:tab/>
        </w:r>
        <w:r>
          <w:rPr>
            <w:noProof/>
            <w:webHidden/>
          </w:rPr>
          <w:fldChar w:fldCharType="begin"/>
        </w:r>
        <w:r>
          <w:rPr>
            <w:noProof/>
            <w:webHidden/>
          </w:rPr>
          <w:instrText xml:space="preserve"> PAGEREF _Toc217514374 \h </w:instrText>
        </w:r>
        <w:r>
          <w:rPr>
            <w:noProof/>
            <w:webHidden/>
          </w:rPr>
        </w:r>
        <w:r>
          <w:rPr>
            <w:noProof/>
            <w:webHidden/>
          </w:rPr>
          <w:fldChar w:fldCharType="separate"/>
        </w:r>
        <w:r w:rsidR="001B5F93">
          <w:rPr>
            <w:noProof/>
            <w:webHidden/>
          </w:rPr>
          <w:t>12</w:t>
        </w:r>
        <w:r>
          <w:rPr>
            <w:noProof/>
            <w:webHidden/>
          </w:rPr>
          <w:fldChar w:fldCharType="end"/>
        </w:r>
      </w:hyperlink>
    </w:p>
    <w:p w14:paraId="4CB243CB" w14:textId="057BE14B"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75" w:history="1">
        <w:r w:rsidRPr="00BD69EC">
          <w:rPr>
            <w:rStyle w:val="Hyperlink"/>
            <w:noProof/>
          </w:rPr>
          <w:t>Hình 4</w:t>
        </w:r>
        <w:r w:rsidRPr="00BD69EC">
          <w:rPr>
            <w:rStyle w:val="Hyperlink"/>
            <w:noProof/>
          </w:rPr>
          <w:noBreakHyphen/>
          <w:t>4 Giao diện Thông tin tài khoản</w:t>
        </w:r>
        <w:r>
          <w:rPr>
            <w:noProof/>
            <w:webHidden/>
          </w:rPr>
          <w:tab/>
        </w:r>
        <w:r>
          <w:rPr>
            <w:noProof/>
            <w:webHidden/>
          </w:rPr>
          <w:fldChar w:fldCharType="begin"/>
        </w:r>
        <w:r>
          <w:rPr>
            <w:noProof/>
            <w:webHidden/>
          </w:rPr>
          <w:instrText xml:space="preserve"> PAGEREF _Toc217514375 \h </w:instrText>
        </w:r>
        <w:r>
          <w:rPr>
            <w:noProof/>
            <w:webHidden/>
          </w:rPr>
        </w:r>
        <w:r>
          <w:rPr>
            <w:noProof/>
            <w:webHidden/>
          </w:rPr>
          <w:fldChar w:fldCharType="separate"/>
        </w:r>
        <w:r w:rsidR="001B5F93">
          <w:rPr>
            <w:noProof/>
            <w:webHidden/>
          </w:rPr>
          <w:t>13</w:t>
        </w:r>
        <w:r>
          <w:rPr>
            <w:noProof/>
            <w:webHidden/>
          </w:rPr>
          <w:fldChar w:fldCharType="end"/>
        </w:r>
      </w:hyperlink>
    </w:p>
    <w:p w14:paraId="6DDF9218" w14:textId="2459B2AE"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76" w:history="1">
        <w:r w:rsidRPr="00BD69EC">
          <w:rPr>
            <w:rStyle w:val="Hyperlink"/>
            <w:noProof/>
          </w:rPr>
          <w:t>Hình 4</w:t>
        </w:r>
        <w:r w:rsidRPr="00BD69EC">
          <w:rPr>
            <w:rStyle w:val="Hyperlink"/>
            <w:noProof/>
          </w:rPr>
          <w:noBreakHyphen/>
          <w:t>5 Giao diện Giao dịch chi phí (1)</w:t>
        </w:r>
        <w:r>
          <w:rPr>
            <w:noProof/>
            <w:webHidden/>
          </w:rPr>
          <w:tab/>
        </w:r>
        <w:r>
          <w:rPr>
            <w:noProof/>
            <w:webHidden/>
          </w:rPr>
          <w:fldChar w:fldCharType="begin"/>
        </w:r>
        <w:r>
          <w:rPr>
            <w:noProof/>
            <w:webHidden/>
          </w:rPr>
          <w:instrText xml:space="preserve"> PAGEREF _Toc217514376 \h </w:instrText>
        </w:r>
        <w:r>
          <w:rPr>
            <w:noProof/>
            <w:webHidden/>
          </w:rPr>
        </w:r>
        <w:r>
          <w:rPr>
            <w:noProof/>
            <w:webHidden/>
          </w:rPr>
          <w:fldChar w:fldCharType="separate"/>
        </w:r>
        <w:r w:rsidR="001B5F93">
          <w:rPr>
            <w:noProof/>
            <w:webHidden/>
          </w:rPr>
          <w:t>13</w:t>
        </w:r>
        <w:r>
          <w:rPr>
            <w:noProof/>
            <w:webHidden/>
          </w:rPr>
          <w:fldChar w:fldCharType="end"/>
        </w:r>
      </w:hyperlink>
    </w:p>
    <w:p w14:paraId="34F48A45" w14:textId="4E82B30D"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77" w:history="1">
        <w:r w:rsidRPr="00BD69EC">
          <w:rPr>
            <w:rStyle w:val="Hyperlink"/>
            <w:noProof/>
          </w:rPr>
          <w:t>Hình 4</w:t>
        </w:r>
        <w:r w:rsidRPr="00BD69EC">
          <w:rPr>
            <w:rStyle w:val="Hyperlink"/>
            <w:noProof/>
          </w:rPr>
          <w:noBreakHyphen/>
          <w:t>6 Giao diện Giao dịch chi phí (2)</w:t>
        </w:r>
        <w:r>
          <w:rPr>
            <w:noProof/>
            <w:webHidden/>
          </w:rPr>
          <w:tab/>
        </w:r>
        <w:r>
          <w:rPr>
            <w:noProof/>
            <w:webHidden/>
          </w:rPr>
          <w:fldChar w:fldCharType="begin"/>
        </w:r>
        <w:r>
          <w:rPr>
            <w:noProof/>
            <w:webHidden/>
          </w:rPr>
          <w:instrText xml:space="preserve"> PAGEREF _Toc217514377 \h </w:instrText>
        </w:r>
        <w:r>
          <w:rPr>
            <w:noProof/>
            <w:webHidden/>
          </w:rPr>
        </w:r>
        <w:r>
          <w:rPr>
            <w:noProof/>
            <w:webHidden/>
          </w:rPr>
          <w:fldChar w:fldCharType="separate"/>
        </w:r>
        <w:r w:rsidR="001B5F93">
          <w:rPr>
            <w:noProof/>
            <w:webHidden/>
          </w:rPr>
          <w:t>14</w:t>
        </w:r>
        <w:r>
          <w:rPr>
            <w:noProof/>
            <w:webHidden/>
          </w:rPr>
          <w:fldChar w:fldCharType="end"/>
        </w:r>
      </w:hyperlink>
    </w:p>
    <w:p w14:paraId="2469541B" w14:textId="5361B808"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78" w:history="1">
        <w:r w:rsidRPr="00BD69EC">
          <w:rPr>
            <w:rStyle w:val="Hyperlink"/>
            <w:noProof/>
          </w:rPr>
          <w:t>Hình 4</w:t>
        </w:r>
        <w:r w:rsidRPr="00BD69EC">
          <w:rPr>
            <w:rStyle w:val="Hyperlink"/>
            <w:noProof/>
          </w:rPr>
          <w:noBreakHyphen/>
          <w:t>7 Giao diện Giao dịch thu nhập (1)</w:t>
        </w:r>
        <w:r>
          <w:rPr>
            <w:noProof/>
            <w:webHidden/>
          </w:rPr>
          <w:tab/>
        </w:r>
        <w:r>
          <w:rPr>
            <w:noProof/>
            <w:webHidden/>
          </w:rPr>
          <w:fldChar w:fldCharType="begin"/>
        </w:r>
        <w:r>
          <w:rPr>
            <w:noProof/>
            <w:webHidden/>
          </w:rPr>
          <w:instrText xml:space="preserve"> PAGEREF _Toc217514378 \h </w:instrText>
        </w:r>
        <w:r>
          <w:rPr>
            <w:noProof/>
            <w:webHidden/>
          </w:rPr>
        </w:r>
        <w:r>
          <w:rPr>
            <w:noProof/>
            <w:webHidden/>
          </w:rPr>
          <w:fldChar w:fldCharType="separate"/>
        </w:r>
        <w:r w:rsidR="001B5F93">
          <w:rPr>
            <w:noProof/>
            <w:webHidden/>
          </w:rPr>
          <w:t>14</w:t>
        </w:r>
        <w:r>
          <w:rPr>
            <w:noProof/>
            <w:webHidden/>
          </w:rPr>
          <w:fldChar w:fldCharType="end"/>
        </w:r>
      </w:hyperlink>
    </w:p>
    <w:p w14:paraId="77CC5DE1" w14:textId="6CFB9E42"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79" w:history="1">
        <w:r w:rsidRPr="00BD69EC">
          <w:rPr>
            <w:rStyle w:val="Hyperlink"/>
            <w:noProof/>
          </w:rPr>
          <w:t>Hình 4</w:t>
        </w:r>
        <w:r w:rsidRPr="00BD69EC">
          <w:rPr>
            <w:rStyle w:val="Hyperlink"/>
            <w:noProof/>
          </w:rPr>
          <w:noBreakHyphen/>
          <w:t>8 Giao diện thu nhập (2)</w:t>
        </w:r>
        <w:r>
          <w:rPr>
            <w:noProof/>
            <w:webHidden/>
          </w:rPr>
          <w:tab/>
        </w:r>
        <w:r>
          <w:rPr>
            <w:noProof/>
            <w:webHidden/>
          </w:rPr>
          <w:fldChar w:fldCharType="begin"/>
        </w:r>
        <w:r>
          <w:rPr>
            <w:noProof/>
            <w:webHidden/>
          </w:rPr>
          <w:instrText xml:space="preserve"> PAGEREF _Toc217514379 \h </w:instrText>
        </w:r>
        <w:r>
          <w:rPr>
            <w:noProof/>
            <w:webHidden/>
          </w:rPr>
        </w:r>
        <w:r>
          <w:rPr>
            <w:noProof/>
            <w:webHidden/>
          </w:rPr>
          <w:fldChar w:fldCharType="separate"/>
        </w:r>
        <w:r w:rsidR="001B5F93">
          <w:rPr>
            <w:noProof/>
            <w:webHidden/>
          </w:rPr>
          <w:t>14</w:t>
        </w:r>
        <w:r>
          <w:rPr>
            <w:noProof/>
            <w:webHidden/>
          </w:rPr>
          <w:fldChar w:fldCharType="end"/>
        </w:r>
      </w:hyperlink>
    </w:p>
    <w:p w14:paraId="763A8B47" w14:textId="0E12E83D"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80" w:history="1">
        <w:r w:rsidRPr="00BD69EC">
          <w:rPr>
            <w:rStyle w:val="Hyperlink"/>
            <w:noProof/>
          </w:rPr>
          <w:t>Hình 4</w:t>
        </w:r>
        <w:r w:rsidRPr="00BD69EC">
          <w:rPr>
            <w:rStyle w:val="Hyperlink"/>
            <w:noProof/>
          </w:rPr>
          <w:noBreakHyphen/>
          <w:t>9 Giao diện Cập nhật giao dịch</w:t>
        </w:r>
        <w:r>
          <w:rPr>
            <w:noProof/>
            <w:webHidden/>
          </w:rPr>
          <w:tab/>
        </w:r>
        <w:r>
          <w:rPr>
            <w:noProof/>
            <w:webHidden/>
          </w:rPr>
          <w:fldChar w:fldCharType="begin"/>
        </w:r>
        <w:r>
          <w:rPr>
            <w:noProof/>
            <w:webHidden/>
          </w:rPr>
          <w:instrText xml:space="preserve"> PAGEREF _Toc217514380 \h </w:instrText>
        </w:r>
        <w:r>
          <w:rPr>
            <w:noProof/>
            <w:webHidden/>
          </w:rPr>
        </w:r>
        <w:r>
          <w:rPr>
            <w:noProof/>
            <w:webHidden/>
          </w:rPr>
          <w:fldChar w:fldCharType="separate"/>
        </w:r>
        <w:r w:rsidR="001B5F93">
          <w:rPr>
            <w:noProof/>
            <w:webHidden/>
          </w:rPr>
          <w:t>15</w:t>
        </w:r>
        <w:r>
          <w:rPr>
            <w:noProof/>
            <w:webHidden/>
          </w:rPr>
          <w:fldChar w:fldCharType="end"/>
        </w:r>
      </w:hyperlink>
    </w:p>
    <w:p w14:paraId="3EFE1D73" w14:textId="4BB3CFA7"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81" w:history="1">
        <w:r w:rsidRPr="00BD69EC">
          <w:rPr>
            <w:rStyle w:val="Hyperlink"/>
            <w:noProof/>
          </w:rPr>
          <w:t>Hình 4</w:t>
        </w:r>
        <w:r w:rsidRPr="00BD69EC">
          <w:rPr>
            <w:rStyle w:val="Hyperlink"/>
            <w:noProof/>
          </w:rPr>
          <w:noBreakHyphen/>
          <w:t>10 Giao diện Ví</w:t>
        </w:r>
        <w:r>
          <w:rPr>
            <w:noProof/>
            <w:webHidden/>
          </w:rPr>
          <w:tab/>
        </w:r>
        <w:r>
          <w:rPr>
            <w:noProof/>
            <w:webHidden/>
          </w:rPr>
          <w:fldChar w:fldCharType="begin"/>
        </w:r>
        <w:r>
          <w:rPr>
            <w:noProof/>
            <w:webHidden/>
          </w:rPr>
          <w:instrText xml:space="preserve"> PAGEREF _Toc217514381 \h </w:instrText>
        </w:r>
        <w:r>
          <w:rPr>
            <w:noProof/>
            <w:webHidden/>
          </w:rPr>
        </w:r>
        <w:r>
          <w:rPr>
            <w:noProof/>
            <w:webHidden/>
          </w:rPr>
          <w:fldChar w:fldCharType="separate"/>
        </w:r>
        <w:r w:rsidR="001B5F93">
          <w:rPr>
            <w:noProof/>
            <w:webHidden/>
          </w:rPr>
          <w:t>16</w:t>
        </w:r>
        <w:r>
          <w:rPr>
            <w:noProof/>
            <w:webHidden/>
          </w:rPr>
          <w:fldChar w:fldCharType="end"/>
        </w:r>
      </w:hyperlink>
    </w:p>
    <w:p w14:paraId="35BCABF4" w14:textId="373A5E60"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82" w:history="1">
        <w:r w:rsidRPr="00BD69EC">
          <w:rPr>
            <w:rStyle w:val="Hyperlink"/>
            <w:noProof/>
          </w:rPr>
          <w:t>Hình 4</w:t>
        </w:r>
        <w:r w:rsidRPr="00BD69EC">
          <w:rPr>
            <w:rStyle w:val="Hyperlink"/>
            <w:noProof/>
          </w:rPr>
          <w:noBreakHyphen/>
          <w:t>11 Giao diện Thêm ví mới</w:t>
        </w:r>
        <w:r>
          <w:rPr>
            <w:noProof/>
            <w:webHidden/>
          </w:rPr>
          <w:tab/>
        </w:r>
        <w:r>
          <w:rPr>
            <w:noProof/>
            <w:webHidden/>
          </w:rPr>
          <w:fldChar w:fldCharType="begin"/>
        </w:r>
        <w:r>
          <w:rPr>
            <w:noProof/>
            <w:webHidden/>
          </w:rPr>
          <w:instrText xml:space="preserve"> PAGEREF _Toc217514382 \h </w:instrText>
        </w:r>
        <w:r>
          <w:rPr>
            <w:noProof/>
            <w:webHidden/>
          </w:rPr>
        </w:r>
        <w:r>
          <w:rPr>
            <w:noProof/>
            <w:webHidden/>
          </w:rPr>
          <w:fldChar w:fldCharType="separate"/>
        </w:r>
        <w:r w:rsidR="001B5F93">
          <w:rPr>
            <w:noProof/>
            <w:webHidden/>
          </w:rPr>
          <w:t>16</w:t>
        </w:r>
        <w:r>
          <w:rPr>
            <w:noProof/>
            <w:webHidden/>
          </w:rPr>
          <w:fldChar w:fldCharType="end"/>
        </w:r>
      </w:hyperlink>
    </w:p>
    <w:p w14:paraId="221D8E0D" w14:textId="1365CCB8"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83" w:history="1">
        <w:r w:rsidRPr="00BD69EC">
          <w:rPr>
            <w:rStyle w:val="Hyperlink"/>
            <w:noProof/>
          </w:rPr>
          <w:t>Hình 4</w:t>
        </w:r>
        <w:r w:rsidRPr="00BD69EC">
          <w:rPr>
            <w:rStyle w:val="Hyperlink"/>
            <w:noProof/>
          </w:rPr>
          <w:noBreakHyphen/>
          <w:t>12 Giao diện Cập nhật ví (1)</w:t>
        </w:r>
        <w:r>
          <w:rPr>
            <w:noProof/>
            <w:webHidden/>
          </w:rPr>
          <w:tab/>
        </w:r>
        <w:r>
          <w:rPr>
            <w:noProof/>
            <w:webHidden/>
          </w:rPr>
          <w:fldChar w:fldCharType="begin"/>
        </w:r>
        <w:r>
          <w:rPr>
            <w:noProof/>
            <w:webHidden/>
          </w:rPr>
          <w:instrText xml:space="preserve"> PAGEREF _Toc217514383 \h </w:instrText>
        </w:r>
        <w:r>
          <w:rPr>
            <w:noProof/>
            <w:webHidden/>
          </w:rPr>
        </w:r>
        <w:r>
          <w:rPr>
            <w:noProof/>
            <w:webHidden/>
          </w:rPr>
          <w:fldChar w:fldCharType="separate"/>
        </w:r>
        <w:r w:rsidR="001B5F93">
          <w:rPr>
            <w:noProof/>
            <w:webHidden/>
          </w:rPr>
          <w:t>17</w:t>
        </w:r>
        <w:r>
          <w:rPr>
            <w:noProof/>
            <w:webHidden/>
          </w:rPr>
          <w:fldChar w:fldCharType="end"/>
        </w:r>
      </w:hyperlink>
    </w:p>
    <w:p w14:paraId="62DF5D77" w14:textId="0A0C50F0"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84" w:history="1">
        <w:r w:rsidRPr="00BD69EC">
          <w:rPr>
            <w:rStyle w:val="Hyperlink"/>
            <w:noProof/>
          </w:rPr>
          <w:t>Hình 4</w:t>
        </w:r>
        <w:r w:rsidRPr="00BD69EC">
          <w:rPr>
            <w:rStyle w:val="Hyperlink"/>
            <w:noProof/>
          </w:rPr>
          <w:noBreakHyphen/>
          <w:t>13 Giao diện Cập nhật ví (2)</w:t>
        </w:r>
        <w:r>
          <w:rPr>
            <w:noProof/>
            <w:webHidden/>
          </w:rPr>
          <w:tab/>
        </w:r>
        <w:r>
          <w:rPr>
            <w:noProof/>
            <w:webHidden/>
          </w:rPr>
          <w:fldChar w:fldCharType="begin"/>
        </w:r>
        <w:r>
          <w:rPr>
            <w:noProof/>
            <w:webHidden/>
          </w:rPr>
          <w:instrText xml:space="preserve"> PAGEREF _Toc217514384 \h </w:instrText>
        </w:r>
        <w:r>
          <w:rPr>
            <w:noProof/>
            <w:webHidden/>
          </w:rPr>
        </w:r>
        <w:r>
          <w:rPr>
            <w:noProof/>
            <w:webHidden/>
          </w:rPr>
          <w:fldChar w:fldCharType="separate"/>
        </w:r>
        <w:r w:rsidR="001B5F93">
          <w:rPr>
            <w:noProof/>
            <w:webHidden/>
          </w:rPr>
          <w:t>17</w:t>
        </w:r>
        <w:r>
          <w:rPr>
            <w:noProof/>
            <w:webHidden/>
          </w:rPr>
          <w:fldChar w:fldCharType="end"/>
        </w:r>
      </w:hyperlink>
    </w:p>
    <w:p w14:paraId="2E1188C8" w14:textId="611B2E4C"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85" w:history="1">
        <w:r w:rsidRPr="00BD69EC">
          <w:rPr>
            <w:rStyle w:val="Hyperlink"/>
            <w:noProof/>
          </w:rPr>
          <w:t>Hình 4</w:t>
        </w:r>
        <w:r w:rsidRPr="00BD69EC">
          <w:rPr>
            <w:rStyle w:val="Hyperlink"/>
            <w:noProof/>
          </w:rPr>
          <w:noBreakHyphen/>
          <w:t>14 Giao diện Lịch</w:t>
        </w:r>
        <w:r>
          <w:rPr>
            <w:noProof/>
            <w:webHidden/>
          </w:rPr>
          <w:tab/>
        </w:r>
        <w:r>
          <w:rPr>
            <w:noProof/>
            <w:webHidden/>
          </w:rPr>
          <w:fldChar w:fldCharType="begin"/>
        </w:r>
        <w:r>
          <w:rPr>
            <w:noProof/>
            <w:webHidden/>
          </w:rPr>
          <w:instrText xml:space="preserve"> PAGEREF _Toc217514385 \h </w:instrText>
        </w:r>
        <w:r>
          <w:rPr>
            <w:noProof/>
            <w:webHidden/>
          </w:rPr>
        </w:r>
        <w:r>
          <w:rPr>
            <w:noProof/>
            <w:webHidden/>
          </w:rPr>
          <w:fldChar w:fldCharType="separate"/>
        </w:r>
        <w:r w:rsidR="001B5F93">
          <w:rPr>
            <w:noProof/>
            <w:webHidden/>
          </w:rPr>
          <w:t>18</w:t>
        </w:r>
        <w:r>
          <w:rPr>
            <w:noProof/>
            <w:webHidden/>
          </w:rPr>
          <w:fldChar w:fldCharType="end"/>
        </w:r>
      </w:hyperlink>
    </w:p>
    <w:p w14:paraId="71B91F5E" w14:textId="2FB158A5"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86" w:history="1">
        <w:r w:rsidRPr="00BD69EC">
          <w:rPr>
            <w:rStyle w:val="Hyperlink"/>
            <w:noProof/>
          </w:rPr>
          <w:t>Hình 4</w:t>
        </w:r>
        <w:r w:rsidRPr="00BD69EC">
          <w:rPr>
            <w:rStyle w:val="Hyperlink"/>
            <w:noProof/>
          </w:rPr>
          <w:noBreakHyphen/>
          <w:t>15 Giao diện Lịch</w:t>
        </w:r>
        <w:r>
          <w:rPr>
            <w:noProof/>
            <w:webHidden/>
          </w:rPr>
          <w:tab/>
        </w:r>
        <w:r>
          <w:rPr>
            <w:noProof/>
            <w:webHidden/>
          </w:rPr>
          <w:fldChar w:fldCharType="begin"/>
        </w:r>
        <w:r>
          <w:rPr>
            <w:noProof/>
            <w:webHidden/>
          </w:rPr>
          <w:instrText xml:space="preserve"> PAGEREF _Toc217514386 \h </w:instrText>
        </w:r>
        <w:r>
          <w:rPr>
            <w:noProof/>
            <w:webHidden/>
          </w:rPr>
        </w:r>
        <w:r>
          <w:rPr>
            <w:noProof/>
            <w:webHidden/>
          </w:rPr>
          <w:fldChar w:fldCharType="separate"/>
        </w:r>
        <w:r w:rsidR="001B5F93">
          <w:rPr>
            <w:noProof/>
            <w:webHidden/>
          </w:rPr>
          <w:t>18</w:t>
        </w:r>
        <w:r>
          <w:rPr>
            <w:noProof/>
            <w:webHidden/>
          </w:rPr>
          <w:fldChar w:fldCharType="end"/>
        </w:r>
      </w:hyperlink>
    </w:p>
    <w:p w14:paraId="65F55A9F" w14:textId="133E1051"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87" w:history="1">
        <w:r w:rsidRPr="00BD69EC">
          <w:rPr>
            <w:rStyle w:val="Hyperlink"/>
            <w:noProof/>
          </w:rPr>
          <w:t>Hình 4</w:t>
        </w:r>
        <w:r w:rsidRPr="00BD69EC">
          <w:rPr>
            <w:rStyle w:val="Hyperlink"/>
            <w:noProof/>
          </w:rPr>
          <w:noBreakHyphen/>
          <w:t>16 Giao diện Báo cáo (1)</w:t>
        </w:r>
        <w:r>
          <w:rPr>
            <w:noProof/>
            <w:webHidden/>
          </w:rPr>
          <w:tab/>
        </w:r>
        <w:r>
          <w:rPr>
            <w:noProof/>
            <w:webHidden/>
          </w:rPr>
          <w:fldChar w:fldCharType="begin"/>
        </w:r>
        <w:r>
          <w:rPr>
            <w:noProof/>
            <w:webHidden/>
          </w:rPr>
          <w:instrText xml:space="preserve"> PAGEREF _Toc217514387 \h </w:instrText>
        </w:r>
        <w:r>
          <w:rPr>
            <w:noProof/>
            <w:webHidden/>
          </w:rPr>
        </w:r>
        <w:r>
          <w:rPr>
            <w:noProof/>
            <w:webHidden/>
          </w:rPr>
          <w:fldChar w:fldCharType="separate"/>
        </w:r>
        <w:r w:rsidR="001B5F93">
          <w:rPr>
            <w:noProof/>
            <w:webHidden/>
          </w:rPr>
          <w:t>19</w:t>
        </w:r>
        <w:r>
          <w:rPr>
            <w:noProof/>
            <w:webHidden/>
          </w:rPr>
          <w:fldChar w:fldCharType="end"/>
        </w:r>
      </w:hyperlink>
    </w:p>
    <w:p w14:paraId="10A2812C" w14:textId="7F4D4B8E"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88" w:history="1">
        <w:r w:rsidRPr="00BD69EC">
          <w:rPr>
            <w:rStyle w:val="Hyperlink"/>
            <w:noProof/>
          </w:rPr>
          <w:t>Hình 4</w:t>
        </w:r>
        <w:r w:rsidRPr="00BD69EC">
          <w:rPr>
            <w:rStyle w:val="Hyperlink"/>
            <w:noProof/>
          </w:rPr>
          <w:noBreakHyphen/>
          <w:t>17 Giao diện Báo cáo (2)</w:t>
        </w:r>
        <w:r>
          <w:rPr>
            <w:noProof/>
            <w:webHidden/>
          </w:rPr>
          <w:tab/>
        </w:r>
        <w:r>
          <w:rPr>
            <w:noProof/>
            <w:webHidden/>
          </w:rPr>
          <w:fldChar w:fldCharType="begin"/>
        </w:r>
        <w:r>
          <w:rPr>
            <w:noProof/>
            <w:webHidden/>
          </w:rPr>
          <w:instrText xml:space="preserve"> PAGEREF _Toc217514388 \h </w:instrText>
        </w:r>
        <w:r>
          <w:rPr>
            <w:noProof/>
            <w:webHidden/>
          </w:rPr>
        </w:r>
        <w:r>
          <w:rPr>
            <w:noProof/>
            <w:webHidden/>
          </w:rPr>
          <w:fldChar w:fldCharType="separate"/>
        </w:r>
        <w:r w:rsidR="001B5F93">
          <w:rPr>
            <w:noProof/>
            <w:webHidden/>
          </w:rPr>
          <w:t>19</w:t>
        </w:r>
        <w:r>
          <w:rPr>
            <w:noProof/>
            <w:webHidden/>
          </w:rPr>
          <w:fldChar w:fldCharType="end"/>
        </w:r>
      </w:hyperlink>
    </w:p>
    <w:p w14:paraId="45422EAE" w14:textId="03DC204B"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89" w:history="1">
        <w:r w:rsidRPr="00BD69EC">
          <w:rPr>
            <w:rStyle w:val="Hyperlink"/>
            <w:noProof/>
          </w:rPr>
          <w:t>Hình 4</w:t>
        </w:r>
        <w:r w:rsidRPr="00BD69EC">
          <w:rPr>
            <w:rStyle w:val="Hyperlink"/>
            <w:noProof/>
          </w:rPr>
          <w:noBreakHyphen/>
          <w:t>18 Giao diện Cài đặt</w:t>
        </w:r>
        <w:r>
          <w:rPr>
            <w:noProof/>
            <w:webHidden/>
          </w:rPr>
          <w:tab/>
        </w:r>
        <w:r>
          <w:rPr>
            <w:noProof/>
            <w:webHidden/>
          </w:rPr>
          <w:fldChar w:fldCharType="begin"/>
        </w:r>
        <w:r>
          <w:rPr>
            <w:noProof/>
            <w:webHidden/>
          </w:rPr>
          <w:instrText xml:space="preserve"> PAGEREF _Toc217514389 \h </w:instrText>
        </w:r>
        <w:r>
          <w:rPr>
            <w:noProof/>
            <w:webHidden/>
          </w:rPr>
        </w:r>
        <w:r>
          <w:rPr>
            <w:noProof/>
            <w:webHidden/>
          </w:rPr>
          <w:fldChar w:fldCharType="separate"/>
        </w:r>
        <w:r w:rsidR="001B5F93">
          <w:rPr>
            <w:noProof/>
            <w:webHidden/>
          </w:rPr>
          <w:t>20</w:t>
        </w:r>
        <w:r>
          <w:rPr>
            <w:noProof/>
            <w:webHidden/>
          </w:rPr>
          <w:fldChar w:fldCharType="end"/>
        </w:r>
      </w:hyperlink>
    </w:p>
    <w:p w14:paraId="17059DCF" w14:textId="6A604CDA"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90" w:history="1">
        <w:r w:rsidRPr="00BD69EC">
          <w:rPr>
            <w:rStyle w:val="Hyperlink"/>
            <w:noProof/>
          </w:rPr>
          <w:t>Hình 5</w:t>
        </w:r>
        <w:r w:rsidRPr="00BD69EC">
          <w:rPr>
            <w:rStyle w:val="Hyperlink"/>
            <w:noProof/>
          </w:rPr>
          <w:noBreakHyphen/>
          <w:t>1 Chức năng Đăng ký</w:t>
        </w:r>
        <w:r>
          <w:rPr>
            <w:noProof/>
            <w:webHidden/>
          </w:rPr>
          <w:tab/>
        </w:r>
        <w:r>
          <w:rPr>
            <w:noProof/>
            <w:webHidden/>
          </w:rPr>
          <w:fldChar w:fldCharType="begin"/>
        </w:r>
        <w:r>
          <w:rPr>
            <w:noProof/>
            <w:webHidden/>
          </w:rPr>
          <w:instrText xml:space="preserve"> PAGEREF _Toc217514390 \h </w:instrText>
        </w:r>
        <w:r>
          <w:rPr>
            <w:noProof/>
            <w:webHidden/>
          </w:rPr>
        </w:r>
        <w:r>
          <w:rPr>
            <w:noProof/>
            <w:webHidden/>
          </w:rPr>
          <w:fldChar w:fldCharType="separate"/>
        </w:r>
        <w:r w:rsidR="001B5F93">
          <w:rPr>
            <w:noProof/>
            <w:webHidden/>
          </w:rPr>
          <w:t>22</w:t>
        </w:r>
        <w:r>
          <w:rPr>
            <w:noProof/>
            <w:webHidden/>
          </w:rPr>
          <w:fldChar w:fldCharType="end"/>
        </w:r>
      </w:hyperlink>
    </w:p>
    <w:p w14:paraId="4D83C472" w14:textId="13570B08"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91" w:history="1">
        <w:r w:rsidRPr="00BD69EC">
          <w:rPr>
            <w:rStyle w:val="Hyperlink"/>
            <w:noProof/>
          </w:rPr>
          <w:t>Hình 5</w:t>
        </w:r>
        <w:r w:rsidRPr="00BD69EC">
          <w:rPr>
            <w:rStyle w:val="Hyperlink"/>
            <w:noProof/>
          </w:rPr>
          <w:noBreakHyphen/>
          <w:t>2 Chức năng Đăng nhập</w:t>
        </w:r>
        <w:r>
          <w:rPr>
            <w:noProof/>
            <w:webHidden/>
          </w:rPr>
          <w:tab/>
        </w:r>
        <w:r>
          <w:rPr>
            <w:noProof/>
            <w:webHidden/>
          </w:rPr>
          <w:fldChar w:fldCharType="begin"/>
        </w:r>
        <w:r>
          <w:rPr>
            <w:noProof/>
            <w:webHidden/>
          </w:rPr>
          <w:instrText xml:space="preserve"> PAGEREF _Toc217514391 \h </w:instrText>
        </w:r>
        <w:r>
          <w:rPr>
            <w:noProof/>
            <w:webHidden/>
          </w:rPr>
        </w:r>
        <w:r>
          <w:rPr>
            <w:noProof/>
            <w:webHidden/>
          </w:rPr>
          <w:fldChar w:fldCharType="separate"/>
        </w:r>
        <w:r w:rsidR="001B5F93">
          <w:rPr>
            <w:noProof/>
            <w:webHidden/>
          </w:rPr>
          <w:t>23</w:t>
        </w:r>
        <w:r>
          <w:rPr>
            <w:noProof/>
            <w:webHidden/>
          </w:rPr>
          <w:fldChar w:fldCharType="end"/>
        </w:r>
      </w:hyperlink>
    </w:p>
    <w:p w14:paraId="531436BC" w14:textId="29047848"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92" w:history="1">
        <w:r w:rsidRPr="00BD69EC">
          <w:rPr>
            <w:rStyle w:val="Hyperlink"/>
            <w:noProof/>
          </w:rPr>
          <w:t>Hình 5</w:t>
        </w:r>
        <w:r w:rsidRPr="00BD69EC">
          <w:rPr>
            <w:rStyle w:val="Hyperlink"/>
            <w:noProof/>
          </w:rPr>
          <w:noBreakHyphen/>
          <w:t>3 Chức năng Giao dịch</w:t>
        </w:r>
        <w:r>
          <w:rPr>
            <w:noProof/>
            <w:webHidden/>
          </w:rPr>
          <w:tab/>
        </w:r>
        <w:r>
          <w:rPr>
            <w:noProof/>
            <w:webHidden/>
          </w:rPr>
          <w:fldChar w:fldCharType="begin"/>
        </w:r>
        <w:r>
          <w:rPr>
            <w:noProof/>
            <w:webHidden/>
          </w:rPr>
          <w:instrText xml:space="preserve"> PAGEREF _Toc217514392 \h </w:instrText>
        </w:r>
        <w:r>
          <w:rPr>
            <w:noProof/>
            <w:webHidden/>
          </w:rPr>
        </w:r>
        <w:r>
          <w:rPr>
            <w:noProof/>
            <w:webHidden/>
          </w:rPr>
          <w:fldChar w:fldCharType="separate"/>
        </w:r>
        <w:r w:rsidR="001B5F93">
          <w:rPr>
            <w:noProof/>
            <w:webHidden/>
          </w:rPr>
          <w:t>23</w:t>
        </w:r>
        <w:r>
          <w:rPr>
            <w:noProof/>
            <w:webHidden/>
          </w:rPr>
          <w:fldChar w:fldCharType="end"/>
        </w:r>
      </w:hyperlink>
    </w:p>
    <w:p w14:paraId="4984A4A9" w14:textId="7A9D3F44"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93" w:history="1">
        <w:r w:rsidRPr="00BD69EC">
          <w:rPr>
            <w:rStyle w:val="Hyperlink"/>
            <w:noProof/>
          </w:rPr>
          <w:t>Hình 5</w:t>
        </w:r>
        <w:r w:rsidRPr="00BD69EC">
          <w:rPr>
            <w:rStyle w:val="Hyperlink"/>
            <w:noProof/>
          </w:rPr>
          <w:noBreakHyphen/>
          <w:t>4 Chức năng Cập nhật giao dịch</w:t>
        </w:r>
        <w:r>
          <w:rPr>
            <w:noProof/>
            <w:webHidden/>
          </w:rPr>
          <w:tab/>
        </w:r>
        <w:r>
          <w:rPr>
            <w:noProof/>
            <w:webHidden/>
          </w:rPr>
          <w:fldChar w:fldCharType="begin"/>
        </w:r>
        <w:r>
          <w:rPr>
            <w:noProof/>
            <w:webHidden/>
          </w:rPr>
          <w:instrText xml:space="preserve"> PAGEREF _Toc217514393 \h </w:instrText>
        </w:r>
        <w:r>
          <w:rPr>
            <w:noProof/>
            <w:webHidden/>
          </w:rPr>
        </w:r>
        <w:r>
          <w:rPr>
            <w:noProof/>
            <w:webHidden/>
          </w:rPr>
          <w:fldChar w:fldCharType="separate"/>
        </w:r>
        <w:r w:rsidR="001B5F93">
          <w:rPr>
            <w:noProof/>
            <w:webHidden/>
          </w:rPr>
          <w:t>24</w:t>
        </w:r>
        <w:r>
          <w:rPr>
            <w:noProof/>
            <w:webHidden/>
          </w:rPr>
          <w:fldChar w:fldCharType="end"/>
        </w:r>
      </w:hyperlink>
    </w:p>
    <w:p w14:paraId="00ADC37C" w14:textId="42C0D0ED"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94" w:history="1">
        <w:r w:rsidRPr="00BD69EC">
          <w:rPr>
            <w:rStyle w:val="Hyperlink"/>
            <w:noProof/>
          </w:rPr>
          <w:t>Hình 5</w:t>
        </w:r>
        <w:r w:rsidRPr="00BD69EC">
          <w:rPr>
            <w:rStyle w:val="Hyperlink"/>
            <w:noProof/>
          </w:rPr>
          <w:noBreakHyphen/>
          <w:t>5 Chức năng Quản lý ví</w:t>
        </w:r>
        <w:r>
          <w:rPr>
            <w:noProof/>
            <w:webHidden/>
          </w:rPr>
          <w:tab/>
        </w:r>
        <w:r>
          <w:rPr>
            <w:noProof/>
            <w:webHidden/>
          </w:rPr>
          <w:fldChar w:fldCharType="begin"/>
        </w:r>
        <w:r>
          <w:rPr>
            <w:noProof/>
            <w:webHidden/>
          </w:rPr>
          <w:instrText xml:space="preserve"> PAGEREF _Toc217514394 \h </w:instrText>
        </w:r>
        <w:r>
          <w:rPr>
            <w:noProof/>
            <w:webHidden/>
          </w:rPr>
        </w:r>
        <w:r>
          <w:rPr>
            <w:noProof/>
            <w:webHidden/>
          </w:rPr>
          <w:fldChar w:fldCharType="separate"/>
        </w:r>
        <w:r w:rsidR="001B5F93">
          <w:rPr>
            <w:noProof/>
            <w:webHidden/>
          </w:rPr>
          <w:t>24</w:t>
        </w:r>
        <w:r>
          <w:rPr>
            <w:noProof/>
            <w:webHidden/>
          </w:rPr>
          <w:fldChar w:fldCharType="end"/>
        </w:r>
      </w:hyperlink>
    </w:p>
    <w:p w14:paraId="25312897" w14:textId="1C83E1DD"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95" w:history="1">
        <w:r w:rsidRPr="00BD69EC">
          <w:rPr>
            <w:rStyle w:val="Hyperlink"/>
            <w:noProof/>
          </w:rPr>
          <w:t>Hình 5</w:t>
        </w:r>
        <w:r w:rsidRPr="00BD69EC">
          <w:rPr>
            <w:rStyle w:val="Hyperlink"/>
            <w:noProof/>
          </w:rPr>
          <w:noBreakHyphen/>
          <w:t>6 Chức năng Lưu ví</w:t>
        </w:r>
        <w:r>
          <w:rPr>
            <w:noProof/>
            <w:webHidden/>
          </w:rPr>
          <w:tab/>
        </w:r>
        <w:r>
          <w:rPr>
            <w:noProof/>
            <w:webHidden/>
          </w:rPr>
          <w:fldChar w:fldCharType="begin"/>
        </w:r>
        <w:r>
          <w:rPr>
            <w:noProof/>
            <w:webHidden/>
          </w:rPr>
          <w:instrText xml:space="preserve"> PAGEREF _Toc217514395 \h </w:instrText>
        </w:r>
        <w:r>
          <w:rPr>
            <w:noProof/>
            <w:webHidden/>
          </w:rPr>
        </w:r>
        <w:r>
          <w:rPr>
            <w:noProof/>
            <w:webHidden/>
          </w:rPr>
          <w:fldChar w:fldCharType="separate"/>
        </w:r>
        <w:r w:rsidR="001B5F93">
          <w:rPr>
            <w:noProof/>
            <w:webHidden/>
          </w:rPr>
          <w:t>25</w:t>
        </w:r>
        <w:r>
          <w:rPr>
            <w:noProof/>
            <w:webHidden/>
          </w:rPr>
          <w:fldChar w:fldCharType="end"/>
        </w:r>
      </w:hyperlink>
    </w:p>
    <w:p w14:paraId="69EEF9B4" w14:textId="67722107"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96" w:history="1">
        <w:r w:rsidRPr="00BD69EC">
          <w:rPr>
            <w:rStyle w:val="Hyperlink"/>
            <w:noProof/>
          </w:rPr>
          <w:t>Hình 5</w:t>
        </w:r>
        <w:r w:rsidRPr="00BD69EC">
          <w:rPr>
            <w:rStyle w:val="Hyperlink"/>
            <w:noProof/>
          </w:rPr>
          <w:noBreakHyphen/>
          <w:t>7 Chức năng Xóa ví</w:t>
        </w:r>
        <w:r>
          <w:rPr>
            <w:noProof/>
            <w:webHidden/>
          </w:rPr>
          <w:tab/>
        </w:r>
        <w:r>
          <w:rPr>
            <w:noProof/>
            <w:webHidden/>
          </w:rPr>
          <w:fldChar w:fldCharType="begin"/>
        </w:r>
        <w:r>
          <w:rPr>
            <w:noProof/>
            <w:webHidden/>
          </w:rPr>
          <w:instrText xml:space="preserve"> PAGEREF _Toc217514396 \h </w:instrText>
        </w:r>
        <w:r>
          <w:rPr>
            <w:noProof/>
            <w:webHidden/>
          </w:rPr>
        </w:r>
        <w:r>
          <w:rPr>
            <w:noProof/>
            <w:webHidden/>
          </w:rPr>
          <w:fldChar w:fldCharType="separate"/>
        </w:r>
        <w:r w:rsidR="001B5F93">
          <w:rPr>
            <w:noProof/>
            <w:webHidden/>
          </w:rPr>
          <w:t>25</w:t>
        </w:r>
        <w:r>
          <w:rPr>
            <w:noProof/>
            <w:webHidden/>
          </w:rPr>
          <w:fldChar w:fldCharType="end"/>
        </w:r>
      </w:hyperlink>
    </w:p>
    <w:p w14:paraId="0FEE535C" w14:textId="1BAC1C9A"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97" w:history="1">
        <w:r w:rsidRPr="00BD69EC">
          <w:rPr>
            <w:rStyle w:val="Hyperlink"/>
            <w:noProof/>
          </w:rPr>
          <w:t>Hình 5</w:t>
        </w:r>
        <w:r w:rsidRPr="00BD69EC">
          <w:rPr>
            <w:rStyle w:val="Hyperlink"/>
            <w:noProof/>
          </w:rPr>
          <w:noBreakHyphen/>
          <w:t>8 Chức năng Lịch</w:t>
        </w:r>
        <w:r>
          <w:rPr>
            <w:noProof/>
            <w:webHidden/>
          </w:rPr>
          <w:tab/>
        </w:r>
        <w:r>
          <w:rPr>
            <w:noProof/>
            <w:webHidden/>
          </w:rPr>
          <w:fldChar w:fldCharType="begin"/>
        </w:r>
        <w:r>
          <w:rPr>
            <w:noProof/>
            <w:webHidden/>
          </w:rPr>
          <w:instrText xml:space="preserve"> PAGEREF _Toc217514397 \h </w:instrText>
        </w:r>
        <w:r>
          <w:rPr>
            <w:noProof/>
            <w:webHidden/>
          </w:rPr>
        </w:r>
        <w:r>
          <w:rPr>
            <w:noProof/>
            <w:webHidden/>
          </w:rPr>
          <w:fldChar w:fldCharType="separate"/>
        </w:r>
        <w:r w:rsidR="001B5F93">
          <w:rPr>
            <w:noProof/>
            <w:webHidden/>
          </w:rPr>
          <w:t>26</w:t>
        </w:r>
        <w:r>
          <w:rPr>
            <w:noProof/>
            <w:webHidden/>
          </w:rPr>
          <w:fldChar w:fldCharType="end"/>
        </w:r>
      </w:hyperlink>
    </w:p>
    <w:p w14:paraId="4500ADDD" w14:textId="757447E7"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98" w:history="1">
        <w:r w:rsidRPr="00BD69EC">
          <w:rPr>
            <w:rStyle w:val="Hyperlink"/>
            <w:noProof/>
          </w:rPr>
          <w:t>Hình 5</w:t>
        </w:r>
        <w:r w:rsidRPr="00BD69EC">
          <w:rPr>
            <w:rStyle w:val="Hyperlink"/>
            <w:noProof/>
          </w:rPr>
          <w:noBreakHyphen/>
          <w:t>9 Chức năng Báo cáo</w:t>
        </w:r>
        <w:r>
          <w:rPr>
            <w:noProof/>
            <w:webHidden/>
          </w:rPr>
          <w:tab/>
        </w:r>
        <w:r>
          <w:rPr>
            <w:noProof/>
            <w:webHidden/>
          </w:rPr>
          <w:fldChar w:fldCharType="begin"/>
        </w:r>
        <w:r>
          <w:rPr>
            <w:noProof/>
            <w:webHidden/>
          </w:rPr>
          <w:instrText xml:space="preserve"> PAGEREF _Toc217514398 \h </w:instrText>
        </w:r>
        <w:r>
          <w:rPr>
            <w:noProof/>
            <w:webHidden/>
          </w:rPr>
        </w:r>
        <w:r>
          <w:rPr>
            <w:noProof/>
            <w:webHidden/>
          </w:rPr>
          <w:fldChar w:fldCharType="separate"/>
        </w:r>
        <w:r w:rsidR="001B5F93">
          <w:rPr>
            <w:noProof/>
            <w:webHidden/>
          </w:rPr>
          <w:t>27</w:t>
        </w:r>
        <w:r>
          <w:rPr>
            <w:noProof/>
            <w:webHidden/>
          </w:rPr>
          <w:fldChar w:fldCharType="end"/>
        </w:r>
      </w:hyperlink>
    </w:p>
    <w:p w14:paraId="461ACF07" w14:textId="16775CCA"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399" w:history="1">
        <w:r w:rsidRPr="00BD69EC">
          <w:rPr>
            <w:rStyle w:val="Hyperlink"/>
            <w:noProof/>
          </w:rPr>
          <w:t>Hình 5</w:t>
        </w:r>
        <w:r w:rsidRPr="00BD69EC">
          <w:rPr>
            <w:rStyle w:val="Hyperlink"/>
            <w:noProof/>
          </w:rPr>
          <w:noBreakHyphen/>
          <w:t>10 Lớp hỗ trợ vẽ biểu đồ</w:t>
        </w:r>
        <w:r>
          <w:rPr>
            <w:noProof/>
            <w:webHidden/>
          </w:rPr>
          <w:tab/>
        </w:r>
        <w:r>
          <w:rPr>
            <w:noProof/>
            <w:webHidden/>
          </w:rPr>
          <w:fldChar w:fldCharType="begin"/>
        </w:r>
        <w:r>
          <w:rPr>
            <w:noProof/>
            <w:webHidden/>
          </w:rPr>
          <w:instrText xml:space="preserve"> PAGEREF _Toc217514399 \h </w:instrText>
        </w:r>
        <w:r>
          <w:rPr>
            <w:noProof/>
            <w:webHidden/>
          </w:rPr>
        </w:r>
        <w:r>
          <w:rPr>
            <w:noProof/>
            <w:webHidden/>
          </w:rPr>
          <w:fldChar w:fldCharType="separate"/>
        </w:r>
        <w:r w:rsidR="001B5F93">
          <w:rPr>
            <w:noProof/>
            <w:webHidden/>
          </w:rPr>
          <w:t>27</w:t>
        </w:r>
        <w:r>
          <w:rPr>
            <w:noProof/>
            <w:webHidden/>
          </w:rPr>
          <w:fldChar w:fldCharType="end"/>
        </w:r>
      </w:hyperlink>
    </w:p>
    <w:p w14:paraId="0D850DEC" w14:textId="402C09E1"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400" w:history="1">
        <w:r w:rsidRPr="00BD69EC">
          <w:rPr>
            <w:rStyle w:val="Hyperlink"/>
            <w:noProof/>
          </w:rPr>
          <w:t>Hình 5</w:t>
        </w:r>
        <w:r w:rsidRPr="00BD69EC">
          <w:rPr>
            <w:rStyle w:val="Hyperlink"/>
            <w:noProof/>
          </w:rPr>
          <w:noBreakHyphen/>
          <w:t>11 Chức năng Đổi mật khẩu</w:t>
        </w:r>
        <w:r>
          <w:rPr>
            <w:noProof/>
            <w:webHidden/>
          </w:rPr>
          <w:tab/>
        </w:r>
        <w:r>
          <w:rPr>
            <w:noProof/>
            <w:webHidden/>
          </w:rPr>
          <w:fldChar w:fldCharType="begin"/>
        </w:r>
        <w:r>
          <w:rPr>
            <w:noProof/>
            <w:webHidden/>
          </w:rPr>
          <w:instrText xml:space="preserve"> PAGEREF _Toc217514400 \h </w:instrText>
        </w:r>
        <w:r>
          <w:rPr>
            <w:noProof/>
            <w:webHidden/>
          </w:rPr>
        </w:r>
        <w:r>
          <w:rPr>
            <w:noProof/>
            <w:webHidden/>
          </w:rPr>
          <w:fldChar w:fldCharType="separate"/>
        </w:r>
        <w:r w:rsidR="001B5F93">
          <w:rPr>
            <w:noProof/>
            <w:webHidden/>
          </w:rPr>
          <w:t>28</w:t>
        </w:r>
        <w:r>
          <w:rPr>
            <w:noProof/>
            <w:webHidden/>
          </w:rPr>
          <w:fldChar w:fldCharType="end"/>
        </w:r>
      </w:hyperlink>
    </w:p>
    <w:p w14:paraId="4473CA0F" w14:textId="01EB3082"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401" w:history="1">
        <w:r w:rsidRPr="00BD69EC">
          <w:rPr>
            <w:rStyle w:val="Hyperlink"/>
            <w:noProof/>
          </w:rPr>
          <w:t>Hình 5</w:t>
        </w:r>
        <w:r w:rsidRPr="00BD69EC">
          <w:rPr>
            <w:rStyle w:val="Hyperlink"/>
            <w:noProof/>
          </w:rPr>
          <w:noBreakHyphen/>
          <w:t>12 Chức năng Xóa tài khoản</w:t>
        </w:r>
        <w:r>
          <w:rPr>
            <w:noProof/>
            <w:webHidden/>
          </w:rPr>
          <w:tab/>
        </w:r>
        <w:r>
          <w:rPr>
            <w:noProof/>
            <w:webHidden/>
          </w:rPr>
          <w:fldChar w:fldCharType="begin"/>
        </w:r>
        <w:r>
          <w:rPr>
            <w:noProof/>
            <w:webHidden/>
          </w:rPr>
          <w:instrText xml:space="preserve"> PAGEREF _Toc217514401 \h </w:instrText>
        </w:r>
        <w:r>
          <w:rPr>
            <w:noProof/>
            <w:webHidden/>
          </w:rPr>
        </w:r>
        <w:r>
          <w:rPr>
            <w:noProof/>
            <w:webHidden/>
          </w:rPr>
          <w:fldChar w:fldCharType="separate"/>
        </w:r>
        <w:r w:rsidR="001B5F93">
          <w:rPr>
            <w:noProof/>
            <w:webHidden/>
          </w:rPr>
          <w:t>28</w:t>
        </w:r>
        <w:r>
          <w:rPr>
            <w:noProof/>
            <w:webHidden/>
          </w:rPr>
          <w:fldChar w:fldCharType="end"/>
        </w:r>
      </w:hyperlink>
    </w:p>
    <w:p w14:paraId="291B8B8D" w14:textId="32352083"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402" w:history="1">
        <w:r w:rsidRPr="00BD69EC">
          <w:rPr>
            <w:rStyle w:val="Hyperlink"/>
            <w:noProof/>
          </w:rPr>
          <w:t>Hình 5</w:t>
        </w:r>
        <w:r w:rsidRPr="00BD69EC">
          <w:rPr>
            <w:rStyle w:val="Hyperlink"/>
            <w:noProof/>
          </w:rPr>
          <w:noBreakHyphen/>
          <w:t>13 Chức năng Đăng xuất</w:t>
        </w:r>
        <w:r>
          <w:rPr>
            <w:noProof/>
            <w:webHidden/>
          </w:rPr>
          <w:tab/>
        </w:r>
        <w:r>
          <w:rPr>
            <w:noProof/>
            <w:webHidden/>
          </w:rPr>
          <w:fldChar w:fldCharType="begin"/>
        </w:r>
        <w:r>
          <w:rPr>
            <w:noProof/>
            <w:webHidden/>
          </w:rPr>
          <w:instrText xml:space="preserve"> PAGEREF _Toc217514402 \h </w:instrText>
        </w:r>
        <w:r>
          <w:rPr>
            <w:noProof/>
            <w:webHidden/>
          </w:rPr>
        </w:r>
        <w:r>
          <w:rPr>
            <w:noProof/>
            <w:webHidden/>
          </w:rPr>
          <w:fldChar w:fldCharType="separate"/>
        </w:r>
        <w:r w:rsidR="001B5F93">
          <w:rPr>
            <w:noProof/>
            <w:webHidden/>
          </w:rPr>
          <w:t>29</w:t>
        </w:r>
        <w:r>
          <w:rPr>
            <w:noProof/>
            <w:webHidden/>
          </w:rPr>
          <w:fldChar w:fldCharType="end"/>
        </w:r>
      </w:hyperlink>
    </w:p>
    <w:p w14:paraId="2A65AB08" w14:textId="20C55B7E" w:rsidR="00F966F2" w:rsidRPr="00187B16" w:rsidRDefault="00F966F2" w:rsidP="00F966F2">
      <w:pPr>
        <w:pStyle w:val="PHN"/>
        <w:jc w:val="both"/>
        <w:rPr>
          <w:lang w:val="en-US"/>
        </w:rPr>
      </w:pPr>
      <w:r>
        <w:rPr>
          <w:lang w:val="en-US"/>
        </w:rPr>
        <w:fldChar w:fldCharType="end"/>
      </w:r>
    </w:p>
    <w:p w14:paraId="635B0B5D" w14:textId="4254BD8B" w:rsidR="00511681" w:rsidRPr="00187B16" w:rsidRDefault="00511681" w:rsidP="00511681">
      <w:pPr>
        <w:pStyle w:val="Heading1"/>
        <w:numPr>
          <w:ilvl w:val="0"/>
          <w:numId w:val="0"/>
        </w:numPr>
        <w:rPr>
          <w:lang w:val="vi-VN"/>
        </w:rPr>
      </w:pPr>
      <w:bookmarkStart w:id="3" w:name="_Toc217514274"/>
      <w:r w:rsidRPr="00187B16">
        <w:rPr>
          <w:lang w:val="vi-VN"/>
        </w:rPr>
        <w:t>DANH MỤC CÁC BẢNG BIỂU</w:t>
      </w:r>
      <w:bookmarkEnd w:id="3"/>
    </w:p>
    <w:p w14:paraId="34E30DF0" w14:textId="6C521C81" w:rsidR="00F966F2" w:rsidRDefault="00791320">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r>
        <w:fldChar w:fldCharType="begin"/>
      </w:r>
      <w:r w:rsidR="00511681">
        <w:instrText xml:space="preserve"> TOC \h \z \c "Bảng" </w:instrText>
      </w:r>
      <w:r>
        <w:fldChar w:fldCharType="separate"/>
      </w:r>
      <w:hyperlink w:anchor="_Toc217514403" w:history="1">
        <w:r w:rsidR="00F966F2" w:rsidRPr="0033500A">
          <w:rPr>
            <w:rStyle w:val="Hyperlink"/>
            <w:noProof/>
          </w:rPr>
          <w:t>Bảng 2</w:t>
        </w:r>
        <w:r w:rsidR="00F966F2" w:rsidRPr="0033500A">
          <w:rPr>
            <w:rStyle w:val="Hyperlink"/>
            <w:noProof/>
          </w:rPr>
          <w:noBreakHyphen/>
          <w:t>1 Bảng Users</w:t>
        </w:r>
        <w:r w:rsidR="00F966F2">
          <w:rPr>
            <w:noProof/>
            <w:webHidden/>
          </w:rPr>
          <w:tab/>
        </w:r>
        <w:r w:rsidR="00F966F2">
          <w:rPr>
            <w:noProof/>
            <w:webHidden/>
          </w:rPr>
          <w:fldChar w:fldCharType="begin"/>
        </w:r>
        <w:r w:rsidR="00F966F2">
          <w:rPr>
            <w:noProof/>
            <w:webHidden/>
          </w:rPr>
          <w:instrText xml:space="preserve"> PAGEREF _Toc217514403 \h </w:instrText>
        </w:r>
        <w:r w:rsidR="00F966F2">
          <w:rPr>
            <w:noProof/>
            <w:webHidden/>
          </w:rPr>
        </w:r>
        <w:r w:rsidR="00F966F2">
          <w:rPr>
            <w:noProof/>
            <w:webHidden/>
          </w:rPr>
          <w:fldChar w:fldCharType="separate"/>
        </w:r>
        <w:r w:rsidR="001B5F93">
          <w:rPr>
            <w:noProof/>
            <w:webHidden/>
          </w:rPr>
          <w:t>4</w:t>
        </w:r>
        <w:r w:rsidR="00F966F2">
          <w:rPr>
            <w:noProof/>
            <w:webHidden/>
          </w:rPr>
          <w:fldChar w:fldCharType="end"/>
        </w:r>
      </w:hyperlink>
    </w:p>
    <w:p w14:paraId="059A755A" w14:textId="4D34ED1A"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404" w:history="1">
        <w:r w:rsidRPr="0033500A">
          <w:rPr>
            <w:rStyle w:val="Hyperlink"/>
            <w:noProof/>
          </w:rPr>
          <w:t>Bảng 2</w:t>
        </w:r>
        <w:r w:rsidRPr="0033500A">
          <w:rPr>
            <w:rStyle w:val="Hyperlink"/>
            <w:noProof/>
          </w:rPr>
          <w:noBreakHyphen/>
          <w:t>2 Bảng Transactions</w:t>
        </w:r>
        <w:r>
          <w:rPr>
            <w:noProof/>
            <w:webHidden/>
          </w:rPr>
          <w:tab/>
        </w:r>
        <w:r>
          <w:rPr>
            <w:noProof/>
            <w:webHidden/>
          </w:rPr>
          <w:fldChar w:fldCharType="begin"/>
        </w:r>
        <w:r>
          <w:rPr>
            <w:noProof/>
            <w:webHidden/>
          </w:rPr>
          <w:instrText xml:space="preserve"> PAGEREF _Toc217514404 \h </w:instrText>
        </w:r>
        <w:r>
          <w:rPr>
            <w:noProof/>
            <w:webHidden/>
          </w:rPr>
        </w:r>
        <w:r>
          <w:rPr>
            <w:noProof/>
            <w:webHidden/>
          </w:rPr>
          <w:fldChar w:fldCharType="separate"/>
        </w:r>
        <w:r w:rsidR="001B5F93">
          <w:rPr>
            <w:noProof/>
            <w:webHidden/>
          </w:rPr>
          <w:t>4</w:t>
        </w:r>
        <w:r>
          <w:rPr>
            <w:noProof/>
            <w:webHidden/>
          </w:rPr>
          <w:fldChar w:fldCharType="end"/>
        </w:r>
      </w:hyperlink>
    </w:p>
    <w:p w14:paraId="1194A3E9" w14:textId="7030E426"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405" w:history="1">
        <w:r w:rsidRPr="0033500A">
          <w:rPr>
            <w:rStyle w:val="Hyperlink"/>
            <w:noProof/>
          </w:rPr>
          <w:t>Bảng 2</w:t>
        </w:r>
        <w:r w:rsidRPr="0033500A">
          <w:rPr>
            <w:rStyle w:val="Hyperlink"/>
            <w:noProof/>
          </w:rPr>
          <w:noBreakHyphen/>
          <w:t>3 Bảng Categories</w:t>
        </w:r>
        <w:r>
          <w:rPr>
            <w:noProof/>
            <w:webHidden/>
          </w:rPr>
          <w:tab/>
        </w:r>
        <w:r>
          <w:rPr>
            <w:noProof/>
            <w:webHidden/>
          </w:rPr>
          <w:fldChar w:fldCharType="begin"/>
        </w:r>
        <w:r>
          <w:rPr>
            <w:noProof/>
            <w:webHidden/>
          </w:rPr>
          <w:instrText xml:space="preserve"> PAGEREF _Toc217514405 \h </w:instrText>
        </w:r>
        <w:r>
          <w:rPr>
            <w:noProof/>
            <w:webHidden/>
          </w:rPr>
        </w:r>
        <w:r>
          <w:rPr>
            <w:noProof/>
            <w:webHidden/>
          </w:rPr>
          <w:fldChar w:fldCharType="separate"/>
        </w:r>
        <w:r w:rsidR="001B5F93">
          <w:rPr>
            <w:noProof/>
            <w:webHidden/>
          </w:rPr>
          <w:t>5</w:t>
        </w:r>
        <w:r>
          <w:rPr>
            <w:noProof/>
            <w:webHidden/>
          </w:rPr>
          <w:fldChar w:fldCharType="end"/>
        </w:r>
      </w:hyperlink>
    </w:p>
    <w:p w14:paraId="0E60ED8D" w14:textId="7DB9747D"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406" w:history="1">
        <w:r w:rsidRPr="0033500A">
          <w:rPr>
            <w:rStyle w:val="Hyperlink"/>
            <w:noProof/>
          </w:rPr>
          <w:t>Bảng 2</w:t>
        </w:r>
        <w:r w:rsidRPr="0033500A">
          <w:rPr>
            <w:rStyle w:val="Hyperlink"/>
            <w:noProof/>
          </w:rPr>
          <w:noBreakHyphen/>
          <w:t>4 Bảng Wallets</w:t>
        </w:r>
        <w:r>
          <w:rPr>
            <w:noProof/>
            <w:webHidden/>
          </w:rPr>
          <w:tab/>
        </w:r>
        <w:r>
          <w:rPr>
            <w:noProof/>
            <w:webHidden/>
          </w:rPr>
          <w:fldChar w:fldCharType="begin"/>
        </w:r>
        <w:r>
          <w:rPr>
            <w:noProof/>
            <w:webHidden/>
          </w:rPr>
          <w:instrText xml:space="preserve"> PAGEREF _Toc217514406 \h </w:instrText>
        </w:r>
        <w:r>
          <w:rPr>
            <w:noProof/>
            <w:webHidden/>
          </w:rPr>
        </w:r>
        <w:r>
          <w:rPr>
            <w:noProof/>
            <w:webHidden/>
          </w:rPr>
          <w:fldChar w:fldCharType="separate"/>
        </w:r>
        <w:r w:rsidR="001B5F93">
          <w:rPr>
            <w:noProof/>
            <w:webHidden/>
          </w:rPr>
          <w:t>5</w:t>
        </w:r>
        <w:r>
          <w:rPr>
            <w:noProof/>
            <w:webHidden/>
          </w:rPr>
          <w:fldChar w:fldCharType="end"/>
        </w:r>
      </w:hyperlink>
    </w:p>
    <w:p w14:paraId="3785EDC6" w14:textId="56A51344" w:rsidR="00F966F2" w:rsidRDefault="00F966F2">
      <w:pPr>
        <w:pStyle w:val="TableofFigures"/>
        <w:tabs>
          <w:tab w:val="right" w:leader="dot" w:pos="8778"/>
        </w:tabs>
        <w:rPr>
          <w:rFonts w:asciiTheme="minorHAnsi" w:eastAsiaTheme="minorEastAsia" w:hAnsiTheme="minorHAnsi" w:cstheme="minorBidi"/>
          <w:noProof/>
          <w:kern w:val="2"/>
          <w:sz w:val="24"/>
          <w:lang w:eastAsia="ko-KR"/>
          <w14:ligatures w14:val="standardContextual"/>
        </w:rPr>
      </w:pPr>
      <w:hyperlink w:anchor="_Toc217514407" w:history="1">
        <w:r w:rsidRPr="0033500A">
          <w:rPr>
            <w:rStyle w:val="Hyperlink"/>
            <w:noProof/>
          </w:rPr>
          <w:t>Bảng 2</w:t>
        </w:r>
        <w:r w:rsidRPr="0033500A">
          <w:rPr>
            <w:rStyle w:val="Hyperlink"/>
            <w:noProof/>
          </w:rPr>
          <w:noBreakHyphen/>
          <w:t>5 Bảng Settings</w:t>
        </w:r>
        <w:r>
          <w:rPr>
            <w:noProof/>
            <w:webHidden/>
          </w:rPr>
          <w:tab/>
        </w:r>
        <w:r>
          <w:rPr>
            <w:noProof/>
            <w:webHidden/>
          </w:rPr>
          <w:fldChar w:fldCharType="begin"/>
        </w:r>
        <w:r>
          <w:rPr>
            <w:noProof/>
            <w:webHidden/>
          </w:rPr>
          <w:instrText xml:space="preserve"> PAGEREF _Toc217514407 \h </w:instrText>
        </w:r>
        <w:r>
          <w:rPr>
            <w:noProof/>
            <w:webHidden/>
          </w:rPr>
        </w:r>
        <w:r>
          <w:rPr>
            <w:noProof/>
            <w:webHidden/>
          </w:rPr>
          <w:fldChar w:fldCharType="separate"/>
        </w:r>
        <w:r w:rsidR="001B5F93">
          <w:rPr>
            <w:noProof/>
            <w:webHidden/>
          </w:rPr>
          <w:t>6</w:t>
        </w:r>
        <w:r>
          <w:rPr>
            <w:noProof/>
            <w:webHidden/>
          </w:rPr>
          <w:fldChar w:fldCharType="end"/>
        </w:r>
      </w:hyperlink>
    </w:p>
    <w:p w14:paraId="635B0B5F" w14:textId="27FF9D92" w:rsidR="00531F29" w:rsidRDefault="00791320" w:rsidP="00531F29">
      <w:pPr>
        <w:sectPr w:rsidR="00531F29" w:rsidSect="007613F7">
          <w:headerReference w:type="default" r:id="rId10"/>
          <w:footerReference w:type="even" r:id="rId11"/>
          <w:footerReference w:type="default" r:id="rId12"/>
          <w:pgSz w:w="11907" w:h="16840" w:code="9"/>
          <w:pgMar w:top="1701" w:right="1134" w:bottom="1701" w:left="1985" w:header="709" w:footer="709" w:gutter="0"/>
          <w:pgNumType w:fmt="upperRoman"/>
          <w:cols w:space="708"/>
          <w:titlePg/>
          <w:docGrid w:linePitch="360"/>
        </w:sectPr>
      </w:pPr>
      <w:r>
        <w:fldChar w:fldCharType="end"/>
      </w:r>
      <w:bookmarkStart w:id="4" w:name="_Ref262310752"/>
    </w:p>
    <w:p w14:paraId="635B0B60" w14:textId="44187227" w:rsidR="00E800F6" w:rsidRPr="000475A0" w:rsidRDefault="0077247B" w:rsidP="0014594F">
      <w:pPr>
        <w:pStyle w:val="Heading1"/>
        <w:numPr>
          <w:ilvl w:val="0"/>
          <w:numId w:val="0"/>
        </w:numPr>
        <w:rPr>
          <w:sz w:val="36"/>
          <w:szCs w:val="36"/>
        </w:rPr>
      </w:pPr>
      <w:bookmarkStart w:id="5" w:name="_Toc217514275"/>
      <w:r w:rsidRPr="000475A0">
        <w:rPr>
          <w:sz w:val="36"/>
          <w:szCs w:val="36"/>
        </w:rPr>
        <w:lastRenderedPageBreak/>
        <w:t>MỞ ĐẦU</w:t>
      </w:r>
      <w:bookmarkEnd w:id="1"/>
      <w:bookmarkEnd w:id="4"/>
      <w:bookmarkEnd w:id="5"/>
    </w:p>
    <w:p w14:paraId="635B0B61" w14:textId="7F31B7C5" w:rsidR="00916D44" w:rsidRDefault="00734DD0" w:rsidP="00734DD0">
      <w:pPr>
        <w:pStyle w:val="Like-Numbering"/>
      </w:pPr>
      <w:r>
        <w:t xml:space="preserve">1. </w:t>
      </w:r>
      <w:r w:rsidR="00916D44" w:rsidRPr="000475A0">
        <w:t>T</w:t>
      </w:r>
      <w:r w:rsidR="004B4BF6" w:rsidRPr="000475A0">
        <w:t>ổng quan tình hình nghiên cứu thuộc lĩnh vực của đề tài</w:t>
      </w:r>
    </w:p>
    <w:p w14:paraId="46811037" w14:textId="77777777" w:rsidR="00D03AEB" w:rsidRPr="00D03AEB" w:rsidRDefault="00D03AEB" w:rsidP="00AC3ABE">
      <w:pPr>
        <w:pStyle w:val="Like-Numbering"/>
        <w:ind w:firstLine="720"/>
        <w:rPr>
          <w:b w:val="0"/>
        </w:rPr>
      </w:pPr>
      <w:r w:rsidRPr="00D03AEB">
        <w:rPr>
          <w:b w:val="0"/>
        </w:rPr>
        <w:t>Trong bối cảnh công nghệ thông tin phát triển mạnh mẽ, các ứng dụng hỗ trợ quản lý tài chính cá nhân ngày càng được quan tâm và sử dụng rộng rãi. Nhiều ứng dụng quản lý chi tiêu đã ra đời trên các nền tảng khác nhau, giúp người dùng theo dõi thu – chi, lập kế hoạch tài chính và kiểm soát ngân sách hiệu quả hơn.</w:t>
      </w:r>
    </w:p>
    <w:p w14:paraId="1FE318F2" w14:textId="76B70FA7" w:rsidR="00E65F72" w:rsidRPr="00D03AEB" w:rsidRDefault="00624547" w:rsidP="00AC3ABE">
      <w:pPr>
        <w:pStyle w:val="Like-Numbering"/>
        <w:ind w:firstLine="720"/>
        <w:rPr>
          <w:b w:val="0"/>
        </w:rPr>
      </w:pPr>
      <w:r>
        <w:rPr>
          <w:b w:val="0"/>
        </w:rPr>
        <w:t xml:space="preserve">Hiện nay, các ứng dụng </w:t>
      </w:r>
      <w:r w:rsidR="0008300E">
        <w:rPr>
          <w:b w:val="0"/>
        </w:rPr>
        <w:t>quản lý chi tiêu cá nhân đã và đang được phát triển rất đa dạng</w:t>
      </w:r>
      <w:r w:rsidR="0075135C">
        <w:rPr>
          <w:b w:val="0"/>
        </w:rPr>
        <w:t xml:space="preserve"> với nhiều </w:t>
      </w:r>
      <w:r w:rsidR="0075135C" w:rsidRPr="0075135C">
        <w:rPr>
          <w:b w:val="0"/>
        </w:rPr>
        <w:t>chức năng hoàn thiện và hiệu quả, đáp ứng tốt nhu cầu quản lý tài chính trong đời sống hằng ngày. Bên cạnh đó, sự phát triển của các nền tảng lập trình đa nền tảng</w:t>
      </w:r>
      <w:r w:rsidR="00D70B23">
        <w:rPr>
          <w:b w:val="0"/>
        </w:rPr>
        <w:t xml:space="preserve"> </w:t>
      </w:r>
      <w:r w:rsidR="00D70B23" w:rsidRPr="00D70B23">
        <w:rPr>
          <w:b w:val="0"/>
        </w:rPr>
        <w:t>như Flutter, React Native</w:t>
      </w:r>
      <w:r w:rsidR="0075135C" w:rsidRPr="0075135C">
        <w:rPr>
          <w:b w:val="0"/>
        </w:rPr>
        <w:t xml:space="preserve"> giúp việc xây dựng ứng dụng trở nên thuận tiện hơn, trong đó .NET MAUI </w:t>
      </w:r>
      <w:r w:rsidR="00D30DE8" w:rsidRPr="00D30DE8">
        <w:rPr>
          <w:b w:val="0"/>
        </w:rPr>
        <w:t>là công nghệ mới của Microsoft, kế thừa từ Xamarin, hỗ trợ tốt cho việc phát triển ứng dụng di động và desktop với hiệu năng cao và khả năng mở rộng tốt.</w:t>
      </w:r>
    </w:p>
    <w:p w14:paraId="635B0B64" w14:textId="69832566" w:rsidR="00E90AFC" w:rsidRDefault="00734DD0" w:rsidP="00734DD0">
      <w:pPr>
        <w:pStyle w:val="Like-Numbering"/>
      </w:pPr>
      <w:r w:rsidRPr="00FF0FD9">
        <w:rPr>
          <w:lang w:val="vi-VN"/>
        </w:rPr>
        <w:t xml:space="preserve">2. </w:t>
      </w:r>
      <w:r w:rsidR="00243BE7" w:rsidRPr="000475A0">
        <w:rPr>
          <w:lang w:val="vi-VN"/>
        </w:rPr>
        <w:t>Tính cấp thiết, ý nghĩa khoa học và thực tiễn của đề tài</w:t>
      </w:r>
    </w:p>
    <w:p w14:paraId="5C1E7FF1" w14:textId="693A4DBD" w:rsidR="00BC6C95" w:rsidRDefault="002A185C" w:rsidP="00734DD0">
      <w:pPr>
        <w:pStyle w:val="Like-Numbering"/>
        <w:rPr>
          <w:b w:val="0"/>
          <w:bCs/>
        </w:rPr>
      </w:pPr>
      <w:r w:rsidRPr="002A185C">
        <w:rPr>
          <w:b w:val="0"/>
          <w:bCs/>
        </w:rPr>
        <w:t>Trong môi trường học tập, việc tiếp cận và thực hành các công nghệ mới thông qua những bài toán quen thuộc như quản lý chi tiêu giúp sinh viên có cơ hội rèn luyện tư duy lập trình, hiểu rõ hơn về quy trình xây dựng một ứng dụng hoàn chỉnh</w:t>
      </w:r>
      <w:r>
        <w:rPr>
          <w:b w:val="0"/>
          <w:bCs/>
        </w:rPr>
        <w:t xml:space="preserve">. </w:t>
      </w:r>
    </w:p>
    <w:p w14:paraId="26C60D0F" w14:textId="0109A6A1" w:rsidR="002B64A4" w:rsidRDefault="005539EF" w:rsidP="00734DD0">
      <w:pPr>
        <w:pStyle w:val="Like-Numbering"/>
        <w:rPr>
          <w:b w:val="0"/>
          <w:bCs/>
        </w:rPr>
      </w:pPr>
      <w:r>
        <w:rPr>
          <w:b w:val="0"/>
          <w:bCs/>
        </w:rPr>
        <w:t xml:space="preserve">Đối với em là một sinh viên </w:t>
      </w:r>
      <w:r w:rsidRPr="005539EF">
        <w:rPr>
          <w:b w:val="0"/>
          <w:bCs/>
        </w:rPr>
        <w:t>ngành Công nghệ phần mềm, đây là cơ hội để học hỏi, củng cố kiến thức đã học và làm quen với công nghệ .NET MAUI trong quá trình phát triển ứng dụng thực tế.</w:t>
      </w:r>
      <w:r w:rsidR="000B76BE">
        <w:rPr>
          <w:b w:val="0"/>
          <w:bCs/>
        </w:rPr>
        <w:t xml:space="preserve"> K</w:t>
      </w:r>
      <w:r w:rsidR="000B76BE" w:rsidRPr="000B76BE">
        <w:rPr>
          <w:b w:val="0"/>
          <w:bCs/>
        </w:rPr>
        <w:t>ết quả của đề tài có thể được xem như một nền tảng ban đầu, phục vụ cho việc nghiên cứu, cải tiến và phát triển thêm các chức năng trong tương lai</w:t>
      </w:r>
      <w:r w:rsidR="000B76BE">
        <w:rPr>
          <w:b w:val="0"/>
          <w:bCs/>
        </w:rPr>
        <w:t>.</w:t>
      </w:r>
    </w:p>
    <w:p w14:paraId="0799A46E" w14:textId="7298C221" w:rsidR="004150DC" w:rsidRPr="004D0EE1" w:rsidRDefault="004E26FB" w:rsidP="004150DC">
      <w:pPr>
        <w:rPr>
          <w:szCs w:val="26"/>
          <w:lang w:val="vi-VN"/>
        </w:rPr>
      </w:pPr>
      <w:r w:rsidRPr="004150DC">
        <w:t>Đề tài tuy không phải m</w:t>
      </w:r>
      <w:r w:rsidR="00FE1A82" w:rsidRPr="004150DC">
        <w:t xml:space="preserve">ới nhưng với mong muốn học </w:t>
      </w:r>
      <w:r w:rsidR="00CC7EB3" w:rsidRPr="004150DC">
        <w:t>hỏi</w:t>
      </w:r>
      <w:r w:rsidR="00A86033" w:rsidRPr="004150DC">
        <w:t xml:space="preserve"> và</w:t>
      </w:r>
      <w:r w:rsidR="00CC7EB3" w:rsidRPr="004150DC">
        <w:t xml:space="preserve"> </w:t>
      </w:r>
      <w:r w:rsidR="00A86033" w:rsidRPr="004150DC">
        <w:t>c</w:t>
      </w:r>
      <w:r w:rsidR="001C5D46" w:rsidRPr="004150DC">
        <w:t>ải thiện bản thân</w:t>
      </w:r>
      <w:r w:rsidR="00CC7EB3" w:rsidRPr="004150DC">
        <w:t>,</w:t>
      </w:r>
      <w:r w:rsidR="002D6893" w:rsidRPr="004150DC">
        <w:t xml:space="preserve"> ứng dụng quản lý chi tiêu </w:t>
      </w:r>
      <w:r w:rsidR="00B1592E" w:rsidRPr="004150DC">
        <w:t>ExpenseTracker</w:t>
      </w:r>
      <w:r w:rsidR="001C5D46" w:rsidRPr="004150DC">
        <w:t xml:space="preserve"> là sản phẩm của </w:t>
      </w:r>
      <w:r w:rsidR="00593122" w:rsidRPr="004150DC">
        <w:t>quá trình đó.</w:t>
      </w:r>
      <w:r w:rsidR="002A3A8F">
        <w:rPr>
          <w:b/>
          <w:bCs/>
        </w:rPr>
        <w:t xml:space="preserve"> </w:t>
      </w:r>
      <w:r w:rsidR="004150DC" w:rsidRPr="00FF0FD9">
        <w:rPr>
          <w:szCs w:val="26"/>
          <w:lang w:val="vi-VN"/>
        </w:rPr>
        <w:t xml:space="preserve">Tuy nhiên do kinh nghiệm của em còn chưa nhiều và còn nhiều hạn chế cũng như sai sót nên  em mong có được sự đóng góp ý kiến của thầy để đề tài được hoàn thiện hơn. </w:t>
      </w:r>
      <w:r w:rsidR="004150DC" w:rsidRPr="0056387F">
        <w:rPr>
          <w:szCs w:val="26"/>
          <w:lang w:val="vi-VN"/>
        </w:rPr>
        <w:t>Em</w:t>
      </w:r>
      <w:r w:rsidR="004150DC" w:rsidRPr="00FF0FD9">
        <w:rPr>
          <w:szCs w:val="26"/>
          <w:lang w:val="vi-VN"/>
        </w:rPr>
        <w:t xml:space="preserve"> xin c</w:t>
      </w:r>
      <w:r w:rsidR="004150DC" w:rsidRPr="0056387F">
        <w:rPr>
          <w:szCs w:val="26"/>
          <w:lang w:val="vi-VN"/>
        </w:rPr>
        <w:t>hân thành cảm ơn!</w:t>
      </w:r>
    </w:p>
    <w:p w14:paraId="5EA344A8" w14:textId="291101A5" w:rsidR="00B16A42" w:rsidRPr="004D0EE1" w:rsidRDefault="00B16A42" w:rsidP="00DC744B">
      <w:pPr>
        <w:pStyle w:val="Like-Numbering"/>
        <w:rPr>
          <w:b w:val="0"/>
          <w:bCs/>
          <w:lang w:val="vi-VN"/>
        </w:rPr>
      </w:pPr>
    </w:p>
    <w:p w14:paraId="5EF7A06F" w14:textId="1FCA64D0" w:rsidR="006C2B43" w:rsidRDefault="00B16A42">
      <w:pPr>
        <w:rPr>
          <w:b/>
          <w:bCs/>
        </w:rPr>
      </w:pPr>
      <w:r w:rsidRPr="004D0EE1">
        <w:rPr>
          <w:b/>
          <w:bCs/>
          <w:lang w:val="vi-VN"/>
        </w:rPr>
        <w:br w:type="page"/>
      </w:r>
    </w:p>
    <w:p w14:paraId="79497FDE" w14:textId="43940A1F" w:rsidR="006C2B43" w:rsidRPr="006C2B43" w:rsidRDefault="000A1335" w:rsidP="000A1335">
      <w:pPr>
        <w:pStyle w:val="Heading1"/>
      </w:pPr>
      <w:r>
        <w:lastRenderedPageBreak/>
        <w:t xml:space="preserve"> </w:t>
      </w:r>
      <w:bookmarkStart w:id="6" w:name="_Toc217514276"/>
      <w:r w:rsidR="00E23107">
        <w:t>T</w:t>
      </w:r>
      <w:r w:rsidR="00A72F4C">
        <w:t>ỔNG QUAN</w:t>
      </w:r>
      <w:bookmarkEnd w:id="6"/>
    </w:p>
    <w:p w14:paraId="5103B72F" w14:textId="5D03343B" w:rsidR="00CB3B4C" w:rsidRPr="004D0EE1" w:rsidRDefault="00BF3F0B" w:rsidP="00CB3B4C">
      <w:pPr>
        <w:pStyle w:val="Heading2"/>
        <w:rPr>
          <w:lang w:val="vi-VN"/>
        </w:rPr>
      </w:pPr>
      <w:bookmarkStart w:id="7" w:name="_Toc217514277"/>
      <w:r w:rsidRPr="00930250">
        <w:rPr>
          <w:lang w:val="vi-VN"/>
        </w:rPr>
        <w:t xml:space="preserve">1.1 </w:t>
      </w:r>
      <w:r w:rsidR="00CB3B4C" w:rsidRPr="004D0EE1">
        <w:rPr>
          <w:lang w:val="vi-VN"/>
        </w:rPr>
        <w:t>Giới thiệu chung</w:t>
      </w:r>
      <w:bookmarkEnd w:id="7"/>
    </w:p>
    <w:p w14:paraId="45AC8DAF" w14:textId="49E397D9" w:rsidR="00CB3B4C" w:rsidRPr="004D0EE1" w:rsidRDefault="00471434" w:rsidP="00CB3B4C">
      <w:pPr>
        <w:rPr>
          <w:lang w:val="vi-VN"/>
        </w:rPr>
      </w:pPr>
      <w:r w:rsidRPr="004D0EE1">
        <w:rPr>
          <w:lang w:val="vi-VN"/>
        </w:rPr>
        <w:t>ExpenseTracker là ứng dụng quản lý chi tiêu cá nhân được xây dựng nhằm hỗ trợ người dùng ghi nhận và theo dõi các khoản thu – chi trong sinh hoạt hằng ngày. Ứng dụng cung cấp các chức năng cơ bản như thêm mới giao dịch, phân loại chi tiêu và xem lại lịch sử các khoản đã phát sinh, từ đó giúp người dùng có cái nhìn tổng quan hơn về tình hình tài chính cá nhân.</w:t>
      </w:r>
    </w:p>
    <w:p w14:paraId="6C14A157" w14:textId="3939B309" w:rsidR="00C93BD8" w:rsidRPr="004D0EE1" w:rsidRDefault="00C93BD8" w:rsidP="00CB3B4C">
      <w:pPr>
        <w:rPr>
          <w:lang w:val="vi-VN"/>
        </w:rPr>
      </w:pPr>
      <w:r w:rsidRPr="004D0EE1">
        <w:rPr>
          <w:lang w:val="vi-VN"/>
        </w:rPr>
        <w:t xml:space="preserve">Trong quá trình phát triển, ứng dụng được xây dựng theo kiến trúc </w:t>
      </w:r>
      <w:r w:rsidRPr="004D0EE1">
        <w:rPr>
          <w:b/>
          <w:bCs/>
          <w:lang w:val="vi-VN"/>
        </w:rPr>
        <w:t>MVVM (Model – View – ViewModel)</w:t>
      </w:r>
      <w:r w:rsidRPr="004D0EE1">
        <w:rPr>
          <w:lang w:val="vi-VN"/>
        </w:rPr>
        <w:t>. Kiến trúc này giúp tách biệt rõ ràng giữa giao diện người dùng, dữ liệu và logic xử lý, góp phần làm cho mã nguồn dễ hiểu, dễ bảo trì và thuận tiện cho việc mở rộng các chức năng trong tương lai.</w:t>
      </w:r>
    </w:p>
    <w:p w14:paraId="53AC1129" w14:textId="78A95FCB" w:rsidR="00E35B38" w:rsidRPr="004D0EE1" w:rsidRDefault="00E35B38" w:rsidP="00CB3B4C">
      <w:pPr>
        <w:rPr>
          <w:lang w:val="vi-VN"/>
        </w:rPr>
      </w:pPr>
      <w:r w:rsidRPr="004D0EE1">
        <w:rPr>
          <w:lang w:val="vi-VN"/>
        </w:rPr>
        <w:t>Ứng dụng được xây dựng với phạm vi tập trung vào các chức năng cốt lõi của quản lý chi tiêu cá nhân, đáp ứng nhu cầu theo dõi tài chính ở mức cơ bản. Các chức năng nâng cao như đồng bộ dữ liệu, phân tích chuyên sâu hay kết nối dịch vụ bên ngoài chưa được đặt trọng tâm trong phạm vi hiện tại.</w:t>
      </w:r>
    </w:p>
    <w:p w14:paraId="7FAEAB72" w14:textId="64272A91" w:rsidR="0066058B" w:rsidRPr="004D0EE1" w:rsidRDefault="00BF3F0B" w:rsidP="0066058B">
      <w:pPr>
        <w:pStyle w:val="Heading2"/>
        <w:rPr>
          <w:lang w:val="vi-VN"/>
        </w:rPr>
      </w:pPr>
      <w:bookmarkStart w:id="8" w:name="_Toc217514278"/>
      <w:r w:rsidRPr="00BF3F0B">
        <w:rPr>
          <w:lang w:val="vi-VN"/>
        </w:rPr>
        <w:t xml:space="preserve">1.2 </w:t>
      </w:r>
      <w:r w:rsidR="0066058B" w:rsidRPr="004D0EE1">
        <w:rPr>
          <w:lang w:val="vi-VN"/>
        </w:rPr>
        <w:t>Công nghệ và công cụ sử dụng</w:t>
      </w:r>
      <w:bookmarkEnd w:id="8"/>
    </w:p>
    <w:p w14:paraId="77306937" w14:textId="0540385C" w:rsidR="0066058B" w:rsidRPr="004D0EE1" w:rsidRDefault="00986E4E" w:rsidP="00986E4E">
      <w:pPr>
        <w:numPr>
          <w:ilvl w:val="0"/>
          <w:numId w:val="6"/>
        </w:numPr>
        <w:rPr>
          <w:lang w:val="vi-VN"/>
        </w:rPr>
      </w:pPr>
      <w:r w:rsidRPr="004D0EE1">
        <w:rPr>
          <w:lang w:val="vi-VN"/>
        </w:rPr>
        <w:t>Ngôn ngữ lập trình: C#</w:t>
      </w:r>
    </w:p>
    <w:p w14:paraId="31C0FB53" w14:textId="70B7C35B" w:rsidR="00986E4E" w:rsidRDefault="00850E2D" w:rsidP="00986E4E">
      <w:pPr>
        <w:numPr>
          <w:ilvl w:val="0"/>
          <w:numId w:val="6"/>
        </w:numPr>
      </w:pPr>
      <w:r>
        <w:t>Famework: .NET MAUI</w:t>
      </w:r>
    </w:p>
    <w:p w14:paraId="0CE5342B" w14:textId="70D533AE" w:rsidR="00850E2D" w:rsidRDefault="00850E2D" w:rsidP="00986E4E">
      <w:pPr>
        <w:numPr>
          <w:ilvl w:val="0"/>
          <w:numId w:val="6"/>
        </w:numPr>
      </w:pPr>
      <w:r>
        <w:t>Ngôn ngữ thiết kế giao diện: XAML</w:t>
      </w:r>
    </w:p>
    <w:p w14:paraId="4D21A93A" w14:textId="2288BD12" w:rsidR="00850E2D" w:rsidRDefault="00637949" w:rsidP="00986E4E">
      <w:pPr>
        <w:numPr>
          <w:ilvl w:val="0"/>
          <w:numId w:val="6"/>
        </w:numPr>
      </w:pPr>
      <w:r>
        <w:t>Database: cơ sở dữ liệu cục bộ - SQLite</w:t>
      </w:r>
    </w:p>
    <w:p w14:paraId="4EBCE675" w14:textId="0924F0D2" w:rsidR="00637949" w:rsidRDefault="00B333BA" w:rsidP="00986E4E">
      <w:pPr>
        <w:numPr>
          <w:ilvl w:val="0"/>
          <w:numId w:val="6"/>
        </w:numPr>
      </w:pPr>
      <w:r>
        <w:t xml:space="preserve">Công cụ </w:t>
      </w:r>
      <w:r w:rsidR="009500DE">
        <w:t xml:space="preserve">phát triển và cài đặt: </w:t>
      </w:r>
      <w:r w:rsidR="005D7974">
        <w:t>Visual Studio 2022</w:t>
      </w:r>
      <w:r w:rsidR="00DC744B">
        <w:t xml:space="preserve"> (17.8 trở lên), .NET 8.0 SDK (tối thiểu)</w:t>
      </w:r>
    </w:p>
    <w:p w14:paraId="0E54C285" w14:textId="2E031ADB" w:rsidR="00DC744B" w:rsidRDefault="00BF3F0B" w:rsidP="00DC744B">
      <w:pPr>
        <w:pStyle w:val="Heading2"/>
      </w:pPr>
      <w:bookmarkStart w:id="9" w:name="_Toc217514279"/>
      <w:r>
        <w:t xml:space="preserve">1.3 </w:t>
      </w:r>
      <w:r w:rsidR="00DC744B">
        <w:t>Cấu trúc báo cáo</w:t>
      </w:r>
      <w:bookmarkEnd w:id="9"/>
    </w:p>
    <w:p w14:paraId="5FA1B424" w14:textId="77777777" w:rsidR="00DC744B" w:rsidRDefault="00DC744B" w:rsidP="00DC744B">
      <w:pPr>
        <w:pStyle w:val="Like-Numbering"/>
        <w:rPr>
          <w:b w:val="0"/>
          <w:bCs/>
        </w:rPr>
      </w:pPr>
      <w:r>
        <w:rPr>
          <w:b w:val="0"/>
          <w:bCs/>
        </w:rPr>
        <w:t>Báo cáo gồm các nội dung sau:</w:t>
      </w:r>
    </w:p>
    <w:p w14:paraId="6B4632E0" w14:textId="68E5A5E2" w:rsidR="00DC744B" w:rsidRDefault="00DC744B" w:rsidP="00DC744B">
      <w:pPr>
        <w:pStyle w:val="Like-Numbering"/>
        <w:numPr>
          <w:ilvl w:val="0"/>
          <w:numId w:val="5"/>
        </w:numPr>
        <w:rPr>
          <w:b w:val="0"/>
          <w:bCs/>
        </w:rPr>
      </w:pPr>
      <w:r>
        <w:rPr>
          <w:b w:val="0"/>
          <w:bCs/>
        </w:rPr>
        <w:t>Mở đầu</w:t>
      </w:r>
    </w:p>
    <w:p w14:paraId="15F3A341" w14:textId="3FE38C90" w:rsidR="00DC744B" w:rsidRPr="00DC744B" w:rsidRDefault="00DC744B" w:rsidP="00DC744B">
      <w:pPr>
        <w:pStyle w:val="Like-Numbering"/>
        <w:numPr>
          <w:ilvl w:val="0"/>
          <w:numId w:val="5"/>
        </w:numPr>
        <w:rPr>
          <w:b w:val="0"/>
          <w:bCs/>
        </w:rPr>
      </w:pPr>
      <w:r>
        <w:rPr>
          <w:b w:val="0"/>
          <w:bCs/>
        </w:rPr>
        <w:t>Phần 1: Tổng quan</w:t>
      </w:r>
    </w:p>
    <w:p w14:paraId="7F1AAAB7" w14:textId="2E32B43F" w:rsidR="00DC744B" w:rsidRDefault="00DC744B" w:rsidP="00DC744B">
      <w:pPr>
        <w:pStyle w:val="Like-Numbering"/>
        <w:numPr>
          <w:ilvl w:val="0"/>
          <w:numId w:val="5"/>
        </w:numPr>
        <w:rPr>
          <w:b w:val="0"/>
          <w:bCs/>
        </w:rPr>
      </w:pPr>
      <w:r>
        <w:rPr>
          <w:b w:val="0"/>
          <w:bCs/>
        </w:rPr>
        <w:t>Phần 2: Thiết kế cơ sở dữ liệu</w:t>
      </w:r>
    </w:p>
    <w:p w14:paraId="3D142BB0" w14:textId="46795FE9" w:rsidR="00DC744B" w:rsidRDefault="00DC744B" w:rsidP="00DC744B">
      <w:pPr>
        <w:pStyle w:val="Like-Numbering"/>
        <w:numPr>
          <w:ilvl w:val="0"/>
          <w:numId w:val="5"/>
        </w:numPr>
        <w:rPr>
          <w:b w:val="0"/>
          <w:bCs/>
        </w:rPr>
      </w:pPr>
      <w:r>
        <w:rPr>
          <w:b w:val="0"/>
          <w:bCs/>
        </w:rPr>
        <w:t xml:space="preserve">Phần </w:t>
      </w:r>
      <w:r w:rsidR="00245731">
        <w:rPr>
          <w:b w:val="0"/>
          <w:bCs/>
        </w:rPr>
        <w:t>3</w:t>
      </w:r>
      <w:r>
        <w:rPr>
          <w:b w:val="0"/>
          <w:bCs/>
        </w:rPr>
        <w:t>: Các chức năng chính của hệ thống</w:t>
      </w:r>
    </w:p>
    <w:p w14:paraId="49DCC67E" w14:textId="650E658F" w:rsidR="00DC744B" w:rsidRDefault="00DC744B" w:rsidP="00DC744B">
      <w:pPr>
        <w:pStyle w:val="Like-Numbering"/>
        <w:numPr>
          <w:ilvl w:val="0"/>
          <w:numId w:val="5"/>
        </w:numPr>
        <w:rPr>
          <w:b w:val="0"/>
          <w:bCs/>
        </w:rPr>
      </w:pPr>
      <w:r>
        <w:rPr>
          <w:b w:val="0"/>
          <w:bCs/>
        </w:rPr>
        <w:lastRenderedPageBreak/>
        <w:t xml:space="preserve">Phần </w:t>
      </w:r>
      <w:r w:rsidR="00245731">
        <w:rPr>
          <w:b w:val="0"/>
          <w:bCs/>
        </w:rPr>
        <w:t>4</w:t>
      </w:r>
      <w:r>
        <w:rPr>
          <w:b w:val="0"/>
          <w:bCs/>
        </w:rPr>
        <w:t>: Giao diện các chức năng và mô tả các chức năng đó</w:t>
      </w:r>
    </w:p>
    <w:p w14:paraId="35B7BB85" w14:textId="6625F414" w:rsidR="00DC744B" w:rsidRDefault="00DC744B" w:rsidP="00DC744B">
      <w:pPr>
        <w:pStyle w:val="Like-Numbering"/>
        <w:numPr>
          <w:ilvl w:val="0"/>
          <w:numId w:val="5"/>
        </w:numPr>
        <w:rPr>
          <w:b w:val="0"/>
          <w:bCs/>
        </w:rPr>
      </w:pPr>
      <w:r>
        <w:rPr>
          <w:b w:val="0"/>
          <w:bCs/>
        </w:rPr>
        <w:t xml:space="preserve">Phần </w:t>
      </w:r>
      <w:r w:rsidR="00245731">
        <w:rPr>
          <w:b w:val="0"/>
          <w:bCs/>
        </w:rPr>
        <w:t>5</w:t>
      </w:r>
      <w:r>
        <w:rPr>
          <w:b w:val="0"/>
          <w:bCs/>
        </w:rPr>
        <w:t>: Phụ lục: mã nguồn của các chức năng</w:t>
      </w:r>
    </w:p>
    <w:p w14:paraId="64A1BECC" w14:textId="77777777" w:rsidR="00DC744B" w:rsidRDefault="00DC744B" w:rsidP="00DC744B">
      <w:pPr>
        <w:pStyle w:val="Like-Numbering"/>
        <w:numPr>
          <w:ilvl w:val="0"/>
          <w:numId w:val="5"/>
        </w:numPr>
        <w:rPr>
          <w:b w:val="0"/>
          <w:bCs/>
        </w:rPr>
      </w:pPr>
      <w:r>
        <w:rPr>
          <w:b w:val="0"/>
          <w:bCs/>
        </w:rPr>
        <w:t>Kết luận và hướng phát triển</w:t>
      </w:r>
    </w:p>
    <w:p w14:paraId="590BB047" w14:textId="77777777" w:rsidR="00DC744B" w:rsidRPr="00DC744B" w:rsidRDefault="00DC744B" w:rsidP="00DC744B"/>
    <w:p w14:paraId="72F0FB6A" w14:textId="77777777" w:rsidR="00B16A42" w:rsidRPr="00B16A42" w:rsidRDefault="00B16A42" w:rsidP="00B16A42"/>
    <w:p w14:paraId="361E15A9" w14:textId="2C45C084" w:rsidR="004E26FB" w:rsidRPr="0056387F" w:rsidRDefault="004E26FB" w:rsidP="00734DD0">
      <w:pPr>
        <w:pStyle w:val="Like-Numbering"/>
        <w:rPr>
          <w:b w:val="0"/>
          <w:bCs/>
          <w:lang w:val="vi-VN"/>
        </w:rPr>
      </w:pPr>
    </w:p>
    <w:p w14:paraId="1A7244C7" w14:textId="0F0DA6F7" w:rsidR="006C2B43" w:rsidRDefault="00133EB4">
      <w:pPr>
        <w:rPr>
          <w:b/>
          <w:bCs/>
        </w:rPr>
      </w:pPr>
      <w:r>
        <w:rPr>
          <w:b/>
          <w:bCs/>
          <w:lang w:val="vi-VN"/>
        </w:rPr>
        <w:br w:type="page"/>
      </w:r>
    </w:p>
    <w:p w14:paraId="76073F20" w14:textId="123CE6E8" w:rsidR="006C2B43" w:rsidRPr="006C2B43" w:rsidRDefault="000A1335" w:rsidP="000A1335">
      <w:pPr>
        <w:pStyle w:val="Heading1"/>
      </w:pPr>
      <w:r>
        <w:lastRenderedPageBreak/>
        <w:t xml:space="preserve"> </w:t>
      </w:r>
      <w:bookmarkStart w:id="10" w:name="_Toc217514280"/>
      <w:r w:rsidR="0075681B">
        <w:t>THIẾT KẾ CƠ SỞ DỮ LIỆU</w:t>
      </w:r>
      <w:bookmarkEnd w:id="10"/>
    </w:p>
    <w:p w14:paraId="7242E320" w14:textId="5CD2B4E3" w:rsidR="00D777A3" w:rsidRPr="00930250" w:rsidRDefault="0000589A" w:rsidP="0000589A">
      <w:pPr>
        <w:pStyle w:val="Heading2"/>
        <w:ind w:left="90" w:firstLine="0"/>
        <w:rPr>
          <w:lang w:val="vi-VN"/>
        </w:rPr>
      </w:pPr>
      <w:bookmarkStart w:id="11" w:name="_Toc217514281"/>
      <w:r w:rsidRPr="00930250">
        <w:rPr>
          <w:lang w:val="vi-VN"/>
        </w:rPr>
        <w:t xml:space="preserve">2.1 </w:t>
      </w:r>
      <w:r w:rsidR="00C40B8F" w:rsidRPr="00930250">
        <w:rPr>
          <w:lang w:val="vi-VN"/>
        </w:rPr>
        <w:t>Cấu trúc bảng</w:t>
      </w:r>
      <w:r w:rsidR="006D627E" w:rsidRPr="00930250">
        <w:rPr>
          <w:lang w:val="vi-VN"/>
        </w:rPr>
        <w:t xml:space="preserve"> </w:t>
      </w:r>
      <w:r w:rsidR="00A00ACC" w:rsidRPr="00930250">
        <w:rPr>
          <w:lang w:val="vi-VN"/>
        </w:rPr>
        <w:t>Users</w:t>
      </w:r>
      <w:bookmarkEnd w:id="11"/>
    </w:p>
    <w:p w14:paraId="77140194" w14:textId="0FDEA91B" w:rsidR="00B53859" w:rsidRPr="00930250" w:rsidRDefault="00B53859" w:rsidP="00B53859">
      <w:pPr>
        <w:rPr>
          <w:lang w:val="vi-VN"/>
        </w:rPr>
      </w:pPr>
      <w:r w:rsidRPr="00930250">
        <w:rPr>
          <w:lang w:val="vi-VN"/>
        </w:rPr>
        <w:t xml:space="preserve">Bảng </w:t>
      </w:r>
      <w:r w:rsidR="00B91EF6" w:rsidRPr="00930250">
        <w:rPr>
          <w:b/>
          <w:bCs/>
          <w:lang w:val="vi-VN"/>
        </w:rPr>
        <w:t>U</w:t>
      </w:r>
      <w:r w:rsidR="00816436" w:rsidRPr="00930250">
        <w:rPr>
          <w:b/>
          <w:bCs/>
          <w:lang w:val="vi-VN"/>
        </w:rPr>
        <w:t xml:space="preserve">sers </w:t>
      </w:r>
      <w:r w:rsidR="00816436" w:rsidRPr="00930250">
        <w:rPr>
          <w:lang w:val="vi-VN"/>
        </w:rPr>
        <w:t>dùng để lưu trữ thông tin người dùng của ứng dụng, phục vụ cho việc quản lý tài khoản và cá nhân hóa dữ liệu chi tiêu.</w:t>
      </w:r>
    </w:p>
    <w:tbl>
      <w:tblPr>
        <w:tblStyle w:val="TableGrid"/>
        <w:tblW w:w="0" w:type="auto"/>
        <w:tblLook w:val="04A0" w:firstRow="1" w:lastRow="0" w:firstColumn="1" w:lastColumn="0" w:noHBand="0" w:noVBand="1"/>
      </w:tblPr>
      <w:tblGrid>
        <w:gridCol w:w="613"/>
        <w:gridCol w:w="1884"/>
        <w:gridCol w:w="1503"/>
        <w:gridCol w:w="736"/>
        <w:gridCol w:w="784"/>
        <w:gridCol w:w="3258"/>
      </w:tblGrid>
      <w:tr w:rsidR="00183E43" w:rsidRPr="00BB0C74" w14:paraId="7515C51D" w14:textId="77777777" w:rsidTr="00DB13E7">
        <w:tc>
          <w:tcPr>
            <w:tcW w:w="613" w:type="dxa"/>
          </w:tcPr>
          <w:p w14:paraId="141C8EC8" w14:textId="63017012" w:rsidR="00183E43" w:rsidRPr="00BB0C74" w:rsidRDefault="00183E43" w:rsidP="00F11E7D">
            <w:pPr>
              <w:ind w:firstLine="0"/>
              <w:rPr>
                <w:b/>
                <w:bCs/>
              </w:rPr>
            </w:pPr>
            <w:r w:rsidRPr="00BB0C74">
              <w:rPr>
                <w:b/>
                <w:bCs/>
              </w:rPr>
              <w:t>STT</w:t>
            </w:r>
          </w:p>
        </w:tc>
        <w:tc>
          <w:tcPr>
            <w:tcW w:w="1902" w:type="dxa"/>
          </w:tcPr>
          <w:p w14:paraId="269E3851" w14:textId="139C4E16" w:rsidR="00183E43" w:rsidRPr="00BB0C74" w:rsidRDefault="00183E43" w:rsidP="00F11E7D">
            <w:pPr>
              <w:ind w:firstLine="0"/>
              <w:rPr>
                <w:b/>
                <w:bCs/>
              </w:rPr>
            </w:pPr>
            <w:r w:rsidRPr="00BB0C74">
              <w:rPr>
                <w:b/>
                <w:bCs/>
              </w:rPr>
              <w:t>Tên thuộc tính</w:t>
            </w:r>
          </w:p>
        </w:tc>
        <w:tc>
          <w:tcPr>
            <w:tcW w:w="1530" w:type="dxa"/>
          </w:tcPr>
          <w:p w14:paraId="1EE354F8" w14:textId="319ACFB4" w:rsidR="00183E43" w:rsidRPr="00BB0C74" w:rsidRDefault="00183E43" w:rsidP="00F11E7D">
            <w:pPr>
              <w:ind w:firstLine="0"/>
              <w:rPr>
                <w:b/>
                <w:bCs/>
              </w:rPr>
            </w:pPr>
            <w:r w:rsidRPr="00BB0C74">
              <w:rPr>
                <w:b/>
                <w:bCs/>
              </w:rPr>
              <w:t>Kiểu</w:t>
            </w:r>
            <w:r>
              <w:rPr>
                <w:b/>
                <w:bCs/>
              </w:rPr>
              <w:t xml:space="preserve"> </w:t>
            </w:r>
            <w:r w:rsidRPr="00BB0C74">
              <w:rPr>
                <w:b/>
                <w:bCs/>
              </w:rPr>
              <w:t>dữ liệu</w:t>
            </w:r>
          </w:p>
        </w:tc>
        <w:tc>
          <w:tcPr>
            <w:tcW w:w="527" w:type="dxa"/>
          </w:tcPr>
          <w:p w14:paraId="123F63E5" w14:textId="40B32FE3" w:rsidR="00183E43" w:rsidRPr="00BB0C74" w:rsidRDefault="00183E43" w:rsidP="00F11E7D">
            <w:pPr>
              <w:ind w:firstLine="0"/>
              <w:rPr>
                <w:b/>
                <w:bCs/>
              </w:rPr>
            </w:pPr>
            <w:r w:rsidRPr="00BB0C74">
              <w:rPr>
                <w:b/>
                <w:bCs/>
              </w:rPr>
              <w:t>Khóa chính</w:t>
            </w:r>
          </w:p>
        </w:tc>
        <w:tc>
          <w:tcPr>
            <w:tcW w:w="789" w:type="dxa"/>
          </w:tcPr>
          <w:p w14:paraId="574C3185" w14:textId="14FE8DF5" w:rsidR="00183E43" w:rsidRPr="00BB0C74" w:rsidRDefault="00183E43" w:rsidP="00F11E7D">
            <w:pPr>
              <w:ind w:firstLine="0"/>
              <w:rPr>
                <w:b/>
                <w:bCs/>
              </w:rPr>
            </w:pPr>
            <w:r>
              <w:rPr>
                <w:b/>
                <w:bCs/>
              </w:rPr>
              <w:t>Khóa ngoại</w:t>
            </w:r>
          </w:p>
        </w:tc>
        <w:tc>
          <w:tcPr>
            <w:tcW w:w="3417" w:type="dxa"/>
          </w:tcPr>
          <w:p w14:paraId="24E80BB4" w14:textId="61F6E215" w:rsidR="00183E43" w:rsidRPr="00BB0C74" w:rsidRDefault="00183E43" w:rsidP="00F11E7D">
            <w:pPr>
              <w:ind w:firstLine="0"/>
              <w:rPr>
                <w:b/>
                <w:bCs/>
              </w:rPr>
            </w:pPr>
            <w:r w:rsidRPr="00BB0C74">
              <w:rPr>
                <w:b/>
                <w:bCs/>
              </w:rPr>
              <w:t>Mô tả</w:t>
            </w:r>
          </w:p>
        </w:tc>
      </w:tr>
      <w:tr w:rsidR="00183E43" w14:paraId="4682C38A" w14:textId="77777777" w:rsidTr="00DB13E7">
        <w:tc>
          <w:tcPr>
            <w:tcW w:w="613" w:type="dxa"/>
          </w:tcPr>
          <w:p w14:paraId="39830799" w14:textId="321BD553" w:rsidR="00183E43" w:rsidRDefault="00183E43" w:rsidP="00F11E7D">
            <w:pPr>
              <w:ind w:firstLine="0"/>
            </w:pPr>
            <w:r>
              <w:t>1</w:t>
            </w:r>
          </w:p>
        </w:tc>
        <w:tc>
          <w:tcPr>
            <w:tcW w:w="1902" w:type="dxa"/>
          </w:tcPr>
          <w:p w14:paraId="72C74A40" w14:textId="0C127F59" w:rsidR="00183E43" w:rsidRDefault="00183E43" w:rsidP="00F11E7D">
            <w:pPr>
              <w:ind w:firstLine="0"/>
            </w:pPr>
            <w:r>
              <w:t>Id</w:t>
            </w:r>
          </w:p>
        </w:tc>
        <w:tc>
          <w:tcPr>
            <w:tcW w:w="1530" w:type="dxa"/>
          </w:tcPr>
          <w:p w14:paraId="62787900" w14:textId="4C43AE63" w:rsidR="00183E43" w:rsidRDefault="00183E43" w:rsidP="00F11E7D">
            <w:pPr>
              <w:ind w:firstLine="0"/>
            </w:pPr>
            <w:r>
              <w:t>int</w:t>
            </w:r>
          </w:p>
        </w:tc>
        <w:tc>
          <w:tcPr>
            <w:tcW w:w="527" w:type="dxa"/>
          </w:tcPr>
          <w:p w14:paraId="42C6E9AA" w14:textId="350CF58B" w:rsidR="00183E43" w:rsidRDefault="00183E43" w:rsidP="00F11E7D">
            <w:pPr>
              <w:ind w:firstLine="0"/>
            </w:pPr>
            <w:r>
              <w:t>x</w:t>
            </w:r>
          </w:p>
        </w:tc>
        <w:tc>
          <w:tcPr>
            <w:tcW w:w="789" w:type="dxa"/>
          </w:tcPr>
          <w:p w14:paraId="7E626F1C" w14:textId="77777777" w:rsidR="00183E43" w:rsidRPr="00FB19E7" w:rsidRDefault="00183E43" w:rsidP="00F11E7D">
            <w:pPr>
              <w:ind w:firstLine="0"/>
            </w:pPr>
          </w:p>
        </w:tc>
        <w:tc>
          <w:tcPr>
            <w:tcW w:w="3417" w:type="dxa"/>
          </w:tcPr>
          <w:p w14:paraId="63FEF17A" w14:textId="3F280C08" w:rsidR="00183E43" w:rsidRDefault="00183E43" w:rsidP="00F11E7D">
            <w:pPr>
              <w:ind w:firstLine="0"/>
            </w:pPr>
            <w:r w:rsidRPr="00FB19E7">
              <w:t>Khóa chính, tự động tăng</w:t>
            </w:r>
          </w:p>
        </w:tc>
      </w:tr>
      <w:tr w:rsidR="00183E43" w14:paraId="3198E7EF" w14:textId="77777777" w:rsidTr="00DB13E7">
        <w:tc>
          <w:tcPr>
            <w:tcW w:w="613" w:type="dxa"/>
          </w:tcPr>
          <w:p w14:paraId="3F1FA6EB" w14:textId="5206881A" w:rsidR="00183E43" w:rsidRDefault="00183E43" w:rsidP="00F11E7D">
            <w:pPr>
              <w:ind w:firstLine="0"/>
            </w:pPr>
            <w:r>
              <w:t>2</w:t>
            </w:r>
          </w:p>
        </w:tc>
        <w:tc>
          <w:tcPr>
            <w:tcW w:w="1902" w:type="dxa"/>
          </w:tcPr>
          <w:p w14:paraId="3C53571E" w14:textId="388B4C23" w:rsidR="00183E43" w:rsidRDefault="00183E43" w:rsidP="00F11E7D">
            <w:pPr>
              <w:ind w:firstLine="0"/>
            </w:pPr>
            <w:r>
              <w:t>FullName</w:t>
            </w:r>
          </w:p>
        </w:tc>
        <w:tc>
          <w:tcPr>
            <w:tcW w:w="1530" w:type="dxa"/>
          </w:tcPr>
          <w:p w14:paraId="6441FA41" w14:textId="3EFF5668" w:rsidR="00183E43" w:rsidRDefault="00183E43" w:rsidP="00F11E7D">
            <w:pPr>
              <w:ind w:firstLine="0"/>
            </w:pPr>
            <w:r>
              <w:t>string</w:t>
            </w:r>
          </w:p>
        </w:tc>
        <w:tc>
          <w:tcPr>
            <w:tcW w:w="527" w:type="dxa"/>
          </w:tcPr>
          <w:p w14:paraId="522A8014" w14:textId="77777777" w:rsidR="00183E43" w:rsidRDefault="00183E43" w:rsidP="00F11E7D">
            <w:pPr>
              <w:ind w:firstLine="0"/>
            </w:pPr>
          </w:p>
        </w:tc>
        <w:tc>
          <w:tcPr>
            <w:tcW w:w="789" w:type="dxa"/>
          </w:tcPr>
          <w:p w14:paraId="67DE97E2" w14:textId="77777777" w:rsidR="00183E43" w:rsidRPr="00FB19E7" w:rsidRDefault="00183E43" w:rsidP="00F11E7D">
            <w:pPr>
              <w:ind w:firstLine="0"/>
            </w:pPr>
          </w:p>
        </w:tc>
        <w:tc>
          <w:tcPr>
            <w:tcW w:w="3417" w:type="dxa"/>
          </w:tcPr>
          <w:p w14:paraId="438071C2" w14:textId="11B50071" w:rsidR="00183E43" w:rsidRDefault="00183E43" w:rsidP="00F11E7D">
            <w:pPr>
              <w:ind w:firstLine="0"/>
            </w:pPr>
            <w:r w:rsidRPr="00FB19E7">
              <w:t>Họ và tên người dùng</w:t>
            </w:r>
          </w:p>
        </w:tc>
      </w:tr>
      <w:tr w:rsidR="00183E43" w14:paraId="11BE945F" w14:textId="77777777" w:rsidTr="00DB13E7">
        <w:tc>
          <w:tcPr>
            <w:tcW w:w="613" w:type="dxa"/>
          </w:tcPr>
          <w:p w14:paraId="3BB7E9E4" w14:textId="574EA932" w:rsidR="00183E43" w:rsidRDefault="00183E43" w:rsidP="00F11E7D">
            <w:pPr>
              <w:ind w:firstLine="0"/>
            </w:pPr>
            <w:r>
              <w:t>3</w:t>
            </w:r>
          </w:p>
        </w:tc>
        <w:tc>
          <w:tcPr>
            <w:tcW w:w="1902" w:type="dxa"/>
          </w:tcPr>
          <w:p w14:paraId="1994A746" w14:textId="7CF342CF" w:rsidR="00183E43" w:rsidRDefault="00183E43" w:rsidP="00F11E7D">
            <w:pPr>
              <w:ind w:firstLine="0"/>
            </w:pPr>
            <w:r>
              <w:t>Email</w:t>
            </w:r>
          </w:p>
        </w:tc>
        <w:tc>
          <w:tcPr>
            <w:tcW w:w="1530" w:type="dxa"/>
          </w:tcPr>
          <w:p w14:paraId="76E1DAEE" w14:textId="49A6AE3E" w:rsidR="00183E43" w:rsidRDefault="00183E43" w:rsidP="00F11E7D">
            <w:pPr>
              <w:ind w:firstLine="0"/>
            </w:pPr>
            <w:r>
              <w:t>string</w:t>
            </w:r>
          </w:p>
        </w:tc>
        <w:tc>
          <w:tcPr>
            <w:tcW w:w="527" w:type="dxa"/>
          </w:tcPr>
          <w:p w14:paraId="5198C6A2" w14:textId="77777777" w:rsidR="00183E43" w:rsidRDefault="00183E43" w:rsidP="00F11E7D">
            <w:pPr>
              <w:ind w:firstLine="0"/>
            </w:pPr>
          </w:p>
        </w:tc>
        <w:tc>
          <w:tcPr>
            <w:tcW w:w="789" w:type="dxa"/>
          </w:tcPr>
          <w:p w14:paraId="0FA3D9AB" w14:textId="77777777" w:rsidR="00183E43" w:rsidRPr="003B2F90" w:rsidRDefault="00183E43" w:rsidP="00F11E7D">
            <w:pPr>
              <w:ind w:firstLine="0"/>
            </w:pPr>
          </w:p>
        </w:tc>
        <w:tc>
          <w:tcPr>
            <w:tcW w:w="3417" w:type="dxa"/>
          </w:tcPr>
          <w:p w14:paraId="6D091D86" w14:textId="41706372" w:rsidR="00183E43" w:rsidRDefault="00183E43" w:rsidP="00F11E7D">
            <w:pPr>
              <w:ind w:firstLine="0"/>
            </w:pPr>
            <w:r w:rsidRPr="003B2F90">
              <w:t>Địa chỉ email đăng nhập</w:t>
            </w:r>
          </w:p>
        </w:tc>
      </w:tr>
      <w:tr w:rsidR="00183E43" w14:paraId="4AD41999" w14:textId="77777777" w:rsidTr="00DB13E7">
        <w:tc>
          <w:tcPr>
            <w:tcW w:w="613" w:type="dxa"/>
          </w:tcPr>
          <w:p w14:paraId="1DC9EE70" w14:textId="2F8C51F0" w:rsidR="00183E43" w:rsidRDefault="00183E43" w:rsidP="00F11E7D">
            <w:pPr>
              <w:ind w:firstLine="0"/>
            </w:pPr>
            <w:r>
              <w:t>4</w:t>
            </w:r>
          </w:p>
        </w:tc>
        <w:tc>
          <w:tcPr>
            <w:tcW w:w="1902" w:type="dxa"/>
          </w:tcPr>
          <w:p w14:paraId="66CCEF3D" w14:textId="417FA4A6" w:rsidR="00183E43" w:rsidRDefault="00183E43" w:rsidP="00F11E7D">
            <w:pPr>
              <w:ind w:firstLine="0"/>
            </w:pPr>
            <w:r>
              <w:t>Gender</w:t>
            </w:r>
          </w:p>
        </w:tc>
        <w:tc>
          <w:tcPr>
            <w:tcW w:w="1530" w:type="dxa"/>
          </w:tcPr>
          <w:p w14:paraId="5F02EBF9" w14:textId="1355D257" w:rsidR="00183E43" w:rsidRDefault="00183E43" w:rsidP="00F11E7D">
            <w:pPr>
              <w:ind w:firstLine="0"/>
            </w:pPr>
            <w:r>
              <w:t>string</w:t>
            </w:r>
          </w:p>
        </w:tc>
        <w:tc>
          <w:tcPr>
            <w:tcW w:w="527" w:type="dxa"/>
          </w:tcPr>
          <w:p w14:paraId="0E23901E" w14:textId="77777777" w:rsidR="00183E43" w:rsidRDefault="00183E43" w:rsidP="00F11E7D">
            <w:pPr>
              <w:ind w:firstLine="0"/>
            </w:pPr>
          </w:p>
        </w:tc>
        <w:tc>
          <w:tcPr>
            <w:tcW w:w="789" w:type="dxa"/>
          </w:tcPr>
          <w:p w14:paraId="7DDA1AC5" w14:textId="77777777" w:rsidR="00183E43" w:rsidRPr="003B2F90" w:rsidRDefault="00183E43" w:rsidP="00F11E7D">
            <w:pPr>
              <w:ind w:firstLine="0"/>
            </w:pPr>
          </w:p>
        </w:tc>
        <w:tc>
          <w:tcPr>
            <w:tcW w:w="3417" w:type="dxa"/>
          </w:tcPr>
          <w:p w14:paraId="055C8E84" w14:textId="59C1E0CE" w:rsidR="00183E43" w:rsidRDefault="00183E43" w:rsidP="00F11E7D">
            <w:pPr>
              <w:ind w:firstLine="0"/>
            </w:pPr>
            <w:r w:rsidRPr="003B2F90">
              <w:t>Giới tính (Nam/Nữ)</w:t>
            </w:r>
          </w:p>
        </w:tc>
      </w:tr>
      <w:tr w:rsidR="00183E43" w14:paraId="562A4B01" w14:textId="77777777" w:rsidTr="00DB13E7">
        <w:tc>
          <w:tcPr>
            <w:tcW w:w="613" w:type="dxa"/>
          </w:tcPr>
          <w:p w14:paraId="14D6B364" w14:textId="35301F3B" w:rsidR="00183E43" w:rsidRDefault="00183E43" w:rsidP="00F11E7D">
            <w:pPr>
              <w:ind w:firstLine="0"/>
            </w:pPr>
            <w:r>
              <w:t>5</w:t>
            </w:r>
          </w:p>
        </w:tc>
        <w:tc>
          <w:tcPr>
            <w:tcW w:w="1902" w:type="dxa"/>
          </w:tcPr>
          <w:p w14:paraId="0BACBCF4" w14:textId="4DA38439" w:rsidR="00183E43" w:rsidRDefault="00183E43" w:rsidP="00F11E7D">
            <w:pPr>
              <w:ind w:firstLine="0"/>
            </w:pPr>
            <w:r>
              <w:t>DateOfBirth</w:t>
            </w:r>
          </w:p>
        </w:tc>
        <w:tc>
          <w:tcPr>
            <w:tcW w:w="1530" w:type="dxa"/>
          </w:tcPr>
          <w:p w14:paraId="7CD983E6" w14:textId="711E5E1A" w:rsidR="00183E43" w:rsidRDefault="00183E43" w:rsidP="00F11E7D">
            <w:pPr>
              <w:ind w:firstLine="0"/>
            </w:pPr>
            <w:r>
              <w:t>DateTime</w:t>
            </w:r>
          </w:p>
        </w:tc>
        <w:tc>
          <w:tcPr>
            <w:tcW w:w="527" w:type="dxa"/>
          </w:tcPr>
          <w:p w14:paraId="3FA615A7" w14:textId="77777777" w:rsidR="00183E43" w:rsidRDefault="00183E43" w:rsidP="00F11E7D">
            <w:pPr>
              <w:ind w:firstLine="0"/>
            </w:pPr>
          </w:p>
        </w:tc>
        <w:tc>
          <w:tcPr>
            <w:tcW w:w="789" w:type="dxa"/>
          </w:tcPr>
          <w:p w14:paraId="5994710C" w14:textId="77777777" w:rsidR="00183E43" w:rsidRPr="003B2F90" w:rsidRDefault="00183E43" w:rsidP="00F11E7D">
            <w:pPr>
              <w:ind w:firstLine="0"/>
            </w:pPr>
          </w:p>
        </w:tc>
        <w:tc>
          <w:tcPr>
            <w:tcW w:w="3417" w:type="dxa"/>
          </w:tcPr>
          <w:p w14:paraId="61996E53" w14:textId="7DAC6465" w:rsidR="00183E43" w:rsidRDefault="00183E43" w:rsidP="00F11E7D">
            <w:pPr>
              <w:ind w:firstLine="0"/>
            </w:pPr>
            <w:r w:rsidRPr="003B2F90">
              <w:t>Ngày sinh</w:t>
            </w:r>
          </w:p>
        </w:tc>
      </w:tr>
      <w:tr w:rsidR="00183E43" w14:paraId="43B1E6B7" w14:textId="77777777" w:rsidTr="00DB13E7">
        <w:tc>
          <w:tcPr>
            <w:tcW w:w="613" w:type="dxa"/>
          </w:tcPr>
          <w:p w14:paraId="140CAF72" w14:textId="1AECCBC8" w:rsidR="00183E43" w:rsidRDefault="00183E43" w:rsidP="00F11E7D">
            <w:pPr>
              <w:ind w:firstLine="0"/>
            </w:pPr>
            <w:r>
              <w:t>6</w:t>
            </w:r>
          </w:p>
        </w:tc>
        <w:tc>
          <w:tcPr>
            <w:tcW w:w="1902" w:type="dxa"/>
          </w:tcPr>
          <w:p w14:paraId="45B35286" w14:textId="5FB09362" w:rsidR="00183E43" w:rsidRDefault="00183E43" w:rsidP="00F11E7D">
            <w:pPr>
              <w:ind w:firstLine="0"/>
            </w:pPr>
            <w:r>
              <w:t>PasswordHash</w:t>
            </w:r>
          </w:p>
        </w:tc>
        <w:tc>
          <w:tcPr>
            <w:tcW w:w="1530" w:type="dxa"/>
          </w:tcPr>
          <w:p w14:paraId="0B71BBAB" w14:textId="2FAF43DD" w:rsidR="00183E43" w:rsidRDefault="00183E43" w:rsidP="00F11E7D">
            <w:pPr>
              <w:ind w:firstLine="0"/>
            </w:pPr>
            <w:r>
              <w:t>string</w:t>
            </w:r>
          </w:p>
        </w:tc>
        <w:tc>
          <w:tcPr>
            <w:tcW w:w="527" w:type="dxa"/>
          </w:tcPr>
          <w:p w14:paraId="2539528F" w14:textId="77777777" w:rsidR="00183E43" w:rsidRDefault="00183E43" w:rsidP="00F11E7D">
            <w:pPr>
              <w:ind w:firstLine="0"/>
            </w:pPr>
          </w:p>
        </w:tc>
        <w:tc>
          <w:tcPr>
            <w:tcW w:w="789" w:type="dxa"/>
          </w:tcPr>
          <w:p w14:paraId="43CA3413" w14:textId="77777777" w:rsidR="00183E43" w:rsidRPr="003B2F90" w:rsidRDefault="00183E43" w:rsidP="00F11E7D">
            <w:pPr>
              <w:ind w:firstLine="0"/>
            </w:pPr>
          </w:p>
        </w:tc>
        <w:tc>
          <w:tcPr>
            <w:tcW w:w="3417" w:type="dxa"/>
          </w:tcPr>
          <w:p w14:paraId="2320FDB6" w14:textId="3ABB7026" w:rsidR="00183E43" w:rsidRDefault="00183E43" w:rsidP="00F11E7D">
            <w:pPr>
              <w:ind w:firstLine="0"/>
            </w:pPr>
            <w:r w:rsidRPr="003B2F90">
              <w:t>Mật khẩu đã được mã hóa</w:t>
            </w:r>
          </w:p>
        </w:tc>
      </w:tr>
      <w:tr w:rsidR="00183E43" w14:paraId="4963965D" w14:textId="77777777" w:rsidTr="00DB13E7">
        <w:tc>
          <w:tcPr>
            <w:tcW w:w="613" w:type="dxa"/>
          </w:tcPr>
          <w:p w14:paraId="1D732DA9" w14:textId="0C8C3A24" w:rsidR="00183E43" w:rsidRDefault="00183E43" w:rsidP="00F11E7D">
            <w:pPr>
              <w:ind w:firstLine="0"/>
            </w:pPr>
            <w:r>
              <w:t>7</w:t>
            </w:r>
          </w:p>
        </w:tc>
        <w:tc>
          <w:tcPr>
            <w:tcW w:w="1902" w:type="dxa"/>
          </w:tcPr>
          <w:p w14:paraId="66AB6749" w14:textId="3F031F83" w:rsidR="00183E43" w:rsidRDefault="00183E43" w:rsidP="00F11E7D">
            <w:pPr>
              <w:ind w:firstLine="0"/>
            </w:pPr>
            <w:r>
              <w:t>CreatedAt</w:t>
            </w:r>
          </w:p>
        </w:tc>
        <w:tc>
          <w:tcPr>
            <w:tcW w:w="1530" w:type="dxa"/>
          </w:tcPr>
          <w:p w14:paraId="58A652E1" w14:textId="7F19070B" w:rsidR="00183E43" w:rsidRDefault="00183E43" w:rsidP="00F11E7D">
            <w:pPr>
              <w:ind w:firstLine="0"/>
            </w:pPr>
            <w:r>
              <w:t>DateTime</w:t>
            </w:r>
          </w:p>
        </w:tc>
        <w:tc>
          <w:tcPr>
            <w:tcW w:w="527" w:type="dxa"/>
          </w:tcPr>
          <w:p w14:paraId="7FC66923" w14:textId="77777777" w:rsidR="00183E43" w:rsidRDefault="00183E43" w:rsidP="00F11E7D">
            <w:pPr>
              <w:ind w:firstLine="0"/>
            </w:pPr>
          </w:p>
        </w:tc>
        <w:tc>
          <w:tcPr>
            <w:tcW w:w="789" w:type="dxa"/>
          </w:tcPr>
          <w:p w14:paraId="78196B22" w14:textId="77777777" w:rsidR="00183E43" w:rsidRPr="003B2F90" w:rsidRDefault="00183E43" w:rsidP="00F11E7D">
            <w:pPr>
              <w:ind w:firstLine="0"/>
            </w:pPr>
          </w:p>
        </w:tc>
        <w:tc>
          <w:tcPr>
            <w:tcW w:w="3417" w:type="dxa"/>
          </w:tcPr>
          <w:p w14:paraId="79BC5707" w14:textId="3F9CA958" w:rsidR="00183E43" w:rsidRDefault="00183E43" w:rsidP="00F11E7D">
            <w:pPr>
              <w:ind w:firstLine="0"/>
            </w:pPr>
            <w:r w:rsidRPr="003B2F90">
              <w:t>Thời điểm tạo tài khoản</w:t>
            </w:r>
          </w:p>
        </w:tc>
      </w:tr>
      <w:tr w:rsidR="00183E43" w14:paraId="1C971198" w14:textId="77777777" w:rsidTr="00DB13E7">
        <w:tc>
          <w:tcPr>
            <w:tcW w:w="613" w:type="dxa"/>
          </w:tcPr>
          <w:p w14:paraId="5DB90B78" w14:textId="6A8AB63A" w:rsidR="00183E43" w:rsidRDefault="00183E43" w:rsidP="00F11E7D">
            <w:pPr>
              <w:ind w:firstLine="0"/>
            </w:pPr>
            <w:r>
              <w:t>8</w:t>
            </w:r>
          </w:p>
        </w:tc>
        <w:tc>
          <w:tcPr>
            <w:tcW w:w="1902" w:type="dxa"/>
          </w:tcPr>
          <w:p w14:paraId="1EF9D8C8" w14:textId="7A6FCE00" w:rsidR="00183E43" w:rsidRDefault="00183E43" w:rsidP="00F11E7D">
            <w:pPr>
              <w:ind w:firstLine="0"/>
            </w:pPr>
            <w:r>
              <w:t>LastLoginAt</w:t>
            </w:r>
          </w:p>
        </w:tc>
        <w:tc>
          <w:tcPr>
            <w:tcW w:w="1530" w:type="dxa"/>
          </w:tcPr>
          <w:p w14:paraId="71FE307E" w14:textId="45121C98" w:rsidR="00183E43" w:rsidRDefault="00183E43" w:rsidP="00F11E7D">
            <w:pPr>
              <w:ind w:firstLine="0"/>
            </w:pPr>
            <w:r>
              <w:t>DateTime</w:t>
            </w:r>
          </w:p>
        </w:tc>
        <w:tc>
          <w:tcPr>
            <w:tcW w:w="527" w:type="dxa"/>
          </w:tcPr>
          <w:p w14:paraId="3F9748AF" w14:textId="77777777" w:rsidR="00183E43" w:rsidRDefault="00183E43" w:rsidP="00F11E7D">
            <w:pPr>
              <w:ind w:firstLine="0"/>
            </w:pPr>
          </w:p>
        </w:tc>
        <w:tc>
          <w:tcPr>
            <w:tcW w:w="789" w:type="dxa"/>
          </w:tcPr>
          <w:p w14:paraId="3B8A567F" w14:textId="77777777" w:rsidR="00183E43" w:rsidRPr="003B2F90" w:rsidRDefault="00183E43" w:rsidP="00CE254E">
            <w:pPr>
              <w:keepNext/>
              <w:ind w:firstLine="0"/>
            </w:pPr>
          </w:p>
        </w:tc>
        <w:tc>
          <w:tcPr>
            <w:tcW w:w="3417" w:type="dxa"/>
          </w:tcPr>
          <w:p w14:paraId="29CC459B" w14:textId="7442A394" w:rsidR="00183E43" w:rsidRDefault="00183E43" w:rsidP="00CE254E">
            <w:pPr>
              <w:keepNext/>
              <w:ind w:firstLine="0"/>
            </w:pPr>
            <w:r w:rsidRPr="003B2F90">
              <w:t>Thời điểm đăng nhập gần nhất</w:t>
            </w:r>
          </w:p>
        </w:tc>
      </w:tr>
    </w:tbl>
    <w:p w14:paraId="77B65912" w14:textId="1E259378" w:rsidR="00CE254E" w:rsidRDefault="00CE254E">
      <w:pPr>
        <w:pStyle w:val="Caption"/>
      </w:pPr>
      <w:bookmarkStart w:id="12" w:name="_Toc217514403"/>
      <w:r>
        <w:t xml:space="preserve">Bảng </w:t>
      </w:r>
      <w:r w:rsidR="00686F75">
        <w:t>2</w:t>
      </w:r>
      <w:r w:rsidR="00BF64DA">
        <w:noBreakHyphen/>
      </w:r>
      <w:r w:rsidR="00BF64DA">
        <w:fldChar w:fldCharType="begin"/>
      </w:r>
      <w:r w:rsidR="00BF64DA">
        <w:instrText xml:space="preserve"> SEQ Bảng \* ARABIC \s 1 </w:instrText>
      </w:r>
      <w:r w:rsidR="00BF64DA">
        <w:fldChar w:fldCharType="separate"/>
      </w:r>
      <w:r w:rsidR="001B5F93">
        <w:rPr>
          <w:noProof/>
        </w:rPr>
        <w:t>1</w:t>
      </w:r>
      <w:r w:rsidR="00BF64DA">
        <w:fldChar w:fldCharType="end"/>
      </w:r>
      <w:r w:rsidR="004D65F2">
        <w:t xml:space="preserve"> </w:t>
      </w:r>
      <w:r w:rsidR="003B7896">
        <w:t>B</w:t>
      </w:r>
      <w:r w:rsidR="004D65F2">
        <w:t xml:space="preserve">ảng </w:t>
      </w:r>
      <w:r w:rsidR="00074413">
        <w:t>U</w:t>
      </w:r>
      <w:r w:rsidR="004D65F2">
        <w:t>sers</w:t>
      </w:r>
      <w:bookmarkEnd w:id="12"/>
    </w:p>
    <w:p w14:paraId="4C6A7C2F" w14:textId="7AE571FF" w:rsidR="00A00ACC" w:rsidRDefault="0000589A" w:rsidP="0000589A">
      <w:pPr>
        <w:pStyle w:val="Heading2"/>
        <w:ind w:left="90" w:firstLine="0"/>
      </w:pPr>
      <w:bookmarkStart w:id="13" w:name="_Toc217514282"/>
      <w:r>
        <w:t xml:space="preserve">2.2 </w:t>
      </w:r>
      <w:r w:rsidR="00A00ACC">
        <w:t>Cấu trúc bảng Transactions</w:t>
      </w:r>
      <w:bookmarkEnd w:id="13"/>
    </w:p>
    <w:p w14:paraId="0BCD5259" w14:textId="1231BD8C" w:rsidR="004D65F2" w:rsidRDefault="002E6413" w:rsidP="004D65F2">
      <w:r w:rsidRPr="002E6413">
        <w:t xml:space="preserve">Bảng </w:t>
      </w:r>
      <w:r w:rsidR="00074413">
        <w:rPr>
          <w:b/>
          <w:bCs/>
        </w:rPr>
        <w:t>T</w:t>
      </w:r>
      <w:r w:rsidRPr="002E6413">
        <w:rPr>
          <w:b/>
          <w:bCs/>
        </w:rPr>
        <w:t>ransactions</w:t>
      </w:r>
      <w:r w:rsidRPr="002E6413">
        <w:t xml:space="preserve"> dùng để lưu trữ thông tin các giao dịch thu – chi của người dùng, là bảng trung tâm trong hệ thống quản lý chi tiêu.</w:t>
      </w:r>
    </w:p>
    <w:tbl>
      <w:tblPr>
        <w:tblStyle w:val="TableGrid"/>
        <w:tblW w:w="0" w:type="auto"/>
        <w:tblLayout w:type="fixed"/>
        <w:tblLook w:val="04A0" w:firstRow="1" w:lastRow="0" w:firstColumn="1" w:lastColumn="0" w:noHBand="0" w:noVBand="1"/>
      </w:tblPr>
      <w:tblGrid>
        <w:gridCol w:w="614"/>
        <w:gridCol w:w="1721"/>
        <w:gridCol w:w="1650"/>
        <w:gridCol w:w="766"/>
        <w:gridCol w:w="734"/>
        <w:gridCol w:w="3293"/>
      </w:tblGrid>
      <w:tr w:rsidR="00F16D4D" w:rsidRPr="00BB0C74" w14:paraId="27E19E12" w14:textId="77777777" w:rsidTr="00DB13E7">
        <w:tc>
          <w:tcPr>
            <w:tcW w:w="614" w:type="dxa"/>
          </w:tcPr>
          <w:p w14:paraId="64D7C04E" w14:textId="77777777" w:rsidR="00F16D4D" w:rsidRPr="00BB0C74" w:rsidRDefault="00F16D4D" w:rsidP="003C444B">
            <w:pPr>
              <w:ind w:firstLine="0"/>
              <w:rPr>
                <w:b/>
                <w:bCs/>
              </w:rPr>
            </w:pPr>
            <w:r w:rsidRPr="00BB0C74">
              <w:rPr>
                <w:b/>
                <w:bCs/>
              </w:rPr>
              <w:t>STT</w:t>
            </w:r>
          </w:p>
        </w:tc>
        <w:tc>
          <w:tcPr>
            <w:tcW w:w="1721" w:type="dxa"/>
          </w:tcPr>
          <w:p w14:paraId="43F967B3" w14:textId="77777777" w:rsidR="00F16D4D" w:rsidRPr="00BB0C74" w:rsidRDefault="00F16D4D" w:rsidP="003C444B">
            <w:pPr>
              <w:ind w:firstLine="0"/>
              <w:rPr>
                <w:b/>
                <w:bCs/>
              </w:rPr>
            </w:pPr>
            <w:r w:rsidRPr="00BB0C74">
              <w:rPr>
                <w:b/>
                <w:bCs/>
              </w:rPr>
              <w:t>Tên thuộc tính</w:t>
            </w:r>
          </w:p>
        </w:tc>
        <w:tc>
          <w:tcPr>
            <w:tcW w:w="1650" w:type="dxa"/>
          </w:tcPr>
          <w:p w14:paraId="520C1611" w14:textId="77777777" w:rsidR="00F16D4D" w:rsidRPr="00BB0C74" w:rsidRDefault="00F16D4D" w:rsidP="003C444B">
            <w:pPr>
              <w:ind w:firstLine="0"/>
              <w:rPr>
                <w:b/>
                <w:bCs/>
              </w:rPr>
            </w:pPr>
            <w:r w:rsidRPr="00BB0C74">
              <w:rPr>
                <w:b/>
                <w:bCs/>
              </w:rPr>
              <w:t>Kiểu dữ liệu</w:t>
            </w:r>
          </w:p>
        </w:tc>
        <w:tc>
          <w:tcPr>
            <w:tcW w:w="766" w:type="dxa"/>
          </w:tcPr>
          <w:p w14:paraId="34B7746D" w14:textId="77777777" w:rsidR="00F16D4D" w:rsidRPr="00BB0C74" w:rsidRDefault="00F16D4D" w:rsidP="003C444B">
            <w:pPr>
              <w:ind w:firstLine="0"/>
              <w:rPr>
                <w:b/>
                <w:bCs/>
              </w:rPr>
            </w:pPr>
            <w:r w:rsidRPr="00BB0C74">
              <w:rPr>
                <w:b/>
                <w:bCs/>
              </w:rPr>
              <w:t>Khóa chính</w:t>
            </w:r>
          </w:p>
        </w:tc>
        <w:tc>
          <w:tcPr>
            <w:tcW w:w="734" w:type="dxa"/>
          </w:tcPr>
          <w:p w14:paraId="26E459EC" w14:textId="026D5DED" w:rsidR="00F16D4D" w:rsidRPr="00BB0C74" w:rsidRDefault="00F16D4D" w:rsidP="003C444B">
            <w:pPr>
              <w:ind w:firstLine="0"/>
              <w:rPr>
                <w:b/>
                <w:bCs/>
              </w:rPr>
            </w:pPr>
            <w:r>
              <w:rPr>
                <w:b/>
                <w:bCs/>
              </w:rPr>
              <w:t>Khóa ngoại</w:t>
            </w:r>
          </w:p>
        </w:tc>
        <w:tc>
          <w:tcPr>
            <w:tcW w:w="3293" w:type="dxa"/>
          </w:tcPr>
          <w:p w14:paraId="7CFA42CD" w14:textId="0F2F5BE0" w:rsidR="00F16D4D" w:rsidRPr="00BB0C74" w:rsidRDefault="00F16D4D" w:rsidP="003C444B">
            <w:pPr>
              <w:ind w:firstLine="0"/>
              <w:rPr>
                <w:b/>
                <w:bCs/>
              </w:rPr>
            </w:pPr>
            <w:r w:rsidRPr="00BB0C74">
              <w:rPr>
                <w:b/>
                <w:bCs/>
              </w:rPr>
              <w:t>Mô tả</w:t>
            </w:r>
          </w:p>
        </w:tc>
      </w:tr>
      <w:tr w:rsidR="00F16D4D" w14:paraId="6C586CE0" w14:textId="77777777" w:rsidTr="00DB13E7">
        <w:tc>
          <w:tcPr>
            <w:tcW w:w="614" w:type="dxa"/>
          </w:tcPr>
          <w:p w14:paraId="1579EC16" w14:textId="77777777" w:rsidR="00F16D4D" w:rsidRDefault="00F16D4D" w:rsidP="003C444B">
            <w:pPr>
              <w:ind w:firstLine="0"/>
            </w:pPr>
            <w:r>
              <w:t>1</w:t>
            </w:r>
          </w:p>
        </w:tc>
        <w:tc>
          <w:tcPr>
            <w:tcW w:w="1721" w:type="dxa"/>
          </w:tcPr>
          <w:p w14:paraId="0162CFC7" w14:textId="77777777" w:rsidR="00F16D4D" w:rsidRDefault="00F16D4D" w:rsidP="003C444B">
            <w:pPr>
              <w:ind w:firstLine="0"/>
            </w:pPr>
            <w:r>
              <w:t>Id</w:t>
            </w:r>
          </w:p>
        </w:tc>
        <w:tc>
          <w:tcPr>
            <w:tcW w:w="1650" w:type="dxa"/>
          </w:tcPr>
          <w:p w14:paraId="46C9B938" w14:textId="77777777" w:rsidR="00F16D4D" w:rsidRDefault="00F16D4D" w:rsidP="003C444B">
            <w:pPr>
              <w:ind w:firstLine="0"/>
            </w:pPr>
            <w:r>
              <w:t>int</w:t>
            </w:r>
          </w:p>
        </w:tc>
        <w:tc>
          <w:tcPr>
            <w:tcW w:w="766" w:type="dxa"/>
          </w:tcPr>
          <w:p w14:paraId="43D36E77" w14:textId="77777777" w:rsidR="00F16D4D" w:rsidRDefault="00F16D4D" w:rsidP="003C444B">
            <w:pPr>
              <w:ind w:firstLine="0"/>
            </w:pPr>
            <w:r>
              <w:t>x</w:t>
            </w:r>
          </w:p>
        </w:tc>
        <w:tc>
          <w:tcPr>
            <w:tcW w:w="734" w:type="dxa"/>
          </w:tcPr>
          <w:p w14:paraId="2F9D9E90" w14:textId="77777777" w:rsidR="00F16D4D" w:rsidRPr="00FB19E7" w:rsidRDefault="00F16D4D" w:rsidP="003C444B">
            <w:pPr>
              <w:ind w:firstLine="0"/>
            </w:pPr>
          </w:p>
        </w:tc>
        <w:tc>
          <w:tcPr>
            <w:tcW w:w="3293" w:type="dxa"/>
          </w:tcPr>
          <w:p w14:paraId="2141975C" w14:textId="59F88F48" w:rsidR="00F16D4D" w:rsidRDefault="00F16D4D" w:rsidP="003C444B">
            <w:pPr>
              <w:ind w:firstLine="0"/>
            </w:pPr>
            <w:r w:rsidRPr="00FB19E7">
              <w:t>Khóa chính, tự động tăng</w:t>
            </w:r>
          </w:p>
        </w:tc>
      </w:tr>
      <w:tr w:rsidR="00F16D4D" w14:paraId="265057B2" w14:textId="77777777" w:rsidTr="00DB13E7">
        <w:tc>
          <w:tcPr>
            <w:tcW w:w="614" w:type="dxa"/>
          </w:tcPr>
          <w:p w14:paraId="1755C005" w14:textId="77777777" w:rsidR="00F16D4D" w:rsidRDefault="00F16D4D" w:rsidP="003C444B">
            <w:pPr>
              <w:ind w:firstLine="0"/>
            </w:pPr>
            <w:r>
              <w:t>2</w:t>
            </w:r>
          </w:p>
        </w:tc>
        <w:tc>
          <w:tcPr>
            <w:tcW w:w="1721" w:type="dxa"/>
          </w:tcPr>
          <w:p w14:paraId="4FB42FFF" w14:textId="2740CB37" w:rsidR="00F16D4D" w:rsidRDefault="00F16D4D" w:rsidP="003C444B">
            <w:pPr>
              <w:ind w:firstLine="0"/>
            </w:pPr>
            <w:r>
              <w:t>Type</w:t>
            </w:r>
          </w:p>
        </w:tc>
        <w:tc>
          <w:tcPr>
            <w:tcW w:w="1650" w:type="dxa"/>
          </w:tcPr>
          <w:p w14:paraId="4EA21B9C" w14:textId="1F6F3E1A" w:rsidR="00F16D4D" w:rsidRDefault="00F16D4D" w:rsidP="003C444B">
            <w:pPr>
              <w:ind w:firstLine="0"/>
            </w:pPr>
            <w:r>
              <w:t>TransactionType</w:t>
            </w:r>
          </w:p>
        </w:tc>
        <w:tc>
          <w:tcPr>
            <w:tcW w:w="766" w:type="dxa"/>
          </w:tcPr>
          <w:p w14:paraId="3C09FE92" w14:textId="77777777" w:rsidR="00F16D4D" w:rsidRDefault="00F16D4D" w:rsidP="003C444B">
            <w:pPr>
              <w:ind w:firstLine="0"/>
            </w:pPr>
          </w:p>
        </w:tc>
        <w:tc>
          <w:tcPr>
            <w:tcW w:w="734" w:type="dxa"/>
          </w:tcPr>
          <w:p w14:paraId="4C922626" w14:textId="77777777" w:rsidR="00F16D4D" w:rsidRDefault="00F16D4D" w:rsidP="003C444B">
            <w:pPr>
              <w:ind w:firstLine="0"/>
            </w:pPr>
          </w:p>
        </w:tc>
        <w:tc>
          <w:tcPr>
            <w:tcW w:w="3293" w:type="dxa"/>
          </w:tcPr>
          <w:p w14:paraId="66780B24" w14:textId="17810B10" w:rsidR="00F16D4D" w:rsidRDefault="00F16D4D" w:rsidP="003C444B">
            <w:pPr>
              <w:ind w:firstLine="0"/>
            </w:pPr>
            <w:r>
              <w:t>Loại giao dịch (Thu nhập/Chi phí)</w:t>
            </w:r>
          </w:p>
        </w:tc>
      </w:tr>
      <w:tr w:rsidR="00F16D4D" w14:paraId="723D8987" w14:textId="77777777" w:rsidTr="00DB13E7">
        <w:tc>
          <w:tcPr>
            <w:tcW w:w="614" w:type="dxa"/>
          </w:tcPr>
          <w:p w14:paraId="7341058D" w14:textId="77777777" w:rsidR="00F16D4D" w:rsidRDefault="00F16D4D" w:rsidP="003C444B">
            <w:pPr>
              <w:ind w:firstLine="0"/>
            </w:pPr>
            <w:r>
              <w:t>3</w:t>
            </w:r>
          </w:p>
        </w:tc>
        <w:tc>
          <w:tcPr>
            <w:tcW w:w="1721" w:type="dxa"/>
          </w:tcPr>
          <w:p w14:paraId="207EF3C7" w14:textId="145A6CB7" w:rsidR="00F16D4D" w:rsidRDefault="00F16D4D" w:rsidP="003C444B">
            <w:pPr>
              <w:ind w:firstLine="0"/>
            </w:pPr>
            <w:r>
              <w:t>Amount</w:t>
            </w:r>
          </w:p>
        </w:tc>
        <w:tc>
          <w:tcPr>
            <w:tcW w:w="1650" w:type="dxa"/>
          </w:tcPr>
          <w:p w14:paraId="415ACF04" w14:textId="59B1D64C" w:rsidR="00F16D4D" w:rsidRDefault="00F16D4D" w:rsidP="003C444B">
            <w:pPr>
              <w:ind w:firstLine="0"/>
            </w:pPr>
            <w:r>
              <w:t>deciaml</w:t>
            </w:r>
          </w:p>
        </w:tc>
        <w:tc>
          <w:tcPr>
            <w:tcW w:w="766" w:type="dxa"/>
          </w:tcPr>
          <w:p w14:paraId="53C4AF5C" w14:textId="77777777" w:rsidR="00F16D4D" w:rsidRDefault="00F16D4D" w:rsidP="003C444B">
            <w:pPr>
              <w:ind w:firstLine="0"/>
            </w:pPr>
          </w:p>
        </w:tc>
        <w:tc>
          <w:tcPr>
            <w:tcW w:w="734" w:type="dxa"/>
          </w:tcPr>
          <w:p w14:paraId="53DB8C60" w14:textId="77777777" w:rsidR="00F16D4D" w:rsidRDefault="00F16D4D" w:rsidP="003C444B">
            <w:pPr>
              <w:ind w:firstLine="0"/>
            </w:pPr>
          </w:p>
        </w:tc>
        <w:tc>
          <w:tcPr>
            <w:tcW w:w="3293" w:type="dxa"/>
          </w:tcPr>
          <w:p w14:paraId="3B882D45" w14:textId="57257A8E" w:rsidR="00F16D4D" w:rsidRDefault="00F16D4D" w:rsidP="003C444B">
            <w:pPr>
              <w:ind w:firstLine="0"/>
            </w:pPr>
            <w:r>
              <w:t>Số tiền của giao dịch</w:t>
            </w:r>
          </w:p>
        </w:tc>
      </w:tr>
      <w:tr w:rsidR="00F16D4D" w14:paraId="78A3167F" w14:textId="77777777" w:rsidTr="00DB13E7">
        <w:tc>
          <w:tcPr>
            <w:tcW w:w="614" w:type="dxa"/>
          </w:tcPr>
          <w:p w14:paraId="3DD1FB9A" w14:textId="77777777" w:rsidR="00F16D4D" w:rsidRDefault="00F16D4D" w:rsidP="003C444B">
            <w:pPr>
              <w:ind w:firstLine="0"/>
            </w:pPr>
            <w:r>
              <w:t>4</w:t>
            </w:r>
          </w:p>
        </w:tc>
        <w:tc>
          <w:tcPr>
            <w:tcW w:w="1721" w:type="dxa"/>
          </w:tcPr>
          <w:p w14:paraId="3BAE0AA7" w14:textId="07848693" w:rsidR="00F16D4D" w:rsidRDefault="00F16D4D" w:rsidP="003C444B">
            <w:pPr>
              <w:ind w:firstLine="0"/>
            </w:pPr>
            <w:r>
              <w:t>Date</w:t>
            </w:r>
          </w:p>
        </w:tc>
        <w:tc>
          <w:tcPr>
            <w:tcW w:w="1650" w:type="dxa"/>
          </w:tcPr>
          <w:p w14:paraId="1EDB7BFE" w14:textId="5BA7D3E9" w:rsidR="00F16D4D" w:rsidRDefault="00F16D4D" w:rsidP="003C444B">
            <w:pPr>
              <w:ind w:firstLine="0"/>
            </w:pPr>
            <w:r>
              <w:t>DateTime</w:t>
            </w:r>
          </w:p>
        </w:tc>
        <w:tc>
          <w:tcPr>
            <w:tcW w:w="766" w:type="dxa"/>
          </w:tcPr>
          <w:p w14:paraId="65307226" w14:textId="77777777" w:rsidR="00F16D4D" w:rsidRDefault="00F16D4D" w:rsidP="003C444B">
            <w:pPr>
              <w:ind w:firstLine="0"/>
            </w:pPr>
          </w:p>
        </w:tc>
        <w:tc>
          <w:tcPr>
            <w:tcW w:w="734" w:type="dxa"/>
          </w:tcPr>
          <w:p w14:paraId="5D468B8F" w14:textId="77777777" w:rsidR="00F16D4D" w:rsidRDefault="00F16D4D" w:rsidP="003C444B">
            <w:pPr>
              <w:ind w:firstLine="0"/>
            </w:pPr>
          </w:p>
        </w:tc>
        <w:tc>
          <w:tcPr>
            <w:tcW w:w="3293" w:type="dxa"/>
          </w:tcPr>
          <w:p w14:paraId="0E980276" w14:textId="74BEF83F" w:rsidR="00F16D4D" w:rsidRDefault="00F16D4D" w:rsidP="003C444B">
            <w:pPr>
              <w:ind w:firstLine="0"/>
            </w:pPr>
            <w:r>
              <w:t>Ngày thực hiện giao dịch</w:t>
            </w:r>
          </w:p>
        </w:tc>
      </w:tr>
      <w:tr w:rsidR="00F16D4D" w14:paraId="542DC0CA" w14:textId="77777777" w:rsidTr="00DB13E7">
        <w:tc>
          <w:tcPr>
            <w:tcW w:w="614" w:type="dxa"/>
          </w:tcPr>
          <w:p w14:paraId="23A2F7BB" w14:textId="77777777" w:rsidR="00F16D4D" w:rsidRDefault="00F16D4D" w:rsidP="003C444B">
            <w:pPr>
              <w:ind w:firstLine="0"/>
            </w:pPr>
            <w:r>
              <w:t>5</w:t>
            </w:r>
          </w:p>
        </w:tc>
        <w:tc>
          <w:tcPr>
            <w:tcW w:w="1721" w:type="dxa"/>
          </w:tcPr>
          <w:p w14:paraId="3E06827F" w14:textId="455A48D1" w:rsidR="00F16D4D" w:rsidRDefault="00F16D4D" w:rsidP="003C444B">
            <w:pPr>
              <w:ind w:firstLine="0"/>
            </w:pPr>
            <w:r>
              <w:t>Note</w:t>
            </w:r>
          </w:p>
        </w:tc>
        <w:tc>
          <w:tcPr>
            <w:tcW w:w="1650" w:type="dxa"/>
          </w:tcPr>
          <w:p w14:paraId="1AC91981" w14:textId="787A5DF4" w:rsidR="00F16D4D" w:rsidRDefault="00F16D4D" w:rsidP="003C444B">
            <w:pPr>
              <w:ind w:firstLine="0"/>
            </w:pPr>
            <w:r>
              <w:t>string</w:t>
            </w:r>
          </w:p>
        </w:tc>
        <w:tc>
          <w:tcPr>
            <w:tcW w:w="766" w:type="dxa"/>
          </w:tcPr>
          <w:p w14:paraId="2FE43BC3" w14:textId="77777777" w:rsidR="00F16D4D" w:rsidRDefault="00F16D4D" w:rsidP="003C444B">
            <w:pPr>
              <w:ind w:firstLine="0"/>
            </w:pPr>
          </w:p>
        </w:tc>
        <w:tc>
          <w:tcPr>
            <w:tcW w:w="734" w:type="dxa"/>
          </w:tcPr>
          <w:p w14:paraId="5933FE64" w14:textId="77777777" w:rsidR="00F16D4D" w:rsidRDefault="00F16D4D" w:rsidP="003C444B">
            <w:pPr>
              <w:ind w:firstLine="0"/>
            </w:pPr>
          </w:p>
        </w:tc>
        <w:tc>
          <w:tcPr>
            <w:tcW w:w="3293" w:type="dxa"/>
          </w:tcPr>
          <w:p w14:paraId="61D56FC5" w14:textId="427337E4" w:rsidR="00F16D4D" w:rsidRDefault="00F16D4D" w:rsidP="003C444B">
            <w:pPr>
              <w:ind w:firstLine="0"/>
            </w:pPr>
            <w:r>
              <w:t>Ghi chú cho giao dịch</w:t>
            </w:r>
          </w:p>
        </w:tc>
      </w:tr>
      <w:tr w:rsidR="00F16D4D" w14:paraId="3DF4B532" w14:textId="77777777" w:rsidTr="00DB13E7">
        <w:tc>
          <w:tcPr>
            <w:tcW w:w="614" w:type="dxa"/>
          </w:tcPr>
          <w:p w14:paraId="70455895" w14:textId="6FD81567" w:rsidR="00F16D4D" w:rsidRDefault="00F16D4D" w:rsidP="003C444B">
            <w:pPr>
              <w:ind w:firstLine="0"/>
            </w:pPr>
            <w:r>
              <w:t>6</w:t>
            </w:r>
          </w:p>
        </w:tc>
        <w:tc>
          <w:tcPr>
            <w:tcW w:w="1721" w:type="dxa"/>
          </w:tcPr>
          <w:p w14:paraId="2F643089" w14:textId="21BF5C93" w:rsidR="00F16D4D" w:rsidRDefault="00F16D4D" w:rsidP="003C444B">
            <w:pPr>
              <w:ind w:firstLine="0"/>
            </w:pPr>
            <w:r>
              <w:t>UserId</w:t>
            </w:r>
          </w:p>
        </w:tc>
        <w:tc>
          <w:tcPr>
            <w:tcW w:w="1650" w:type="dxa"/>
          </w:tcPr>
          <w:p w14:paraId="31A6BA88" w14:textId="7B8089C7" w:rsidR="00F16D4D" w:rsidRDefault="00F16D4D" w:rsidP="003C444B">
            <w:pPr>
              <w:ind w:firstLine="0"/>
            </w:pPr>
            <w:r>
              <w:t>int</w:t>
            </w:r>
          </w:p>
        </w:tc>
        <w:tc>
          <w:tcPr>
            <w:tcW w:w="766" w:type="dxa"/>
          </w:tcPr>
          <w:p w14:paraId="644EC72D" w14:textId="4CBB176B" w:rsidR="00F16D4D" w:rsidRDefault="00F16D4D" w:rsidP="003C444B">
            <w:pPr>
              <w:ind w:firstLine="0"/>
            </w:pPr>
          </w:p>
        </w:tc>
        <w:tc>
          <w:tcPr>
            <w:tcW w:w="734" w:type="dxa"/>
          </w:tcPr>
          <w:p w14:paraId="41D78908" w14:textId="5496001A" w:rsidR="00F16D4D" w:rsidRDefault="00DD01E7" w:rsidP="003C444B">
            <w:pPr>
              <w:ind w:firstLine="0"/>
            </w:pPr>
            <w:r>
              <w:t>x</w:t>
            </w:r>
          </w:p>
        </w:tc>
        <w:tc>
          <w:tcPr>
            <w:tcW w:w="3293" w:type="dxa"/>
          </w:tcPr>
          <w:p w14:paraId="3D3BE609" w14:textId="4E89A1EE" w:rsidR="00F16D4D" w:rsidRDefault="00C50F49" w:rsidP="003C444B">
            <w:pPr>
              <w:ind w:firstLine="0"/>
            </w:pPr>
            <w:r>
              <w:t>Mã người dùng</w:t>
            </w:r>
          </w:p>
        </w:tc>
      </w:tr>
      <w:tr w:rsidR="00F16D4D" w14:paraId="6B94DAB4" w14:textId="77777777" w:rsidTr="00DB13E7">
        <w:tc>
          <w:tcPr>
            <w:tcW w:w="614" w:type="dxa"/>
          </w:tcPr>
          <w:p w14:paraId="7A49F89F" w14:textId="3081110F" w:rsidR="00F16D4D" w:rsidRDefault="00F16D4D" w:rsidP="003C444B">
            <w:pPr>
              <w:ind w:firstLine="0"/>
            </w:pPr>
            <w:r>
              <w:t>7</w:t>
            </w:r>
          </w:p>
        </w:tc>
        <w:tc>
          <w:tcPr>
            <w:tcW w:w="1721" w:type="dxa"/>
          </w:tcPr>
          <w:p w14:paraId="02D3D38B" w14:textId="5AFCC232" w:rsidR="00F16D4D" w:rsidRDefault="00F16D4D" w:rsidP="003C444B">
            <w:pPr>
              <w:ind w:firstLine="0"/>
            </w:pPr>
            <w:r>
              <w:t>CategoryId</w:t>
            </w:r>
          </w:p>
        </w:tc>
        <w:tc>
          <w:tcPr>
            <w:tcW w:w="1650" w:type="dxa"/>
          </w:tcPr>
          <w:p w14:paraId="13671EA4" w14:textId="7D364BFF" w:rsidR="00F16D4D" w:rsidRDefault="00F16D4D" w:rsidP="003C444B">
            <w:pPr>
              <w:ind w:firstLine="0"/>
            </w:pPr>
            <w:r>
              <w:t>int</w:t>
            </w:r>
          </w:p>
        </w:tc>
        <w:tc>
          <w:tcPr>
            <w:tcW w:w="766" w:type="dxa"/>
          </w:tcPr>
          <w:p w14:paraId="760F3452" w14:textId="72205762" w:rsidR="00F16D4D" w:rsidRDefault="00F16D4D" w:rsidP="003C444B">
            <w:pPr>
              <w:ind w:firstLine="0"/>
            </w:pPr>
          </w:p>
        </w:tc>
        <w:tc>
          <w:tcPr>
            <w:tcW w:w="734" w:type="dxa"/>
          </w:tcPr>
          <w:p w14:paraId="60BE9467" w14:textId="16836BB8" w:rsidR="00F16D4D" w:rsidRDefault="00DD01E7" w:rsidP="003C444B">
            <w:pPr>
              <w:ind w:firstLine="0"/>
            </w:pPr>
            <w:r>
              <w:t>x</w:t>
            </w:r>
          </w:p>
        </w:tc>
        <w:tc>
          <w:tcPr>
            <w:tcW w:w="3293" w:type="dxa"/>
          </w:tcPr>
          <w:p w14:paraId="40572E37" w14:textId="738F6FBD" w:rsidR="00F16D4D" w:rsidRDefault="00F16D4D" w:rsidP="003C444B">
            <w:pPr>
              <w:ind w:firstLine="0"/>
            </w:pPr>
            <w:r>
              <w:t xml:space="preserve">Mã danh mục </w:t>
            </w:r>
          </w:p>
        </w:tc>
      </w:tr>
      <w:tr w:rsidR="00F16D4D" w:rsidRPr="000E6AAD" w14:paraId="19E28B10" w14:textId="77777777" w:rsidTr="00DB13E7">
        <w:tc>
          <w:tcPr>
            <w:tcW w:w="614" w:type="dxa"/>
          </w:tcPr>
          <w:p w14:paraId="48972CB7" w14:textId="38D49196" w:rsidR="00F16D4D" w:rsidRDefault="00F16D4D" w:rsidP="003C444B">
            <w:pPr>
              <w:ind w:firstLine="0"/>
            </w:pPr>
            <w:r>
              <w:t>8</w:t>
            </w:r>
          </w:p>
        </w:tc>
        <w:tc>
          <w:tcPr>
            <w:tcW w:w="1721" w:type="dxa"/>
          </w:tcPr>
          <w:p w14:paraId="6A9B5619" w14:textId="68CD750B" w:rsidR="00F16D4D" w:rsidRDefault="00F16D4D" w:rsidP="003C444B">
            <w:pPr>
              <w:ind w:firstLine="0"/>
            </w:pPr>
            <w:r>
              <w:t>WalletId</w:t>
            </w:r>
          </w:p>
        </w:tc>
        <w:tc>
          <w:tcPr>
            <w:tcW w:w="1650" w:type="dxa"/>
          </w:tcPr>
          <w:p w14:paraId="6442F351" w14:textId="17C0702B" w:rsidR="00F16D4D" w:rsidRDefault="00F16D4D" w:rsidP="003C444B">
            <w:pPr>
              <w:ind w:firstLine="0"/>
            </w:pPr>
            <w:r>
              <w:t>int</w:t>
            </w:r>
          </w:p>
        </w:tc>
        <w:tc>
          <w:tcPr>
            <w:tcW w:w="766" w:type="dxa"/>
          </w:tcPr>
          <w:p w14:paraId="777D5C63" w14:textId="77777777" w:rsidR="00F16D4D" w:rsidRDefault="00F16D4D" w:rsidP="003C444B">
            <w:pPr>
              <w:ind w:firstLine="0"/>
            </w:pPr>
          </w:p>
        </w:tc>
        <w:tc>
          <w:tcPr>
            <w:tcW w:w="734" w:type="dxa"/>
          </w:tcPr>
          <w:p w14:paraId="310A3E8E" w14:textId="7A4CB7F8" w:rsidR="00F16D4D" w:rsidRPr="000E6AAD" w:rsidRDefault="00DD01E7" w:rsidP="003C444B">
            <w:pPr>
              <w:ind w:firstLine="0"/>
            </w:pPr>
            <w:r>
              <w:t>x</w:t>
            </w:r>
          </w:p>
        </w:tc>
        <w:tc>
          <w:tcPr>
            <w:tcW w:w="3293" w:type="dxa"/>
          </w:tcPr>
          <w:p w14:paraId="1F4E4CBC" w14:textId="111618C1" w:rsidR="00F16D4D" w:rsidRPr="000E6AAD" w:rsidRDefault="00F16D4D" w:rsidP="003C444B">
            <w:pPr>
              <w:ind w:firstLine="0"/>
            </w:pPr>
            <w:r w:rsidRPr="000E6AAD">
              <w:t xml:space="preserve">Mã ví </w:t>
            </w:r>
          </w:p>
        </w:tc>
      </w:tr>
      <w:tr w:rsidR="00F16D4D" w14:paraId="61E91E17" w14:textId="77777777" w:rsidTr="00DB13E7">
        <w:tc>
          <w:tcPr>
            <w:tcW w:w="614" w:type="dxa"/>
          </w:tcPr>
          <w:p w14:paraId="22FD9239" w14:textId="6F20F0AA" w:rsidR="00F16D4D" w:rsidRDefault="00F16D4D" w:rsidP="003C444B">
            <w:pPr>
              <w:ind w:firstLine="0"/>
            </w:pPr>
            <w:r>
              <w:t>9</w:t>
            </w:r>
          </w:p>
        </w:tc>
        <w:tc>
          <w:tcPr>
            <w:tcW w:w="1721" w:type="dxa"/>
          </w:tcPr>
          <w:p w14:paraId="74DF4B07" w14:textId="76DDFF58" w:rsidR="00F16D4D" w:rsidRDefault="00F16D4D" w:rsidP="003C444B">
            <w:pPr>
              <w:ind w:firstLine="0"/>
            </w:pPr>
            <w:r>
              <w:t>CreatedAt</w:t>
            </w:r>
          </w:p>
        </w:tc>
        <w:tc>
          <w:tcPr>
            <w:tcW w:w="1650" w:type="dxa"/>
          </w:tcPr>
          <w:p w14:paraId="354E3FD5" w14:textId="5C7DF9D5" w:rsidR="00F16D4D" w:rsidRDefault="00F16D4D" w:rsidP="003C444B">
            <w:pPr>
              <w:ind w:firstLine="0"/>
            </w:pPr>
            <w:r>
              <w:t>DateTime</w:t>
            </w:r>
          </w:p>
        </w:tc>
        <w:tc>
          <w:tcPr>
            <w:tcW w:w="766" w:type="dxa"/>
          </w:tcPr>
          <w:p w14:paraId="15F3A4A0" w14:textId="77777777" w:rsidR="00F16D4D" w:rsidRDefault="00F16D4D" w:rsidP="003C444B">
            <w:pPr>
              <w:ind w:firstLine="0"/>
            </w:pPr>
          </w:p>
        </w:tc>
        <w:tc>
          <w:tcPr>
            <w:tcW w:w="734" w:type="dxa"/>
          </w:tcPr>
          <w:p w14:paraId="78507F1A" w14:textId="77777777" w:rsidR="00F16D4D" w:rsidRDefault="00F16D4D" w:rsidP="00210587">
            <w:pPr>
              <w:keepNext/>
              <w:ind w:firstLine="0"/>
            </w:pPr>
          </w:p>
        </w:tc>
        <w:tc>
          <w:tcPr>
            <w:tcW w:w="3293" w:type="dxa"/>
          </w:tcPr>
          <w:p w14:paraId="3EFF4439" w14:textId="172818EA" w:rsidR="00F16D4D" w:rsidRDefault="00F16D4D" w:rsidP="00210587">
            <w:pPr>
              <w:keepNext/>
              <w:ind w:firstLine="0"/>
            </w:pPr>
            <w:r>
              <w:t>Thời điểm tạo giao dịch</w:t>
            </w:r>
          </w:p>
        </w:tc>
      </w:tr>
    </w:tbl>
    <w:p w14:paraId="12B7CF24" w14:textId="6C8C0285" w:rsidR="002E6413" w:rsidRPr="004D65F2" w:rsidRDefault="00210587" w:rsidP="00210587">
      <w:pPr>
        <w:pStyle w:val="Caption"/>
      </w:pPr>
      <w:bookmarkStart w:id="14" w:name="_Toc217514404"/>
      <w:r>
        <w:t>Bảng 2</w:t>
      </w:r>
      <w:r w:rsidR="003B7896">
        <w:noBreakHyphen/>
      </w:r>
      <w:r w:rsidR="00BF64DA">
        <w:fldChar w:fldCharType="begin"/>
      </w:r>
      <w:r w:rsidR="00BF64DA">
        <w:instrText xml:space="preserve"> SEQ Bảng \* ARABIC \s 1 </w:instrText>
      </w:r>
      <w:r w:rsidR="00BF64DA">
        <w:fldChar w:fldCharType="separate"/>
      </w:r>
      <w:r w:rsidR="001B5F93">
        <w:rPr>
          <w:noProof/>
        </w:rPr>
        <w:t>2</w:t>
      </w:r>
      <w:r w:rsidR="00BF64DA">
        <w:fldChar w:fldCharType="end"/>
      </w:r>
      <w:r>
        <w:t xml:space="preserve"> </w:t>
      </w:r>
      <w:r w:rsidR="008F048B">
        <w:t>B</w:t>
      </w:r>
      <w:r w:rsidR="006E3181">
        <w:t xml:space="preserve">ảng </w:t>
      </w:r>
      <w:r w:rsidR="00074413">
        <w:t>T</w:t>
      </w:r>
      <w:r w:rsidR="00483C14">
        <w:t>ransactions</w:t>
      </w:r>
      <w:bookmarkEnd w:id="14"/>
    </w:p>
    <w:p w14:paraId="6B479585" w14:textId="35BFED1B" w:rsidR="00A00ACC" w:rsidRDefault="003C1E1E" w:rsidP="003C1E1E">
      <w:pPr>
        <w:pStyle w:val="Heading2"/>
        <w:ind w:left="90" w:firstLine="0"/>
      </w:pPr>
      <w:bookmarkStart w:id="15" w:name="_Toc217514283"/>
      <w:r>
        <w:lastRenderedPageBreak/>
        <w:t xml:space="preserve">2.3 </w:t>
      </w:r>
      <w:r w:rsidR="00A00ACC">
        <w:t>Cấu trúc bảng Categories</w:t>
      </w:r>
      <w:bookmarkEnd w:id="15"/>
    </w:p>
    <w:p w14:paraId="29485A80" w14:textId="28E790ED" w:rsidR="003C1E1E" w:rsidRDefault="005F3838" w:rsidP="003C1E1E">
      <w:r w:rsidRPr="005F3838">
        <w:t xml:space="preserve">Bảng </w:t>
      </w:r>
      <w:r w:rsidR="00074413">
        <w:rPr>
          <w:b/>
          <w:bCs/>
        </w:rPr>
        <w:t>C</w:t>
      </w:r>
      <w:r w:rsidRPr="005F3838">
        <w:rPr>
          <w:b/>
          <w:bCs/>
        </w:rPr>
        <w:t>ategories</w:t>
      </w:r>
      <w:r w:rsidRPr="005F3838">
        <w:t xml:space="preserve"> dùng để quản lý các danh mục chi tiêu và thu nhập, giúp phân loại giao dịch và hỗ trợ thống kê.</w:t>
      </w:r>
    </w:p>
    <w:tbl>
      <w:tblPr>
        <w:tblStyle w:val="TableGrid"/>
        <w:tblW w:w="0" w:type="auto"/>
        <w:tblLook w:val="04A0" w:firstRow="1" w:lastRow="0" w:firstColumn="1" w:lastColumn="0" w:noHBand="0" w:noVBand="1"/>
      </w:tblPr>
      <w:tblGrid>
        <w:gridCol w:w="612"/>
        <w:gridCol w:w="1805"/>
        <w:gridCol w:w="1876"/>
        <w:gridCol w:w="762"/>
        <w:gridCol w:w="777"/>
        <w:gridCol w:w="2946"/>
      </w:tblGrid>
      <w:tr w:rsidR="006B0BFC" w:rsidRPr="00BB0C74" w14:paraId="7251584F" w14:textId="77777777" w:rsidTr="006B0BFC">
        <w:tc>
          <w:tcPr>
            <w:tcW w:w="614" w:type="dxa"/>
          </w:tcPr>
          <w:p w14:paraId="0437C4F2" w14:textId="77777777" w:rsidR="006B0BFC" w:rsidRPr="00BB0C74" w:rsidRDefault="006B0BFC" w:rsidP="003C444B">
            <w:pPr>
              <w:ind w:firstLine="0"/>
              <w:rPr>
                <w:b/>
                <w:bCs/>
              </w:rPr>
            </w:pPr>
            <w:r w:rsidRPr="00BB0C74">
              <w:rPr>
                <w:b/>
                <w:bCs/>
              </w:rPr>
              <w:t>STT</w:t>
            </w:r>
          </w:p>
        </w:tc>
        <w:tc>
          <w:tcPr>
            <w:tcW w:w="2081" w:type="dxa"/>
          </w:tcPr>
          <w:p w14:paraId="6A8B20D3" w14:textId="77777777" w:rsidR="006B0BFC" w:rsidRPr="00BB0C74" w:rsidRDefault="006B0BFC" w:rsidP="003C444B">
            <w:pPr>
              <w:ind w:firstLine="0"/>
              <w:rPr>
                <w:b/>
                <w:bCs/>
              </w:rPr>
            </w:pPr>
            <w:r w:rsidRPr="00BB0C74">
              <w:rPr>
                <w:b/>
                <w:bCs/>
              </w:rPr>
              <w:t>Tên thuộc tính</w:t>
            </w:r>
          </w:p>
        </w:tc>
        <w:tc>
          <w:tcPr>
            <w:tcW w:w="1048" w:type="dxa"/>
          </w:tcPr>
          <w:p w14:paraId="76771F3B" w14:textId="77777777" w:rsidR="006B0BFC" w:rsidRPr="00BB0C74" w:rsidRDefault="006B0BFC" w:rsidP="003C444B">
            <w:pPr>
              <w:ind w:firstLine="0"/>
              <w:rPr>
                <w:b/>
                <w:bCs/>
              </w:rPr>
            </w:pPr>
            <w:r w:rsidRPr="00BB0C74">
              <w:rPr>
                <w:b/>
                <w:bCs/>
              </w:rPr>
              <w:t>Kiểu dữ liệu</w:t>
            </w:r>
          </w:p>
        </w:tc>
        <w:tc>
          <w:tcPr>
            <w:tcW w:w="769" w:type="dxa"/>
          </w:tcPr>
          <w:p w14:paraId="52F61FCE" w14:textId="77777777" w:rsidR="006B0BFC" w:rsidRPr="00BB0C74" w:rsidRDefault="006B0BFC" w:rsidP="003C444B">
            <w:pPr>
              <w:ind w:firstLine="0"/>
              <w:rPr>
                <w:b/>
                <w:bCs/>
              </w:rPr>
            </w:pPr>
            <w:r w:rsidRPr="00BB0C74">
              <w:rPr>
                <w:b/>
                <w:bCs/>
              </w:rPr>
              <w:t>Khóa chính</w:t>
            </w:r>
          </w:p>
        </w:tc>
        <w:tc>
          <w:tcPr>
            <w:tcW w:w="793" w:type="dxa"/>
          </w:tcPr>
          <w:p w14:paraId="6E2B2901" w14:textId="332D4959" w:rsidR="006B0BFC" w:rsidRPr="00BB0C74" w:rsidRDefault="006B0BFC" w:rsidP="003C444B">
            <w:pPr>
              <w:ind w:firstLine="0"/>
              <w:rPr>
                <w:b/>
                <w:bCs/>
              </w:rPr>
            </w:pPr>
            <w:r>
              <w:rPr>
                <w:b/>
                <w:bCs/>
              </w:rPr>
              <w:t>Khóa ngoại</w:t>
            </w:r>
          </w:p>
        </w:tc>
        <w:tc>
          <w:tcPr>
            <w:tcW w:w="3473" w:type="dxa"/>
          </w:tcPr>
          <w:p w14:paraId="472F07F7" w14:textId="2DF369B6" w:rsidR="006B0BFC" w:rsidRPr="00BB0C74" w:rsidRDefault="006B0BFC" w:rsidP="003C444B">
            <w:pPr>
              <w:ind w:firstLine="0"/>
              <w:rPr>
                <w:b/>
                <w:bCs/>
              </w:rPr>
            </w:pPr>
            <w:r w:rsidRPr="00BB0C74">
              <w:rPr>
                <w:b/>
                <w:bCs/>
              </w:rPr>
              <w:t>Mô tả</w:t>
            </w:r>
          </w:p>
        </w:tc>
      </w:tr>
      <w:tr w:rsidR="006B0BFC" w14:paraId="58A0D45B" w14:textId="77777777" w:rsidTr="006B0BFC">
        <w:tc>
          <w:tcPr>
            <w:tcW w:w="614" w:type="dxa"/>
          </w:tcPr>
          <w:p w14:paraId="35B5B6C7" w14:textId="77777777" w:rsidR="006B0BFC" w:rsidRDefault="006B0BFC" w:rsidP="003C444B">
            <w:pPr>
              <w:ind w:firstLine="0"/>
            </w:pPr>
            <w:r>
              <w:t>1</w:t>
            </w:r>
          </w:p>
        </w:tc>
        <w:tc>
          <w:tcPr>
            <w:tcW w:w="2081" w:type="dxa"/>
          </w:tcPr>
          <w:p w14:paraId="1731AF4F" w14:textId="77777777" w:rsidR="006B0BFC" w:rsidRDefault="006B0BFC" w:rsidP="003C444B">
            <w:pPr>
              <w:ind w:firstLine="0"/>
            </w:pPr>
            <w:r>
              <w:t>Id</w:t>
            </w:r>
          </w:p>
        </w:tc>
        <w:tc>
          <w:tcPr>
            <w:tcW w:w="1048" w:type="dxa"/>
          </w:tcPr>
          <w:p w14:paraId="681F3A52" w14:textId="77777777" w:rsidR="006B0BFC" w:rsidRDefault="006B0BFC" w:rsidP="003C444B">
            <w:pPr>
              <w:ind w:firstLine="0"/>
            </w:pPr>
            <w:r>
              <w:t>int</w:t>
            </w:r>
          </w:p>
        </w:tc>
        <w:tc>
          <w:tcPr>
            <w:tcW w:w="769" w:type="dxa"/>
          </w:tcPr>
          <w:p w14:paraId="110D46B7" w14:textId="77777777" w:rsidR="006B0BFC" w:rsidRDefault="006B0BFC" w:rsidP="003C444B">
            <w:pPr>
              <w:ind w:firstLine="0"/>
            </w:pPr>
            <w:r>
              <w:t>x</w:t>
            </w:r>
          </w:p>
        </w:tc>
        <w:tc>
          <w:tcPr>
            <w:tcW w:w="793" w:type="dxa"/>
          </w:tcPr>
          <w:p w14:paraId="5172CAF9" w14:textId="77777777" w:rsidR="006B0BFC" w:rsidRPr="00FB19E7" w:rsidRDefault="006B0BFC" w:rsidP="003C444B">
            <w:pPr>
              <w:ind w:firstLine="0"/>
            </w:pPr>
          </w:p>
        </w:tc>
        <w:tc>
          <w:tcPr>
            <w:tcW w:w="3473" w:type="dxa"/>
          </w:tcPr>
          <w:p w14:paraId="455E95AC" w14:textId="4EA600A0" w:rsidR="006B0BFC" w:rsidRDefault="006B0BFC" w:rsidP="003C444B">
            <w:pPr>
              <w:ind w:firstLine="0"/>
            </w:pPr>
            <w:r w:rsidRPr="00FB19E7">
              <w:t>Khóa chính, tự động tăng</w:t>
            </w:r>
          </w:p>
        </w:tc>
      </w:tr>
      <w:tr w:rsidR="006B0BFC" w14:paraId="60BF8B73" w14:textId="77777777" w:rsidTr="006B0BFC">
        <w:tc>
          <w:tcPr>
            <w:tcW w:w="614" w:type="dxa"/>
          </w:tcPr>
          <w:p w14:paraId="57AA62DA" w14:textId="7A958035" w:rsidR="006B0BFC" w:rsidRDefault="006B0BFC" w:rsidP="003C444B">
            <w:pPr>
              <w:ind w:firstLine="0"/>
            </w:pPr>
            <w:r>
              <w:t>2</w:t>
            </w:r>
          </w:p>
        </w:tc>
        <w:tc>
          <w:tcPr>
            <w:tcW w:w="2081" w:type="dxa"/>
          </w:tcPr>
          <w:p w14:paraId="3E9F3B95" w14:textId="044C1520" w:rsidR="006B0BFC" w:rsidRDefault="006B0BFC" w:rsidP="003C444B">
            <w:pPr>
              <w:ind w:firstLine="0"/>
            </w:pPr>
            <w:r>
              <w:t>UserId</w:t>
            </w:r>
          </w:p>
        </w:tc>
        <w:tc>
          <w:tcPr>
            <w:tcW w:w="1048" w:type="dxa"/>
          </w:tcPr>
          <w:p w14:paraId="7DBD9CAA" w14:textId="1768CF58" w:rsidR="006B0BFC" w:rsidRDefault="006B0BFC" w:rsidP="003C444B">
            <w:pPr>
              <w:ind w:firstLine="0"/>
            </w:pPr>
            <w:r>
              <w:t>int</w:t>
            </w:r>
          </w:p>
        </w:tc>
        <w:tc>
          <w:tcPr>
            <w:tcW w:w="769" w:type="dxa"/>
          </w:tcPr>
          <w:p w14:paraId="6E302848" w14:textId="77777777" w:rsidR="006B0BFC" w:rsidRDefault="006B0BFC" w:rsidP="003C444B">
            <w:pPr>
              <w:ind w:firstLine="0"/>
            </w:pPr>
          </w:p>
        </w:tc>
        <w:tc>
          <w:tcPr>
            <w:tcW w:w="793" w:type="dxa"/>
          </w:tcPr>
          <w:p w14:paraId="5956C812" w14:textId="766EA525" w:rsidR="006B0BFC" w:rsidRPr="00FB19E7" w:rsidRDefault="006B0BFC" w:rsidP="003C444B">
            <w:pPr>
              <w:ind w:firstLine="0"/>
            </w:pPr>
            <w:r>
              <w:t>x</w:t>
            </w:r>
          </w:p>
        </w:tc>
        <w:tc>
          <w:tcPr>
            <w:tcW w:w="3473" w:type="dxa"/>
          </w:tcPr>
          <w:p w14:paraId="48863C2E" w14:textId="628ED607" w:rsidR="006B0BFC" w:rsidRPr="00FB19E7" w:rsidRDefault="004321D6" w:rsidP="003C444B">
            <w:pPr>
              <w:ind w:firstLine="0"/>
            </w:pPr>
            <w:r>
              <w:t>Mã người dùng</w:t>
            </w:r>
          </w:p>
        </w:tc>
      </w:tr>
      <w:tr w:rsidR="006B0BFC" w14:paraId="234F0096" w14:textId="77777777" w:rsidTr="006B0BFC">
        <w:tc>
          <w:tcPr>
            <w:tcW w:w="614" w:type="dxa"/>
          </w:tcPr>
          <w:p w14:paraId="2CFF7DFA" w14:textId="2E1C1356" w:rsidR="006B0BFC" w:rsidRDefault="006B0BFC" w:rsidP="003C444B">
            <w:pPr>
              <w:ind w:firstLine="0"/>
            </w:pPr>
            <w:r>
              <w:t>3</w:t>
            </w:r>
          </w:p>
        </w:tc>
        <w:tc>
          <w:tcPr>
            <w:tcW w:w="2081" w:type="dxa"/>
          </w:tcPr>
          <w:p w14:paraId="6090AE45" w14:textId="4801388D" w:rsidR="006B0BFC" w:rsidRDefault="006B0BFC" w:rsidP="003C444B">
            <w:pPr>
              <w:ind w:firstLine="0"/>
            </w:pPr>
            <w:r>
              <w:t>Name</w:t>
            </w:r>
          </w:p>
        </w:tc>
        <w:tc>
          <w:tcPr>
            <w:tcW w:w="1048" w:type="dxa"/>
          </w:tcPr>
          <w:p w14:paraId="297A6DBA" w14:textId="0D2E211A" w:rsidR="006B0BFC" w:rsidRDefault="006B0BFC" w:rsidP="003C444B">
            <w:pPr>
              <w:ind w:firstLine="0"/>
            </w:pPr>
            <w:r>
              <w:t>string</w:t>
            </w:r>
          </w:p>
        </w:tc>
        <w:tc>
          <w:tcPr>
            <w:tcW w:w="769" w:type="dxa"/>
          </w:tcPr>
          <w:p w14:paraId="58D0382F" w14:textId="77777777" w:rsidR="006B0BFC" w:rsidRDefault="006B0BFC" w:rsidP="003C444B">
            <w:pPr>
              <w:ind w:firstLine="0"/>
            </w:pPr>
          </w:p>
        </w:tc>
        <w:tc>
          <w:tcPr>
            <w:tcW w:w="793" w:type="dxa"/>
          </w:tcPr>
          <w:p w14:paraId="62A5697E" w14:textId="77777777" w:rsidR="006B0BFC" w:rsidRDefault="006B0BFC" w:rsidP="003C444B">
            <w:pPr>
              <w:ind w:firstLine="0"/>
            </w:pPr>
          </w:p>
        </w:tc>
        <w:tc>
          <w:tcPr>
            <w:tcW w:w="3473" w:type="dxa"/>
          </w:tcPr>
          <w:p w14:paraId="47084515" w14:textId="5902FCB4" w:rsidR="006B0BFC" w:rsidRDefault="006B0BFC" w:rsidP="003C444B">
            <w:pPr>
              <w:ind w:firstLine="0"/>
            </w:pPr>
            <w:r>
              <w:t>Tên danh mục</w:t>
            </w:r>
          </w:p>
        </w:tc>
      </w:tr>
      <w:tr w:rsidR="006B0BFC" w14:paraId="1D160339" w14:textId="77777777" w:rsidTr="006B0BFC">
        <w:tc>
          <w:tcPr>
            <w:tcW w:w="614" w:type="dxa"/>
          </w:tcPr>
          <w:p w14:paraId="28D638AF" w14:textId="5E648400" w:rsidR="006B0BFC" w:rsidRDefault="006B0BFC" w:rsidP="003C444B">
            <w:pPr>
              <w:ind w:firstLine="0"/>
            </w:pPr>
            <w:r>
              <w:t>4</w:t>
            </w:r>
          </w:p>
        </w:tc>
        <w:tc>
          <w:tcPr>
            <w:tcW w:w="2081" w:type="dxa"/>
          </w:tcPr>
          <w:p w14:paraId="3D496246" w14:textId="3D88319A" w:rsidR="006B0BFC" w:rsidRDefault="006B0BFC" w:rsidP="003C444B">
            <w:pPr>
              <w:ind w:firstLine="0"/>
            </w:pPr>
            <w:r>
              <w:t>Icon</w:t>
            </w:r>
          </w:p>
        </w:tc>
        <w:tc>
          <w:tcPr>
            <w:tcW w:w="1048" w:type="dxa"/>
          </w:tcPr>
          <w:p w14:paraId="434BE2F5" w14:textId="607F1F9D" w:rsidR="006B0BFC" w:rsidRDefault="006B0BFC" w:rsidP="003C444B">
            <w:pPr>
              <w:ind w:firstLine="0"/>
            </w:pPr>
            <w:r>
              <w:t>string</w:t>
            </w:r>
          </w:p>
        </w:tc>
        <w:tc>
          <w:tcPr>
            <w:tcW w:w="769" w:type="dxa"/>
          </w:tcPr>
          <w:p w14:paraId="514EAE70" w14:textId="77777777" w:rsidR="006B0BFC" w:rsidRDefault="006B0BFC" w:rsidP="003C444B">
            <w:pPr>
              <w:ind w:firstLine="0"/>
            </w:pPr>
          </w:p>
        </w:tc>
        <w:tc>
          <w:tcPr>
            <w:tcW w:w="793" w:type="dxa"/>
          </w:tcPr>
          <w:p w14:paraId="4BA0CC29" w14:textId="77777777" w:rsidR="006B0BFC" w:rsidRDefault="006B0BFC" w:rsidP="003C444B">
            <w:pPr>
              <w:ind w:firstLine="0"/>
            </w:pPr>
          </w:p>
        </w:tc>
        <w:tc>
          <w:tcPr>
            <w:tcW w:w="3473" w:type="dxa"/>
          </w:tcPr>
          <w:p w14:paraId="5286EBEF" w14:textId="7B461BAE" w:rsidR="006B0BFC" w:rsidRDefault="006B0BFC" w:rsidP="003C444B">
            <w:pPr>
              <w:ind w:firstLine="0"/>
            </w:pPr>
            <w:r>
              <w:t>Biểu tượng đại diện</w:t>
            </w:r>
          </w:p>
        </w:tc>
      </w:tr>
      <w:tr w:rsidR="006B0BFC" w14:paraId="00C3269B" w14:textId="77777777" w:rsidTr="006B0BFC">
        <w:tc>
          <w:tcPr>
            <w:tcW w:w="614" w:type="dxa"/>
          </w:tcPr>
          <w:p w14:paraId="70865B8D" w14:textId="28560149" w:rsidR="006B0BFC" w:rsidRDefault="006B0BFC" w:rsidP="003C444B">
            <w:pPr>
              <w:ind w:firstLine="0"/>
            </w:pPr>
            <w:r>
              <w:t>5</w:t>
            </w:r>
          </w:p>
        </w:tc>
        <w:tc>
          <w:tcPr>
            <w:tcW w:w="2081" w:type="dxa"/>
          </w:tcPr>
          <w:p w14:paraId="6D7312C0" w14:textId="77606F9B" w:rsidR="006B0BFC" w:rsidRDefault="006B0BFC" w:rsidP="003C444B">
            <w:pPr>
              <w:ind w:firstLine="0"/>
            </w:pPr>
            <w:r>
              <w:t>Type</w:t>
            </w:r>
          </w:p>
        </w:tc>
        <w:tc>
          <w:tcPr>
            <w:tcW w:w="1048" w:type="dxa"/>
          </w:tcPr>
          <w:p w14:paraId="72A34A8E" w14:textId="794C2F81" w:rsidR="006B0BFC" w:rsidRDefault="006B0BFC" w:rsidP="003C444B">
            <w:pPr>
              <w:ind w:firstLine="0"/>
            </w:pPr>
            <w:r>
              <w:t>TransactionType</w:t>
            </w:r>
          </w:p>
        </w:tc>
        <w:tc>
          <w:tcPr>
            <w:tcW w:w="769" w:type="dxa"/>
          </w:tcPr>
          <w:p w14:paraId="7D701EB2" w14:textId="77777777" w:rsidR="006B0BFC" w:rsidRDefault="006B0BFC" w:rsidP="003C444B">
            <w:pPr>
              <w:ind w:firstLine="0"/>
            </w:pPr>
          </w:p>
        </w:tc>
        <w:tc>
          <w:tcPr>
            <w:tcW w:w="793" w:type="dxa"/>
          </w:tcPr>
          <w:p w14:paraId="620A50CA" w14:textId="77777777" w:rsidR="006B0BFC" w:rsidRDefault="006B0BFC" w:rsidP="003C444B">
            <w:pPr>
              <w:ind w:firstLine="0"/>
            </w:pPr>
          </w:p>
        </w:tc>
        <w:tc>
          <w:tcPr>
            <w:tcW w:w="3473" w:type="dxa"/>
          </w:tcPr>
          <w:p w14:paraId="51568F45" w14:textId="1F963F62" w:rsidR="006B0BFC" w:rsidRDefault="006B0BFC" w:rsidP="003C444B">
            <w:pPr>
              <w:ind w:firstLine="0"/>
            </w:pPr>
            <w:r>
              <w:t>Loại danh mục (Thu nhập/Chi phí)</w:t>
            </w:r>
          </w:p>
        </w:tc>
      </w:tr>
      <w:tr w:rsidR="006B0BFC" w14:paraId="1B1CFE7D" w14:textId="77777777" w:rsidTr="006B0BFC">
        <w:tc>
          <w:tcPr>
            <w:tcW w:w="614" w:type="dxa"/>
          </w:tcPr>
          <w:p w14:paraId="59ACC84C" w14:textId="5F335D50" w:rsidR="006B0BFC" w:rsidRDefault="006B0BFC" w:rsidP="003C444B">
            <w:pPr>
              <w:ind w:firstLine="0"/>
            </w:pPr>
            <w:r>
              <w:t>6</w:t>
            </w:r>
          </w:p>
        </w:tc>
        <w:tc>
          <w:tcPr>
            <w:tcW w:w="2081" w:type="dxa"/>
          </w:tcPr>
          <w:p w14:paraId="548CEA18" w14:textId="3711ECBF" w:rsidR="006B0BFC" w:rsidRDefault="006B0BFC" w:rsidP="003C444B">
            <w:pPr>
              <w:ind w:firstLine="0"/>
            </w:pPr>
            <w:r>
              <w:t>Color</w:t>
            </w:r>
          </w:p>
        </w:tc>
        <w:tc>
          <w:tcPr>
            <w:tcW w:w="1048" w:type="dxa"/>
          </w:tcPr>
          <w:p w14:paraId="3CFD81E5" w14:textId="16775696" w:rsidR="006B0BFC" w:rsidRDefault="006B0BFC" w:rsidP="003C444B">
            <w:pPr>
              <w:ind w:firstLine="0"/>
            </w:pPr>
            <w:r>
              <w:t>string</w:t>
            </w:r>
          </w:p>
        </w:tc>
        <w:tc>
          <w:tcPr>
            <w:tcW w:w="769" w:type="dxa"/>
          </w:tcPr>
          <w:p w14:paraId="646D0C99" w14:textId="77777777" w:rsidR="006B0BFC" w:rsidRDefault="006B0BFC" w:rsidP="003C444B">
            <w:pPr>
              <w:ind w:firstLine="0"/>
            </w:pPr>
          </w:p>
        </w:tc>
        <w:tc>
          <w:tcPr>
            <w:tcW w:w="793" w:type="dxa"/>
          </w:tcPr>
          <w:p w14:paraId="2D41DECB" w14:textId="77777777" w:rsidR="006B0BFC" w:rsidRDefault="006B0BFC" w:rsidP="00B731A0">
            <w:pPr>
              <w:keepNext/>
              <w:ind w:firstLine="0"/>
            </w:pPr>
          </w:p>
        </w:tc>
        <w:tc>
          <w:tcPr>
            <w:tcW w:w="3473" w:type="dxa"/>
          </w:tcPr>
          <w:p w14:paraId="468944B0" w14:textId="513D06FC" w:rsidR="006B0BFC" w:rsidRDefault="006B0BFC" w:rsidP="00B731A0">
            <w:pPr>
              <w:keepNext/>
              <w:ind w:firstLine="0"/>
            </w:pPr>
            <w:r>
              <w:t>Màu sắc hiển thị</w:t>
            </w:r>
          </w:p>
        </w:tc>
      </w:tr>
    </w:tbl>
    <w:p w14:paraId="538E8E8B" w14:textId="084C1A6A" w:rsidR="00B731A0" w:rsidRDefault="00B731A0">
      <w:pPr>
        <w:pStyle w:val="Caption"/>
      </w:pPr>
      <w:bookmarkStart w:id="16" w:name="_Toc217514405"/>
      <w:r>
        <w:t>Bảng 2</w:t>
      </w:r>
      <w:r w:rsidR="003B7896">
        <w:noBreakHyphen/>
      </w:r>
      <w:r w:rsidR="00BF64DA">
        <w:fldChar w:fldCharType="begin"/>
      </w:r>
      <w:r w:rsidR="00BF64DA">
        <w:instrText xml:space="preserve"> SEQ Bảng \* ARABIC \s 1 </w:instrText>
      </w:r>
      <w:r w:rsidR="00BF64DA">
        <w:fldChar w:fldCharType="separate"/>
      </w:r>
      <w:r w:rsidR="001B5F93">
        <w:rPr>
          <w:noProof/>
        </w:rPr>
        <w:t>3</w:t>
      </w:r>
      <w:r w:rsidR="00BF64DA">
        <w:fldChar w:fldCharType="end"/>
      </w:r>
      <w:r>
        <w:t xml:space="preserve"> </w:t>
      </w:r>
      <w:r w:rsidR="008F048B">
        <w:t>B</w:t>
      </w:r>
      <w:r w:rsidR="00775A33">
        <w:t xml:space="preserve">ảng </w:t>
      </w:r>
      <w:r w:rsidR="00074413">
        <w:t>C</w:t>
      </w:r>
      <w:r w:rsidR="00775A33">
        <w:t>ategories</w:t>
      </w:r>
      <w:bookmarkEnd w:id="16"/>
    </w:p>
    <w:p w14:paraId="5EBF9EE6" w14:textId="413508BE" w:rsidR="00CE426F" w:rsidRDefault="00775A33" w:rsidP="00775A33">
      <w:pPr>
        <w:pStyle w:val="Heading2"/>
        <w:ind w:left="90" w:firstLine="0"/>
      </w:pPr>
      <w:bookmarkStart w:id="17" w:name="_Toc217514284"/>
      <w:r>
        <w:t xml:space="preserve">2.4 </w:t>
      </w:r>
      <w:r w:rsidR="00CE426F">
        <w:t>Cấu trúc bảng Wallets</w:t>
      </w:r>
      <w:bookmarkEnd w:id="17"/>
    </w:p>
    <w:p w14:paraId="23DBBCAD" w14:textId="7B585A3D" w:rsidR="00775A33" w:rsidRDefault="005128B4" w:rsidP="00775A33">
      <w:r w:rsidRPr="005128B4">
        <w:t xml:space="preserve">Bảng </w:t>
      </w:r>
      <w:r w:rsidR="00074413">
        <w:rPr>
          <w:b/>
          <w:bCs/>
        </w:rPr>
        <w:t>W</w:t>
      </w:r>
      <w:r w:rsidRPr="005128B4">
        <w:rPr>
          <w:b/>
          <w:bCs/>
        </w:rPr>
        <w:t>allets</w:t>
      </w:r>
      <w:r w:rsidRPr="005128B4">
        <w:t xml:space="preserve"> dùng để quản lý các ví tiền của người dùng, hỗ trợ theo dõi số dư và ngân sách chi tiêu.</w:t>
      </w:r>
    </w:p>
    <w:tbl>
      <w:tblPr>
        <w:tblStyle w:val="TableGrid"/>
        <w:tblW w:w="0" w:type="auto"/>
        <w:tblLook w:val="04A0" w:firstRow="1" w:lastRow="0" w:firstColumn="1" w:lastColumn="0" w:noHBand="0" w:noVBand="1"/>
      </w:tblPr>
      <w:tblGrid>
        <w:gridCol w:w="614"/>
        <w:gridCol w:w="1777"/>
        <w:gridCol w:w="1503"/>
        <w:gridCol w:w="736"/>
        <w:gridCol w:w="765"/>
        <w:gridCol w:w="3383"/>
      </w:tblGrid>
      <w:tr w:rsidR="004321D6" w:rsidRPr="00BB0C74" w14:paraId="52221666" w14:textId="77777777" w:rsidTr="00FA1D77">
        <w:tc>
          <w:tcPr>
            <w:tcW w:w="615" w:type="dxa"/>
          </w:tcPr>
          <w:p w14:paraId="27AE3843" w14:textId="77777777" w:rsidR="004321D6" w:rsidRPr="00BB0C74" w:rsidRDefault="004321D6" w:rsidP="003C444B">
            <w:pPr>
              <w:ind w:firstLine="0"/>
              <w:rPr>
                <w:b/>
                <w:bCs/>
              </w:rPr>
            </w:pPr>
            <w:r w:rsidRPr="00BB0C74">
              <w:rPr>
                <w:b/>
                <w:bCs/>
              </w:rPr>
              <w:t>STT</w:t>
            </w:r>
          </w:p>
        </w:tc>
        <w:tc>
          <w:tcPr>
            <w:tcW w:w="1810" w:type="dxa"/>
          </w:tcPr>
          <w:p w14:paraId="61B13416" w14:textId="77777777" w:rsidR="004321D6" w:rsidRPr="00BB0C74" w:rsidRDefault="004321D6" w:rsidP="003C444B">
            <w:pPr>
              <w:ind w:firstLine="0"/>
              <w:rPr>
                <w:b/>
                <w:bCs/>
              </w:rPr>
            </w:pPr>
            <w:r w:rsidRPr="00BB0C74">
              <w:rPr>
                <w:b/>
                <w:bCs/>
              </w:rPr>
              <w:t>Tên thuộc tính</w:t>
            </w:r>
          </w:p>
        </w:tc>
        <w:tc>
          <w:tcPr>
            <w:tcW w:w="1530" w:type="dxa"/>
          </w:tcPr>
          <w:p w14:paraId="66281059" w14:textId="77777777" w:rsidR="004321D6" w:rsidRPr="00BB0C74" w:rsidRDefault="004321D6" w:rsidP="003C444B">
            <w:pPr>
              <w:ind w:firstLine="0"/>
              <w:rPr>
                <w:b/>
                <w:bCs/>
              </w:rPr>
            </w:pPr>
            <w:r w:rsidRPr="00BB0C74">
              <w:rPr>
                <w:b/>
                <w:bCs/>
              </w:rPr>
              <w:t>Kiểu dữ liệu</w:t>
            </w:r>
          </w:p>
        </w:tc>
        <w:tc>
          <w:tcPr>
            <w:tcW w:w="548" w:type="dxa"/>
          </w:tcPr>
          <w:p w14:paraId="2A0816CD" w14:textId="77777777" w:rsidR="004321D6" w:rsidRPr="00BB0C74" w:rsidRDefault="004321D6" w:rsidP="003C444B">
            <w:pPr>
              <w:ind w:firstLine="0"/>
              <w:rPr>
                <w:b/>
                <w:bCs/>
              </w:rPr>
            </w:pPr>
            <w:r w:rsidRPr="00BB0C74">
              <w:rPr>
                <w:b/>
                <w:bCs/>
              </w:rPr>
              <w:t>Khóa chính</w:t>
            </w:r>
          </w:p>
        </w:tc>
        <w:tc>
          <w:tcPr>
            <w:tcW w:w="767" w:type="dxa"/>
          </w:tcPr>
          <w:p w14:paraId="4372B1DF" w14:textId="7E927FC7" w:rsidR="004321D6" w:rsidRPr="00BB0C74" w:rsidRDefault="004321D6" w:rsidP="003C444B">
            <w:pPr>
              <w:ind w:firstLine="0"/>
              <w:rPr>
                <w:b/>
                <w:bCs/>
              </w:rPr>
            </w:pPr>
            <w:r>
              <w:rPr>
                <w:b/>
                <w:bCs/>
              </w:rPr>
              <w:t>Khóa ngoại</w:t>
            </w:r>
          </w:p>
        </w:tc>
        <w:tc>
          <w:tcPr>
            <w:tcW w:w="3508" w:type="dxa"/>
          </w:tcPr>
          <w:p w14:paraId="135F829A" w14:textId="7593D581" w:rsidR="004321D6" w:rsidRPr="00BB0C74" w:rsidRDefault="004321D6" w:rsidP="003C444B">
            <w:pPr>
              <w:ind w:firstLine="0"/>
              <w:rPr>
                <w:b/>
                <w:bCs/>
              </w:rPr>
            </w:pPr>
            <w:r w:rsidRPr="00BB0C74">
              <w:rPr>
                <w:b/>
                <w:bCs/>
              </w:rPr>
              <w:t>Mô tả</w:t>
            </w:r>
          </w:p>
        </w:tc>
      </w:tr>
      <w:tr w:rsidR="004321D6" w14:paraId="26306050" w14:textId="77777777" w:rsidTr="00FA1D77">
        <w:tc>
          <w:tcPr>
            <w:tcW w:w="615" w:type="dxa"/>
          </w:tcPr>
          <w:p w14:paraId="00C239B3" w14:textId="77777777" w:rsidR="004321D6" w:rsidRDefault="004321D6" w:rsidP="003C444B">
            <w:pPr>
              <w:ind w:firstLine="0"/>
            </w:pPr>
            <w:r>
              <w:t>1</w:t>
            </w:r>
          </w:p>
        </w:tc>
        <w:tc>
          <w:tcPr>
            <w:tcW w:w="1810" w:type="dxa"/>
          </w:tcPr>
          <w:p w14:paraId="362C380F" w14:textId="77777777" w:rsidR="004321D6" w:rsidRDefault="004321D6" w:rsidP="003C444B">
            <w:pPr>
              <w:ind w:firstLine="0"/>
            </w:pPr>
            <w:r>
              <w:t>Id</w:t>
            </w:r>
          </w:p>
        </w:tc>
        <w:tc>
          <w:tcPr>
            <w:tcW w:w="1530" w:type="dxa"/>
          </w:tcPr>
          <w:p w14:paraId="596F5B7C" w14:textId="77777777" w:rsidR="004321D6" w:rsidRDefault="004321D6" w:rsidP="003C444B">
            <w:pPr>
              <w:ind w:firstLine="0"/>
            </w:pPr>
            <w:r>
              <w:t>int</w:t>
            </w:r>
          </w:p>
        </w:tc>
        <w:tc>
          <w:tcPr>
            <w:tcW w:w="548" w:type="dxa"/>
          </w:tcPr>
          <w:p w14:paraId="201586A8" w14:textId="77777777" w:rsidR="004321D6" w:rsidRDefault="004321D6" w:rsidP="003C444B">
            <w:pPr>
              <w:ind w:firstLine="0"/>
            </w:pPr>
            <w:r>
              <w:t>x</w:t>
            </w:r>
          </w:p>
        </w:tc>
        <w:tc>
          <w:tcPr>
            <w:tcW w:w="767" w:type="dxa"/>
          </w:tcPr>
          <w:p w14:paraId="4AF8FD1E" w14:textId="77777777" w:rsidR="004321D6" w:rsidRPr="00FB19E7" w:rsidRDefault="004321D6" w:rsidP="003C444B">
            <w:pPr>
              <w:ind w:firstLine="0"/>
            </w:pPr>
          </w:p>
        </w:tc>
        <w:tc>
          <w:tcPr>
            <w:tcW w:w="3508" w:type="dxa"/>
          </w:tcPr>
          <w:p w14:paraId="74DB9001" w14:textId="573FF078" w:rsidR="004321D6" w:rsidRDefault="004321D6" w:rsidP="003C444B">
            <w:pPr>
              <w:ind w:firstLine="0"/>
            </w:pPr>
            <w:r w:rsidRPr="00FB19E7">
              <w:t>Khóa chính, tự động tăng</w:t>
            </w:r>
          </w:p>
        </w:tc>
      </w:tr>
      <w:tr w:rsidR="004321D6" w14:paraId="1E5FC3DA" w14:textId="77777777" w:rsidTr="00FA1D77">
        <w:tc>
          <w:tcPr>
            <w:tcW w:w="615" w:type="dxa"/>
          </w:tcPr>
          <w:p w14:paraId="754E3A93" w14:textId="5AE94C26" w:rsidR="004321D6" w:rsidRDefault="004321D6" w:rsidP="003C444B">
            <w:pPr>
              <w:ind w:firstLine="0"/>
            </w:pPr>
            <w:r>
              <w:t>2</w:t>
            </w:r>
          </w:p>
        </w:tc>
        <w:tc>
          <w:tcPr>
            <w:tcW w:w="1810" w:type="dxa"/>
          </w:tcPr>
          <w:p w14:paraId="552A16AE" w14:textId="6ED2EFB6" w:rsidR="004321D6" w:rsidRDefault="004321D6" w:rsidP="003C444B">
            <w:pPr>
              <w:ind w:firstLine="0"/>
            </w:pPr>
            <w:r>
              <w:t>UserId</w:t>
            </w:r>
          </w:p>
        </w:tc>
        <w:tc>
          <w:tcPr>
            <w:tcW w:w="1530" w:type="dxa"/>
          </w:tcPr>
          <w:p w14:paraId="4AB50606" w14:textId="3ECBC8AB" w:rsidR="004321D6" w:rsidRDefault="00074413" w:rsidP="003C444B">
            <w:pPr>
              <w:ind w:firstLine="0"/>
            </w:pPr>
            <w:r>
              <w:t>int</w:t>
            </w:r>
          </w:p>
        </w:tc>
        <w:tc>
          <w:tcPr>
            <w:tcW w:w="548" w:type="dxa"/>
          </w:tcPr>
          <w:p w14:paraId="1DB4F4D7" w14:textId="77777777" w:rsidR="004321D6" w:rsidRDefault="004321D6" w:rsidP="003C444B">
            <w:pPr>
              <w:ind w:firstLine="0"/>
            </w:pPr>
          </w:p>
        </w:tc>
        <w:tc>
          <w:tcPr>
            <w:tcW w:w="767" w:type="dxa"/>
          </w:tcPr>
          <w:p w14:paraId="7474056F" w14:textId="2571CCA6" w:rsidR="004321D6" w:rsidRPr="00FB19E7" w:rsidRDefault="004321D6" w:rsidP="003C444B">
            <w:pPr>
              <w:ind w:firstLine="0"/>
            </w:pPr>
            <w:r>
              <w:t>x</w:t>
            </w:r>
          </w:p>
        </w:tc>
        <w:tc>
          <w:tcPr>
            <w:tcW w:w="3508" w:type="dxa"/>
          </w:tcPr>
          <w:p w14:paraId="42219BB8" w14:textId="675184D0" w:rsidR="004321D6" w:rsidRPr="00FB19E7" w:rsidRDefault="004321D6" w:rsidP="003C444B">
            <w:pPr>
              <w:ind w:firstLine="0"/>
            </w:pPr>
            <w:r>
              <w:t>Mã người dùng</w:t>
            </w:r>
          </w:p>
        </w:tc>
      </w:tr>
      <w:tr w:rsidR="004321D6" w14:paraId="20397CA0" w14:textId="77777777" w:rsidTr="00FA1D77">
        <w:tc>
          <w:tcPr>
            <w:tcW w:w="615" w:type="dxa"/>
          </w:tcPr>
          <w:p w14:paraId="28EBB0E9" w14:textId="0567C420" w:rsidR="004321D6" w:rsidRDefault="004321D6" w:rsidP="003C444B">
            <w:pPr>
              <w:ind w:firstLine="0"/>
            </w:pPr>
            <w:r>
              <w:t>3</w:t>
            </w:r>
          </w:p>
        </w:tc>
        <w:tc>
          <w:tcPr>
            <w:tcW w:w="1810" w:type="dxa"/>
          </w:tcPr>
          <w:p w14:paraId="74EE97EF" w14:textId="77777777" w:rsidR="004321D6" w:rsidRDefault="004321D6" w:rsidP="003C444B">
            <w:pPr>
              <w:ind w:firstLine="0"/>
            </w:pPr>
            <w:r>
              <w:t>Name</w:t>
            </w:r>
          </w:p>
        </w:tc>
        <w:tc>
          <w:tcPr>
            <w:tcW w:w="1530" w:type="dxa"/>
          </w:tcPr>
          <w:p w14:paraId="00479BFF" w14:textId="77777777" w:rsidR="004321D6" w:rsidRDefault="004321D6" w:rsidP="003C444B">
            <w:pPr>
              <w:ind w:firstLine="0"/>
            </w:pPr>
            <w:r>
              <w:t>string</w:t>
            </w:r>
          </w:p>
        </w:tc>
        <w:tc>
          <w:tcPr>
            <w:tcW w:w="548" w:type="dxa"/>
          </w:tcPr>
          <w:p w14:paraId="563835F7" w14:textId="77777777" w:rsidR="004321D6" w:rsidRDefault="004321D6" w:rsidP="003C444B">
            <w:pPr>
              <w:ind w:firstLine="0"/>
            </w:pPr>
          </w:p>
        </w:tc>
        <w:tc>
          <w:tcPr>
            <w:tcW w:w="767" w:type="dxa"/>
          </w:tcPr>
          <w:p w14:paraId="7C2D0B0A" w14:textId="77777777" w:rsidR="004321D6" w:rsidRDefault="004321D6" w:rsidP="003C444B">
            <w:pPr>
              <w:ind w:firstLine="0"/>
            </w:pPr>
          </w:p>
        </w:tc>
        <w:tc>
          <w:tcPr>
            <w:tcW w:w="3508" w:type="dxa"/>
          </w:tcPr>
          <w:p w14:paraId="457B24A4" w14:textId="4F0B3640" w:rsidR="004321D6" w:rsidRDefault="004321D6" w:rsidP="003C444B">
            <w:pPr>
              <w:ind w:firstLine="0"/>
            </w:pPr>
            <w:r>
              <w:t>Tên ví</w:t>
            </w:r>
          </w:p>
        </w:tc>
      </w:tr>
      <w:tr w:rsidR="004321D6" w14:paraId="45FE91CF" w14:textId="77777777" w:rsidTr="00FA1D77">
        <w:tc>
          <w:tcPr>
            <w:tcW w:w="615" w:type="dxa"/>
          </w:tcPr>
          <w:p w14:paraId="586EBFD2" w14:textId="1D4DB6D2" w:rsidR="004321D6" w:rsidRDefault="004321D6" w:rsidP="003C444B">
            <w:pPr>
              <w:ind w:firstLine="0"/>
            </w:pPr>
            <w:r>
              <w:t>4</w:t>
            </w:r>
          </w:p>
        </w:tc>
        <w:tc>
          <w:tcPr>
            <w:tcW w:w="1810" w:type="dxa"/>
          </w:tcPr>
          <w:p w14:paraId="2BC1AFE2" w14:textId="03D34FE5" w:rsidR="004321D6" w:rsidRDefault="004321D6" w:rsidP="003C444B">
            <w:pPr>
              <w:ind w:firstLine="0"/>
            </w:pPr>
            <w:r>
              <w:t>Balance</w:t>
            </w:r>
          </w:p>
        </w:tc>
        <w:tc>
          <w:tcPr>
            <w:tcW w:w="1530" w:type="dxa"/>
          </w:tcPr>
          <w:p w14:paraId="40854DB7" w14:textId="6F45F272" w:rsidR="004321D6" w:rsidRDefault="004321D6" w:rsidP="003C444B">
            <w:pPr>
              <w:ind w:firstLine="0"/>
            </w:pPr>
            <w:r>
              <w:t>decimal</w:t>
            </w:r>
          </w:p>
        </w:tc>
        <w:tc>
          <w:tcPr>
            <w:tcW w:w="548" w:type="dxa"/>
          </w:tcPr>
          <w:p w14:paraId="55032C70" w14:textId="77777777" w:rsidR="004321D6" w:rsidRDefault="004321D6" w:rsidP="003C444B">
            <w:pPr>
              <w:ind w:firstLine="0"/>
            </w:pPr>
          </w:p>
        </w:tc>
        <w:tc>
          <w:tcPr>
            <w:tcW w:w="767" w:type="dxa"/>
          </w:tcPr>
          <w:p w14:paraId="52A2738C" w14:textId="77777777" w:rsidR="004321D6" w:rsidRDefault="004321D6" w:rsidP="003C444B">
            <w:pPr>
              <w:ind w:firstLine="0"/>
            </w:pPr>
          </w:p>
        </w:tc>
        <w:tc>
          <w:tcPr>
            <w:tcW w:w="3508" w:type="dxa"/>
          </w:tcPr>
          <w:p w14:paraId="75CC9F0C" w14:textId="48B4941A" w:rsidR="004321D6" w:rsidRDefault="004321D6" w:rsidP="003C444B">
            <w:pPr>
              <w:ind w:firstLine="0"/>
            </w:pPr>
            <w:r>
              <w:t>Số dư hiện tại</w:t>
            </w:r>
          </w:p>
        </w:tc>
      </w:tr>
      <w:tr w:rsidR="004321D6" w14:paraId="60FE9496" w14:textId="77777777" w:rsidTr="00FA1D77">
        <w:tc>
          <w:tcPr>
            <w:tcW w:w="615" w:type="dxa"/>
          </w:tcPr>
          <w:p w14:paraId="522C952E" w14:textId="36E51440" w:rsidR="004321D6" w:rsidRDefault="004321D6" w:rsidP="003C444B">
            <w:pPr>
              <w:ind w:firstLine="0"/>
            </w:pPr>
            <w:r>
              <w:t>5</w:t>
            </w:r>
          </w:p>
        </w:tc>
        <w:tc>
          <w:tcPr>
            <w:tcW w:w="1810" w:type="dxa"/>
          </w:tcPr>
          <w:p w14:paraId="1363DD88" w14:textId="49474454" w:rsidR="004321D6" w:rsidRDefault="004321D6" w:rsidP="003C444B">
            <w:pPr>
              <w:ind w:firstLine="0"/>
            </w:pPr>
            <w:r>
              <w:t>Icon</w:t>
            </w:r>
          </w:p>
        </w:tc>
        <w:tc>
          <w:tcPr>
            <w:tcW w:w="1530" w:type="dxa"/>
          </w:tcPr>
          <w:p w14:paraId="79365962" w14:textId="6CF308DA" w:rsidR="004321D6" w:rsidRDefault="004321D6" w:rsidP="003C444B">
            <w:pPr>
              <w:ind w:firstLine="0"/>
            </w:pPr>
            <w:r>
              <w:t>string</w:t>
            </w:r>
          </w:p>
        </w:tc>
        <w:tc>
          <w:tcPr>
            <w:tcW w:w="548" w:type="dxa"/>
          </w:tcPr>
          <w:p w14:paraId="35100089" w14:textId="77777777" w:rsidR="004321D6" w:rsidRDefault="004321D6" w:rsidP="003C444B">
            <w:pPr>
              <w:ind w:firstLine="0"/>
            </w:pPr>
          </w:p>
        </w:tc>
        <w:tc>
          <w:tcPr>
            <w:tcW w:w="767" w:type="dxa"/>
          </w:tcPr>
          <w:p w14:paraId="6F8330CE" w14:textId="77777777" w:rsidR="004321D6" w:rsidRDefault="004321D6" w:rsidP="003C444B">
            <w:pPr>
              <w:ind w:firstLine="0"/>
            </w:pPr>
          </w:p>
        </w:tc>
        <w:tc>
          <w:tcPr>
            <w:tcW w:w="3508" w:type="dxa"/>
          </w:tcPr>
          <w:p w14:paraId="41F14C08" w14:textId="567C0972" w:rsidR="004321D6" w:rsidRDefault="004321D6" w:rsidP="003C444B">
            <w:pPr>
              <w:ind w:firstLine="0"/>
            </w:pPr>
            <w:r>
              <w:t>Biểu tượng ví</w:t>
            </w:r>
          </w:p>
        </w:tc>
      </w:tr>
      <w:tr w:rsidR="004321D6" w14:paraId="1839C95A" w14:textId="77777777" w:rsidTr="00FA1D77">
        <w:tc>
          <w:tcPr>
            <w:tcW w:w="615" w:type="dxa"/>
          </w:tcPr>
          <w:p w14:paraId="21973BD9" w14:textId="6CF44125" w:rsidR="004321D6" w:rsidRDefault="004321D6" w:rsidP="003C444B">
            <w:pPr>
              <w:ind w:firstLine="0"/>
            </w:pPr>
            <w:r>
              <w:t>6</w:t>
            </w:r>
          </w:p>
        </w:tc>
        <w:tc>
          <w:tcPr>
            <w:tcW w:w="1810" w:type="dxa"/>
          </w:tcPr>
          <w:p w14:paraId="41DFC940" w14:textId="43D7F58F" w:rsidR="004321D6" w:rsidRDefault="004321D6" w:rsidP="003C444B">
            <w:pPr>
              <w:ind w:firstLine="0"/>
            </w:pPr>
            <w:r>
              <w:t>Color</w:t>
            </w:r>
          </w:p>
        </w:tc>
        <w:tc>
          <w:tcPr>
            <w:tcW w:w="1530" w:type="dxa"/>
          </w:tcPr>
          <w:p w14:paraId="413878C9" w14:textId="0657191D" w:rsidR="004321D6" w:rsidRDefault="004321D6" w:rsidP="003C444B">
            <w:pPr>
              <w:ind w:firstLine="0"/>
            </w:pPr>
            <w:r>
              <w:t>string</w:t>
            </w:r>
          </w:p>
        </w:tc>
        <w:tc>
          <w:tcPr>
            <w:tcW w:w="548" w:type="dxa"/>
          </w:tcPr>
          <w:p w14:paraId="2E7E9D5F" w14:textId="77777777" w:rsidR="004321D6" w:rsidRDefault="004321D6" w:rsidP="003C444B">
            <w:pPr>
              <w:ind w:firstLine="0"/>
            </w:pPr>
          </w:p>
        </w:tc>
        <w:tc>
          <w:tcPr>
            <w:tcW w:w="767" w:type="dxa"/>
          </w:tcPr>
          <w:p w14:paraId="04316BCB" w14:textId="77777777" w:rsidR="004321D6" w:rsidRDefault="004321D6" w:rsidP="003C444B">
            <w:pPr>
              <w:keepNext/>
              <w:ind w:firstLine="0"/>
            </w:pPr>
          </w:p>
        </w:tc>
        <w:tc>
          <w:tcPr>
            <w:tcW w:w="3508" w:type="dxa"/>
          </w:tcPr>
          <w:p w14:paraId="4A6823FF" w14:textId="0A6C9F8C" w:rsidR="004321D6" w:rsidRDefault="004321D6" w:rsidP="003C444B">
            <w:pPr>
              <w:keepNext/>
              <w:ind w:firstLine="0"/>
            </w:pPr>
            <w:r>
              <w:t>Màu sắc hiển thị</w:t>
            </w:r>
          </w:p>
        </w:tc>
      </w:tr>
      <w:tr w:rsidR="004321D6" w14:paraId="016F396C" w14:textId="77777777" w:rsidTr="00FA1D77">
        <w:tc>
          <w:tcPr>
            <w:tcW w:w="615" w:type="dxa"/>
          </w:tcPr>
          <w:p w14:paraId="435D9F51" w14:textId="0EEF2336" w:rsidR="004321D6" w:rsidRDefault="004321D6" w:rsidP="003C444B">
            <w:pPr>
              <w:ind w:firstLine="0"/>
            </w:pPr>
            <w:r>
              <w:t>7</w:t>
            </w:r>
          </w:p>
        </w:tc>
        <w:tc>
          <w:tcPr>
            <w:tcW w:w="1810" w:type="dxa"/>
          </w:tcPr>
          <w:p w14:paraId="79B5C774" w14:textId="66595B58" w:rsidR="004321D6" w:rsidRDefault="004321D6" w:rsidP="003C444B">
            <w:pPr>
              <w:ind w:firstLine="0"/>
            </w:pPr>
            <w:r>
              <w:t>Budget</w:t>
            </w:r>
          </w:p>
        </w:tc>
        <w:tc>
          <w:tcPr>
            <w:tcW w:w="1530" w:type="dxa"/>
          </w:tcPr>
          <w:p w14:paraId="4DB1B5F6" w14:textId="57989DA9" w:rsidR="004321D6" w:rsidRDefault="004321D6" w:rsidP="003C444B">
            <w:pPr>
              <w:ind w:firstLine="0"/>
            </w:pPr>
            <w:r>
              <w:t>decimal</w:t>
            </w:r>
          </w:p>
        </w:tc>
        <w:tc>
          <w:tcPr>
            <w:tcW w:w="548" w:type="dxa"/>
          </w:tcPr>
          <w:p w14:paraId="359E6BEB" w14:textId="77777777" w:rsidR="004321D6" w:rsidRDefault="004321D6" w:rsidP="003C444B">
            <w:pPr>
              <w:ind w:firstLine="0"/>
            </w:pPr>
          </w:p>
        </w:tc>
        <w:tc>
          <w:tcPr>
            <w:tcW w:w="767" w:type="dxa"/>
          </w:tcPr>
          <w:p w14:paraId="6C900E8C" w14:textId="77777777" w:rsidR="004321D6" w:rsidRDefault="004321D6" w:rsidP="003C444B">
            <w:pPr>
              <w:keepNext/>
              <w:ind w:firstLine="0"/>
            </w:pPr>
          </w:p>
        </w:tc>
        <w:tc>
          <w:tcPr>
            <w:tcW w:w="3508" w:type="dxa"/>
          </w:tcPr>
          <w:p w14:paraId="199EF023" w14:textId="0982735B" w:rsidR="004321D6" w:rsidRDefault="004321D6" w:rsidP="003C444B">
            <w:pPr>
              <w:keepNext/>
              <w:ind w:firstLine="0"/>
            </w:pPr>
            <w:r>
              <w:t>Ngân sách chi tiêu theo tháng</w:t>
            </w:r>
          </w:p>
        </w:tc>
      </w:tr>
      <w:tr w:rsidR="004321D6" w14:paraId="559598E1" w14:textId="77777777" w:rsidTr="00FA1D77">
        <w:tc>
          <w:tcPr>
            <w:tcW w:w="615" w:type="dxa"/>
          </w:tcPr>
          <w:p w14:paraId="14E076F1" w14:textId="6BB5A040" w:rsidR="004321D6" w:rsidRDefault="004321D6" w:rsidP="003C444B">
            <w:pPr>
              <w:ind w:firstLine="0"/>
            </w:pPr>
            <w:r>
              <w:t>8</w:t>
            </w:r>
          </w:p>
        </w:tc>
        <w:tc>
          <w:tcPr>
            <w:tcW w:w="1810" w:type="dxa"/>
          </w:tcPr>
          <w:p w14:paraId="023FA9C9" w14:textId="19FEF4D5" w:rsidR="004321D6" w:rsidRDefault="004321D6" w:rsidP="003C444B">
            <w:pPr>
              <w:ind w:firstLine="0"/>
            </w:pPr>
            <w:r>
              <w:t>IsDefault</w:t>
            </w:r>
          </w:p>
        </w:tc>
        <w:tc>
          <w:tcPr>
            <w:tcW w:w="1530" w:type="dxa"/>
          </w:tcPr>
          <w:p w14:paraId="5F613A44" w14:textId="2C6CD2D3" w:rsidR="004321D6" w:rsidRDefault="004321D6" w:rsidP="003C444B">
            <w:pPr>
              <w:ind w:firstLine="0"/>
            </w:pPr>
            <w:r>
              <w:t>bool</w:t>
            </w:r>
          </w:p>
        </w:tc>
        <w:tc>
          <w:tcPr>
            <w:tcW w:w="548" w:type="dxa"/>
          </w:tcPr>
          <w:p w14:paraId="30053007" w14:textId="77777777" w:rsidR="004321D6" w:rsidRDefault="004321D6" w:rsidP="003C444B">
            <w:pPr>
              <w:ind w:firstLine="0"/>
            </w:pPr>
          </w:p>
        </w:tc>
        <w:tc>
          <w:tcPr>
            <w:tcW w:w="767" w:type="dxa"/>
          </w:tcPr>
          <w:p w14:paraId="3A65FC66" w14:textId="77777777" w:rsidR="004321D6" w:rsidRDefault="004321D6" w:rsidP="003B7896">
            <w:pPr>
              <w:keepNext/>
              <w:ind w:firstLine="0"/>
            </w:pPr>
          </w:p>
        </w:tc>
        <w:tc>
          <w:tcPr>
            <w:tcW w:w="3508" w:type="dxa"/>
          </w:tcPr>
          <w:p w14:paraId="5210478C" w14:textId="3C62EE8A" w:rsidR="004321D6" w:rsidRDefault="004321D6" w:rsidP="003B7896">
            <w:pPr>
              <w:keepNext/>
              <w:ind w:firstLine="0"/>
            </w:pPr>
            <w:r>
              <w:t>Đánh dấu ví mặc định</w:t>
            </w:r>
          </w:p>
        </w:tc>
      </w:tr>
    </w:tbl>
    <w:p w14:paraId="25FA5D8C" w14:textId="3F3614B7" w:rsidR="005128B4" w:rsidRDefault="003B7896" w:rsidP="003B7896">
      <w:pPr>
        <w:pStyle w:val="Caption"/>
      </w:pPr>
      <w:bookmarkStart w:id="18" w:name="_Toc217514406"/>
      <w:r>
        <w:t>Bảng 2</w:t>
      </w:r>
      <w:r>
        <w:noBreakHyphen/>
      </w:r>
      <w:r w:rsidR="00BF64DA">
        <w:fldChar w:fldCharType="begin"/>
      </w:r>
      <w:r w:rsidR="00BF64DA">
        <w:instrText xml:space="preserve"> SEQ Bảng \* ARABIC \s 1 </w:instrText>
      </w:r>
      <w:r w:rsidR="00BF64DA">
        <w:fldChar w:fldCharType="separate"/>
      </w:r>
      <w:r w:rsidR="001B5F93">
        <w:rPr>
          <w:noProof/>
        </w:rPr>
        <w:t>4</w:t>
      </w:r>
      <w:r w:rsidR="00BF64DA">
        <w:fldChar w:fldCharType="end"/>
      </w:r>
      <w:r>
        <w:t xml:space="preserve"> Bảng </w:t>
      </w:r>
      <w:r w:rsidR="00074413">
        <w:t>W</w:t>
      </w:r>
      <w:r>
        <w:t>allets</w:t>
      </w:r>
      <w:bookmarkEnd w:id="18"/>
    </w:p>
    <w:p w14:paraId="7CBC88D9" w14:textId="34A3E1CC" w:rsidR="00074413" w:rsidRDefault="00074413" w:rsidP="00074413">
      <w:pPr>
        <w:pStyle w:val="Heading2"/>
      </w:pPr>
      <w:bookmarkStart w:id="19" w:name="_Toc217514285"/>
      <w:r>
        <w:t>2.5 Cấu trúc bảng Settings</w:t>
      </w:r>
      <w:bookmarkEnd w:id="19"/>
    </w:p>
    <w:p w14:paraId="65975230" w14:textId="3520283C" w:rsidR="00486C17" w:rsidRPr="00486C17" w:rsidRDefault="00486C17" w:rsidP="00486C17">
      <w:r>
        <w:t>Bảng Settings dùng để lưu trữ các thiết lập cá nhân của người dùng trong ứng dụng ExpenseTracker.Mỗi người dùng có một bản ghi cài đặt tương ứng, phục vụ việc cá nhân hóa trải nghiệm sử dụng.</w:t>
      </w:r>
    </w:p>
    <w:tbl>
      <w:tblPr>
        <w:tblStyle w:val="TableGrid"/>
        <w:tblW w:w="0" w:type="auto"/>
        <w:tblLook w:val="04A0" w:firstRow="1" w:lastRow="0" w:firstColumn="1" w:lastColumn="0" w:noHBand="0" w:noVBand="1"/>
      </w:tblPr>
      <w:tblGrid>
        <w:gridCol w:w="615"/>
        <w:gridCol w:w="1810"/>
        <w:gridCol w:w="1795"/>
        <w:gridCol w:w="736"/>
        <w:gridCol w:w="810"/>
        <w:gridCol w:w="3012"/>
      </w:tblGrid>
      <w:tr w:rsidR="00092E9D" w:rsidRPr="00BB0C74" w14:paraId="67243D1A" w14:textId="77777777" w:rsidTr="00FA1D77">
        <w:tc>
          <w:tcPr>
            <w:tcW w:w="615" w:type="dxa"/>
          </w:tcPr>
          <w:p w14:paraId="0FCA3571" w14:textId="77777777" w:rsidR="00092E9D" w:rsidRPr="00BB0C74" w:rsidRDefault="00092E9D" w:rsidP="003C444B">
            <w:pPr>
              <w:ind w:firstLine="0"/>
              <w:rPr>
                <w:b/>
                <w:bCs/>
              </w:rPr>
            </w:pPr>
            <w:r w:rsidRPr="00BB0C74">
              <w:rPr>
                <w:b/>
                <w:bCs/>
              </w:rPr>
              <w:lastRenderedPageBreak/>
              <w:t>STT</w:t>
            </w:r>
          </w:p>
        </w:tc>
        <w:tc>
          <w:tcPr>
            <w:tcW w:w="1810" w:type="dxa"/>
          </w:tcPr>
          <w:p w14:paraId="5B70E03A" w14:textId="77777777" w:rsidR="00092E9D" w:rsidRPr="00BB0C74" w:rsidRDefault="00092E9D" w:rsidP="003C444B">
            <w:pPr>
              <w:ind w:firstLine="0"/>
              <w:rPr>
                <w:b/>
                <w:bCs/>
              </w:rPr>
            </w:pPr>
            <w:r w:rsidRPr="00BB0C74">
              <w:rPr>
                <w:b/>
                <w:bCs/>
              </w:rPr>
              <w:t>Tên thuộc tính</w:t>
            </w:r>
          </w:p>
        </w:tc>
        <w:tc>
          <w:tcPr>
            <w:tcW w:w="1795" w:type="dxa"/>
          </w:tcPr>
          <w:p w14:paraId="14570968" w14:textId="77777777" w:rsidR="00092E9D" w:rsidRPr="00BB0C74" w:rsidRDefault="00092E9D" w:rsidP="003C444B">
            <w:pPr>
              <w:ind w:firstLine="0"/>
              <w:rPr>
                <w:b/>
                <w:bCs/>
              </w:rPr>
            </w:pPr>
            <w:r w:rsidRPr="00BB0C74">
              <w:rPr>
                <w:b/>
                <w:bCs/>
              </w:rPr>
              <w:t>Kiểu dữ liệu</w:t>
            </w:r>
          </w:p>
        </w:tc>
        <w:tc>
          <w:tcPr>
            <w:tcW w:w="736" w:type="dxa"/>
          </w:tcPr>
          <w:p w14:paraId="6A10A9AE" w14:textId="77777777" w:rsidR="00092E9D" w:rsidRPr="00BB0C74" w:rsidRDefault="00092E9D" w:rsidP="003C444B">
            <w:pPr>
              <w:ind w:firstLine="0"/>
              <w:rPr>
                <w:b/>
                <w:bCs/>
              </w:rPr>
            </w:pPr>
            <w:r w:rsidRPr="00BB0C74">
              <w:rPr>
                <w:b/>
                <w:bCs/>
              </w:rPr>
              <w:t>Khóa chính</w:t>
            </w:r>
          </w:p>
        </w:tc>
        <w:tc>
          <w:tcPr>
            <w:tcW w:w="810" w:type="dxa"/>
          </w:tcPr>
          <w:p w14:paraId="1C4A5C51" w14:textId="77777777" w:rsidR="00092E9D" w:rsidRPr="00BB0C74" w:rsidRDefault="00092E9D" w:rsidP="003C444B">
            <w:pPr>
              <w:ind w:firstLine="0"/>
              <w:rPr>
                <w:b/>
                <w:bCs/>
              </w:rPr>
            </w:pPr>
            <w:r>
              <w:rPr>
                <w:b/>
                <w:bCs/>
              </w:rPr>
              <w:t>Khóa ngoại</w:t>
            </w:r>
          </w:p>
        </w:tc>
        <w:tc>
          <w:tcPr>
            <w:tcW w:w="3012" w:type="dxa"/>
          </w:tcPr>
          <w:p w14:paraId="6BC45CAD" w14:textId="77777777" w:rsidR="00092E9D" w:rsidRPr="00BB0C74" w:rsidRDefault="00092E9D" w:rsidP="003C444B">
            <w:pPr>
              <w:ind w:firstLine="0"/>
              <w:rPr>
                <w:b/>
                <w:bCs/>
              </w:rPr>
            </w:pPr>
            <w:r w:rsidRPr="00BB0C74">
              <w:rPr>
                <w:b/>
                <w:bCs/>
              </w:rPr>
              <w:t>Mô tả</w:t>
            </w:r>
          </w:p>
        </w:tc>
      </w:tr>
      <w:tr w:rsidR="00092E9D" w14:paraId="487AB934" w14:textId="77777777" w:rsidTr="00FA1D77">
        <w:tc>
          <w:tcPr>
            <w:tcW w:w="615" w:type="dxa"/>
          </w:tcPr>
          <w:p w14:paraId="7448E9C8" w14:textId="77777777" w:rsidR="00092E9D" w:rsidRDefault="00092E9D" w:rsidP="003C444B">
            <w:pPr>
              <w:ind w:firstLine="0"/>
            </w:pPr>
            <w:r>
              <w:t>1</w:t>
            </w:r>
          </w:p>
        </w:tc>
        <w:tc>
          <w:tcPr>
            <w:tcW w:w="1810" w:type="dxa"/>
          </w:tcPr>
          <w:p w14:paraId="2C3D879B" w14:textId="77777777" w:rsidR="00092E9D" w:rsidRDefault="00092E9D" w:rsidP="003C444B">
            <w:pPr>
              <w:ind w:firstLine="0"/>
            </w:pPr>
            <w:r>
              <w:t>Id</w:t>
            </w:r>
          </w:p>
        </w:tc>
        <w:tc>
          <w:tcPr>
            <w:tcW w:w="1795" w:type="dxa"/>
          </w:tcPr>
          <w:p w14:paraId="4F881927" w14:textId="77777777" w:rsidR="00092E9D" w:rsidRDefault="00092E9D" w:rsidP="003C444B">
            <w:pPr>
              <w:ind w:firstLine="0"/>
            </w:pPr>
            <w:r>
              <w:t>int</w:t>
            </w:r>
          </w:p>
        </w:tc>
        <w:tc>
          <w:tcPr>
            <w:tcW w:w="736" w:type="dxa"/>
          </w:tcPr>
          <w:p w14:paraId="3339D0D3" w14:textId="77777777" w:rsidR="00092E9D" w:rsidRDefault="00092E9D" w:rsidP="003C444B">
            <w:pPr>
              <w:ind w:firstLine="0"/>
            </w:pPr>
            <w:r>
              <w:t>x</w:t>
            </w:r>
          </w:p>
        </w:tc>
        <w:tc>
          <w:tcPr>
            <w:tcW w:w="810" w:type="dxa"/>
          </w:tcPr>
          <w:p w14:paraId="4C0CF875" w14:textId="77777777" w:rsidR="00092E9D" w:rsidRPr="00FB19E7" w:rsidRDefault="00092E9D" w:rsidP="003C444B">
            <w:pPr>
              <w:ind w:firstLine="0"/>
            </w:pPr>
          </w:p>
        </w:tc>
        <w:tc>
          <w:tcPr>
            <w:tcW w:w="3012" w:type="dxa"/>
          </w:tcPr>
          <w:p w14:paraId="28A4771F" w14:textId="77777777" w:rsidR="00092E9D" w:rsidRDefault="00092E9D" w:rsidP="003C444B">
            <w:pPr>
              <w:ind w:firstLine="0"/>
            </w:pPr>
            <w:r w:rsidRPr="00FB19E7">
              <w:t>Khóa chính, tự động tăng</w:t>
            </w:r>
          </w:p>
        </w:tc>
      </w:tr>
      <w:tr w:rsidR="00092E9D" w14:paraId="5DB35C76" w14:textId="77777777" w:rsidTr="00FA1D77">
        <w:tc>
          <w:tcPr>
            <w:tcW w:w="615" w:type="dxa"/>
          </w:tcPr>
          <w:p w14:paraId="271FCAAC" w14:textId="77777777" w:rsidR="00092E9D" w:rsidRDefault="00092E9D" w:rsidP="003C444B">
            <w:pPr>
              <w:ind w:firstLine="0"/>
            </w:pPr>
            <w:r>
              <w:t>2</w:t>
            </w:r>
          </w:p>
        </w:tc>
        <w:tc>
          <w:tcPr>
            <w:tcW w:w="1810" w:type="dxa"/>
          </w:tcPr>
          <w:p w14:paraId="09AEE69B" w14:textId="77777777" w:rsidR="00092E9D" w:rsidRDefault="00092E9D" w:rsidP="003C444B">
            <w:pPr>
              <w:ind w:firstLine="0"/>
            </w:pPr>
            <w:r>
              <w:t>UserId</w:t>
            </w:r>
          </w:p>
        </w:tc>
        <w:tc>
          <w:tcPr>
            <w:tcW w:w="1795" w:type="dxa"/>
          </w:tcPr>
          <w:p w14:paraId="15D16BAD" w14:textId="77777777" w:rsidR="00092E9D" w:rsidRDefault="00092E9D" w:rsidP="003C444B">
            <w:pPr>
              <w:ind w:firstLine="0"/>
            </w:pPr>
            <w:r>
              <w:t>int</w:t>
            </w:r>
          </w:p>
        </w:tc>
        <w:tc>
          <w:tcPr>
            <w:tcW w:w="736" w:type="dxa"/>
          </w:tcPr>
          <w:p w14:paraId="1E1C9B80" w14:textId="77777777" w:rsidR="00092E9D" w:rsidRDefault="00092E9D" w:rsidP="003C444B">
            <w:pPr>
              <w:ind w:firstLine="0"/>
            </w:pPr>
          </w:p>
        </w:tc>
        <w:tc>
          <w:tcPr>
            <w:tcW w:w="810" w:type="dxa"/>
          </w:tcPr>
          <w:p w14:paraId="4A863433" w14:textId="77777777" w:rsidR="00092E9D" w:rsidRPr="00FB19E7" w:rsidRDefault="00092E9D" w:rsidP="003C444B">
            <w:pPr>
              <w:ind w:firstLine="0"/>
            </w:pPr>
            <w:r>
              <w:t>x</w:t>
            </w:r>
          </w:p>
        </w:tc>
        <w:tc>
          <w:tcPr>
            <w:tcW w:w="3012" w:type="dxa"/>
          </w:tcPr>
          <w:p w14:paraId="198D52EF" w14:textId="77777777" w:rsidR="00092E9D" w:rsidRPr="00FB19E7" w:rsidRDefault="00092E9D" w:rsidP="003C444B">
            <w:pPr>
              <w:ind w:firstLine="0"/>
            </w:pPr>
            <w:r>
              <w:t>Mã người dùng</w:t>
            </w:r>
          </w:p>
        </w:tc>
      </w:tr>
      <w:tr w:rsidR="00092E9D" w14:paraId="44E20731" w14:textId="77777777" w:rsidTr="00FA1D77">
        <w:tc>
          <w:tcPr>
            <w:tcW w:w="615" w:type="dxa"/>
          </w:tcPr>
          <w:p w14:paraId="44EEF934" w14:textId="77777777" w:rsidR="00092E9D" w:rsidRDefault="00092E9D" w:rsidP="003C444B">
            <w:pPr>
              <w:ind w:firstLine="0"/>
            </w:pPr>
            <w:r>
              <w:t>3</w:t>
            </w:r>
          </w:p>
        </w:tc>
        <w:tc>
          <w:tcPr>
            <w:tcW w:w="1810" w:type="dxa"/>
          </w:tcPr>
          <w:p w14:paraId="1EDB0DAB" w14:textId="0A4670B4" w:rsidR="00092E9D" w:rsidRDefault="006447D9" w:rsidP="003C444B">
            <w:pPr>
              <w:ind w:firstLine="0"/>
            </w:pPr>
            <w:r>
              <w:t>Theme</w:t>
            </w:r>
          </w:p>
        </w:tc>
        <w:tc>
          <w:tcPr>
            <w:tcW w:w="1795" w:type="dxa"/>
          </w:tcPr>
          <w:p w14:paraId="54A8216D" w14:textId="0325030E" w:rsidR="00092E9D" w:rsidRDefault="000442BF" w:rsidP="003C444B">
            <w:pPr>
              <w:ind w:firstLine="0"/>
            </w:pPr>
            <w:r>
              <w:t>string</w:t>
            </w:r>
          </w:p>
        </w:tc>
        <w:tc>
          <w:tcPr>
            <w:tcW w:w="736" w:type="dxa"/>
          </w:tcPr>
          <w:p w14:paraId="5117374D" w14:textId="77777777" w:rsidR="00092E9D" w:rsidRDefault="00092E9D" w:rsidP="003C444B">
            <w:pPr>
              <w:ind w:firstLine="0"/>
            </w:pPr>
          </w:p>
        </w:tc>
        <w:tc>
          <w:tcPr>
            <w:tcW w:w="810" w:type="dxa"/>
          </w:tcPr>
          <w:p w14:paraId="02B1639C" w14:textId="77777777" w:rsidR="00092E9D" w:rsidRDefault="00092E9D" w:rsidP="003C444B">
            <w:pPr>
              <w:ind w:firstLine="0"/>
            </w:pPr>
          </w:p>
        </w:tc>
        <w:tc>
          <w:tcPr>
            <w:tcW w:w="3012" w:type="dxa"/>
          </w:tcPr>
          <w:p w14:paraId="6A471AF5" w14:textId="2139577D" w:rsidR="00092E9D" w:rsidRDefault="00BF64DA" w:rsidP="003C444B">
            <w:pPr>
              <w:ind w:firstLine="0"/>
            </w:pPr>
            <w:r w:rsidRPr="00BF64DA">
              <w:t>Giao diện hiển thị của ứng dụng (sáng, tối)</w:t>
            </w:r>
          </w:p>
        </w:tc>
      </w:tr>
      <w:tr w:rsidR="00092E9D" w14:paraId="5ECAAE15" w14:textId="77777777" w:rsidTr="00FA1D77">
        <w:tc>
          <w:tcPr>
            <w:tcW w:w="615" w:type="dxa"/>
          </w:tcPr>
          <w:p w14:paraId="2E3AB9A5" w14:textId="77777777" w:rsidR="00092E9D" w:rsidRDefault="00092E9D" w:rsidP="003C444B">
            <w:pPr>
              <w:ind w:firstLine="0"/>
            </w:pPr>
            <w:r>
              <w:t>4</w:t>
            </w:r>
          </w:p>
        </w:tc>
        <w:tc>
          <w:tcPr>
            <w:tcW w:w="1810" w:type="dxa"/>
          </w:tcPr>
          <w:p w14:paraId="1DF0B66D" w14:textId="149DBA8C" w:rsidR="00092E9D" w:rsidRDefault="006447D9" w:rsidP="003C444B">
            <w:pPr>
              <w:ind w:firstLine="0"/>
            </w:pPr>
            <w:r>
              <w:t>Language</w:t>
            </w:r>
          </w:p>
        </w:tc>
        <w:tc>
          <w:tcPr>
            <w:tcW w:w="1795" w:type="dxa"/>
          </w:tcPr>
          <w:p w14:paraId="36933204" w14:textId="205A3E7B" w:rsidR="00092E9D" w:rsidRDefault="000442BF" w:rsidP="003C444B">
            <w:pPr>
              <w:ind w:firstLine="0"/>
            </w:pPr>
            <w:r>
              <w:t>string</w:t>
            </w:r>
          </w:p>
        </w:tc>
        <w:tc>
          <w:tcPr>
            <w:tcW w:w="736" w:type="dxa"/>
          </w:tcPr>
          <w:p w14:paraId="47F282B1" w14:textId="77777777" w:rsidR="00092E9D" w:rsidRDefault="00092E9D" w:rsidP="003C444B">
            <w:pPr>
              <w:ind w:firstLine="0"/>
            </w:pPr>
          </w:p>
        </w:tc>
        <w:tc>
          <w:tcPr>
            <w:tcW w:w="810" w:type="dxa"/>
          </w:tcPr>
          <w:p w14:paraId="3D8CA5D4" w14:textId="77777777" w:rsidR="00092E9D" w:rsidRDefault="00092E9D" w:rsidP="003C444B">
            <w:pPr>
              <w:ind w:firstLine="0"/>
            </w:pPr>
          </w:p>
        </w:tc>
        <w:tc>
          <w:tcPr>
            <w:tcW w:w="3012" w:type="dxa"/>
          </w:tcPr>
          <w:p w14:paraId="57C29493" w14:textId="140CBF3F" w:rsidR="00092E9D" w:rsidRDefault="00BF64DA" w:rsidP="003C444B">
            <w:pPr>
              <w:ind w:firstLine="0"/>
            </w:pPr>
            <w:r>
              <w:t>Ngôn ngữ hiển thị</w:t>
            </w:r>
          </w:p>
        </w:tc>
      </w:tr>
      <w:tr w:rsidR="00092E9D" w14:paraId="4FC7926B" w14:textId="77777777" w:rsidTr="00FA1D77">
        <w:tc>
          <w:tcPr>
            <w:tcW w:w="615" w:type="dxa"/>
          </w:tcPr>
          <w:p w14:paraId="20853DF0" w14:textId="77777777" w:rsidR="00092E9D" w:rsidRDefault="00092E9D" w:rsidP="003C444B">
            <w:pPr>
              <w:ind w:firstLine="0"/>
            </w:pPr>
            <w:r>
              <w:t>5</w:t>
            </w:r>
          </w:p>
        </w:tc>
        <w:tc>
          <w:tcPr>
            <w:tcW w:w="1810" w:type="dxa"/>
          </w:tcPr>
          <w:p w14:paraId="32A5DFA7" w14:textId="356C14BF" w:rsidR="00092E9D" w:rsidRDefault="00BF64DA" w:rsidP="003C444B">
            <w:pPr>
              <w:ind w:firstLine="0"/>
            </w:pPr>
            <w:r>
              <w:t>Currency</w:t>
            </w:r>
          </w:p>
        </w:tc>
        <w:tc>
          <w:tcPr>
            <w:tcW w:w="1795" w:type="dxa"/>
          </w:tcPr>
          <w:p w14:paraId="2081DDBD" w14:textId="2E8EFE60" w:rsidR="00092E9D" w:rsidRDefault="00BF64DA" w:rsidP="003C444B">
            <w:pPr>
              <w:ind w:firstLine="0"/>
            </w:pPr>
            <w:r>
              <w:t>string</w:t>
            </w:r>
          </w:p>
        </w:tc>
        <w:tc>
          <w:tcPr>
            <w:tcW w:w="736" w:type="dxa"/>
          </w:tcPr>
          <w:p w14:paraId="31246DDC" w14:textId="77777777" w:rsidR="00092E9D" w:rsidRDefault="00092E9D" w:rsidP="003C444B">
            <w:pPr>
              <w:ind w:firstLine="0"/>
            </w:pPr>
          </w:p>
        </w:tc>
        <w:tc>
          <w:tcPr>
            <w:tcW w:w="810" w:type="dxa"/>
          </w:tcPr>
          <w:p w14:paraId="5D974E5D" w14:textId="77777777" w:rsidR="00092E9D" w:rsidRDefault="00092E9D" w:rsidP="003C444B">
            <w:pPr>
              <w:ind w:firstLine="0"/>
            </w:pPr>
          </w:p>
        </w:tc>
        <w:tc>
          <w:tcPr>
            <w:tcW w:w="3012" w:type="dxa"/>
          </w:tcPr>
          <w:p w14:paraId="10A61D88" w14:textId="7A4607B4" w:rsidR="00092E9D" w:rsidRDefault="00BF64DA" w:rsidP="00BF64DA">
            <w:pPr>
              <w:keepNext/>
              <w:ind w:firstLine="0"/>
            </w:pPr>
            <w:r>
              <w:t>Đơn vị tiền tệ</w:t>
            </w:r>
          </w:p>
        </w:tc>
      </w:tr>
    </w:tbl>
    <w:p w14:paraId="1CB3032D" w14:textId="679D4401" w:rsidR="00074413" w:rsidRPr="00074413" w:rsidRDefault="00BF64DA" w:rsidP="00BF64DA">
      <w:pPr>
        <w:pStyle w:val="Caption"/>
      </w:pPr>
      <w:bookmarkStart w:id="20" w:name="_Toc217514407"/>
      <w:r>
        <w:t xml:space="preserve">Bảng </w:t>
      </w:r>
      <w:r w:rsidR="00BF3F0B">
        <w:t>2</w:t>
      </w:r>
      <w:r>
        <w:noBreakHyphen/>
      </w:r>
      <w:r>
        <w:fldChar w:fldCharType="begin"/>
      </w:r>
      <w:r>
        <w:instrText xml:space="preserve"> SEQ Bảng \* ARABIC \s 1 </w:instrText>
      </w:r>
      <w:r>
        <w:fldChar w:fldCharType="separate"/>
      </w:r>
      <w:r w:rsidR="001B5F93">
        <w:rPr>
          <w:noProof/>
        </w:rPr>
        <w:t>5</w:t>
      </w:r>
      <w:r>
        <w:fldChar w:fldCharType="end"/>
      </w:r>
      <w:r>
        <w:t xml:space="preserve"> Bảng Settings</w:t>
      </w:r>
      <w:bookmarkEnd w:id="20"/>
    </w:p>
    <w:p w14:paraId="22E9EB0E" w14:textId="23C18EF6" w:rsidR="00ED4934" w:rsidRPr="00ED4934" w:rsidRDefault="003B7896" w:rsidP="003B7896">
      <w:pPr>
        <w:pStyle w:val="Heading2"/>
        <w:ind w:left="90" w:firstLine="0"/>
      </w:pPr>
      <w:bookmarkStart w:id="21" w:name="_Toc217514286"/>
      <w:r>
        <w:t>2.</w:t>
      </w:r>
      <w:r w:rsidR="00074413">
        <w:t>6</w:t>
      </w:r>
      <w:r>
        <w:t xml:space="preserve"> </w:t>
      </w:r>
      <w:r w:rsidR="00ED4934">
        <w:t>Lược đồ quan hệ</w:t>
      </w:r>
      <w:bookmarkEnd w:id="21"/>
    </w:p>
    <w:p w14:paraId="3B9D9F8B" w14:textId="77777777" w:rsidR="0075681B" w:rsidRDefault="00442A0C" w:rsidP="0075681B">
      <w:pPr>
        <w:keepNext/>
        <w:ind w:firstLine="0"/>
      </w:pPr>
      <w:r w:rsidRPr="00442A0C">
        <w:rPr>
          <w:noProof/>
        </w:rPr>
        <w:drawing>
          <wp:inline distT="0" distB="0" distL="0" distR="0" wp14:anchorId="15916545" wp14:editId="5EB425C0">
            <wp:extent cx="5580380" cy="3757930"/>
            <wp:effectExtent l="0" t="0" r="1270" b="0"/>
            <wp:docPr id="36795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2201" name=""/>
                    <pic:cNvPicPr/>
                  </pic:nvPicPr>
                  <pic:blipFill>
                    <a:blip r:embed="rId13"/>
                    <a:stretch>
                      <a:fillRect/>
                    </a:stretch>
                  </pic:blipFill>
                  <pic:spPr>
                    <a:xfrm>
                      <a:off x="0" y="0"/>
                      <a:ext cx="5580380" cy="3757930"/>
                    </a:xfrm>
                    <a:prstGeom prst="rect">
                      <a:avLst/>
                    </a:prstGeom>
                  </pic:spPr>
                </pic:pic>
              </a:graphicData>
            </a:graphic>
          </wp:inline>
        </w:drawing>
      </w:r>
    </w:p>
    <w:p w14:paraId="5A3623C4" w14:textId="480B7D8D" w:rsidR="00A87EAA" w:rsidRPr="0075681B" w:rsidRDefault="0075681B" w:rsidP="0075681B">
      <w:pPr>
        <w:pStyle w:val="Caption"/>
      </w:pPr>
      <w:bookmarkStart w:id="22" w:name="_Toc217514370"/>
      <w:r>
        <w:t xml:space="preserve">Hình </w:t>
      </w:r>
      <w:r w:rsidR="000F61CD">
        <w:fldChar w:fldCharType="begin"/>
      </w:r>
      <w:r w:rsidR="000F61CD">
        <w:instrText xml:space="preserve"> STYLEREF 1 \s </w:instrText>
      </w:r>
      <w:r w:rsidR="000F61CD">
        <w:fldChar w:fldCharType="separate"/>
      </w:r>
      <w:r w:rsidR="001B5F93">
        <w:rPr>
          <w:noProof/>
        </w:rPr>
        <w:t>2</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w:t>
      </w:r>
      <w:r w:rsidR="000F61CD">
        <w:fldChar w:fldCharType="end"/>
      </w:r>
      <w:r>
        <w:t xml:space="preserve"> Lược đồ quan hệ</w:t>
      </w:r>
      <w:bookmarkEnd w:id="22"/>
    </w:p>
    <w:p w14:paraId="7494A4B6" w14:textId="77777777" w:rsidR="00D44A37" w:rsidRDefault="00D44A37" w:rsidP="00D44A37">
      <w:pPr>
        <w:ind w:left="927" w:firstLine="0"/>
      </w:pPr>
    </w:p>
    <w:p w14:paraId="2336DCC0" w14:textId="77777777" w:rsidR="00A26C70" w:rsidRPr="00A26C70" w:rsidRDefault="00A26C70" w:rsidP="00A26C70"/>
    <w:p w14:paraId="635B0B67" w14:textId="127F076A" w:rsidR="001C77DD" w:rsidRPr="0080768C" w:rsidRDefault="00F962C7" w:rsidP="001561B7">
      <w:pPr>
        <w:rPr>
          <w:lang w:val="vi-VN"/>
        </w:rPr>
      </w:pPr>
      <w:r w:rsidRPr="0080768C">
        <w:rPr>
          <w:lang w:val="vi-VN"/>
        </w:rPr>
        <w:br w:type="page"/>
      </w:r>
    </w:p>
    <w:p w14:paraId="05152317" w14:textId="239E4A0B" w:rsidR="000E10DF" w:rsidRPr="000E10DF" w:rsidRDefault="000E10DF" w:rsidP="000E10DF">
      <w:pPr>
        <w:pStyle w:val="Heading1"/>
        <w:rPr>
          <w:lang w:val="vi-VN"/>
        </w:rPr>
      </w:pPr>
      <w:r w:rsidRPr="000E10DF">
        <w:rPr>
          <w:lang w:val="vi-VN"/>
        </w:rPr>
        <w:lastRenderedPageBreak/>
        <w:t xml:space="preserve"> </w:t>
      </w:r>
      <w:bookmarkStart w:id="23" w:name="_Toc217514287"/>
      <w:r w:rsidRPr="000E10DF">
        <w:rPr>
          <w:lang w:val="vi-VN"/>
        </w:rPr>
        <w:t>SƠ ĐỒ PHÂN RÃ CHỨC NĂNG</w:t>
      </w:r>
      <w:bookmarkEnd w:id="23"/>
    </w:p>
    <w:p w14:paraId="6CB4CC11" w14:textId="77777777" w:rsidR="000E10DF" w:rsidRDefault="00E81558" w:rsidP="000E10DF">
      <w:pPr>
        <w:keepNext/>
        <w:ind w:firstLine="0"/>
      </w:pPr>
      <w:r w:rsidRPr="00E81558">
        <w:drawing>
          <wp:inline distT="0" distB="0" distL="0" distR="0" wp14:anchorId="6C22355B" wp14:editId="6D57B0BE">
            <wp:extent cx="5580380" cy="1968500"/>
            <wp:effectExtent l="0" t="0" r="1270" b="0"/>
            <wp:docPr id="56329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90654" name=""/>
                    <pic:cNvPicPr/>
                  </pic:nvPicPr>
                  <pic:blipFill>
                    <a:blip r:embed="rId14"/>
                    <a:stretch>
                      <a:fillRect/>
                    </a:stretch>
                  </pic:blipFill>
                  <pic:spPr>
                    <a:xfrm>
                      <a:off x="0" y="0"/>
                      <a:ext cx="5580380" cy="1968500"/>
                    </a:xfrm>
                    <a:prstGeom prst="rect">
                      <a:avLst/>
                    </a:prstGeom>
                  </pic:spPr>
                </pic:pic>
              </a:graphicData>
            </a:graphic>
          </wp:inline>
        </w:drawing>
      </w:r>
    </w:p>
    <w:p w14:paraId="281D223A" w14:textId="45F67238" w:rsidR="00460CA7" w:rsidRPr="000E10DF" w:rsidRDefault="000E10DF" w:rsidP="000E10DF">
      <w:pPr>
        <w:pStyle w:val="Caption"/>
      </w:pPr>
      <w:bookmarkStart w:id="24" w:name="_Toc217514371"/>
      <w:r>
        <w:t xml:space="preserve">Hình </w:t>
      </w:r>
      <w:r w:rsidR="000F61CD">
        <w:fldChar w:fldCharType="begin"/>
      </w:r>
      <w:r w:rsidR="000F61CD">
        <w:instrText xml:space="preserve"> STYLEREF 1 \s </w:instrText>
      </w:r>
      <w:r w:rsidR="000F61CD">
        <w:fldChar w:fldCharType="separate"/>
      </w:r>
      <w:r w:rsidR="001B5F93">
        <w:rPr>
          <w:noProof/>
        </w:rPr>
        <w:t>3</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w:t>
      </w:r>
      <w:r w:rsidR="000F61CD">
        <w:fldChar w:fldCharType="end"/>
      </w:r>
      <w:r>
        <w:t xml:space="preserve"> Sơ đồ phân rã chức năng</w:t>
      </w:r>
      <w:bookmarkEnd w:id="24"/>
    </w:p>
    <w:p w14:paraId="33AC2781" w14:textId="7F5857AD" w:rsidR="00660CB6" w:rsidRDefault="000C0AAA" w:rsidP="00660CB6">
      <w:r>
        <w:t>Mô tả khái quát sơ đồ:</w:t>
      </w:r>
    </w:p>
    <w:p w14:paraId="0221597A" w14:textId="19B71779" w:rsidR="0038133A" w:rsidRDefault="00E22094" w:rsidP="0038133A">
      <w:pPr>
        <w:numPr>
          <w:ilvl w:val="0"/>
          <w:numId w:val="21"/>
        </w:numPr>
      </w:pPr>
      <w:r>
        <w:t>Chức năng mức 0</w:t>
      </w:r>
    </w:p>
    <w:p w14:paraId="12E3B35F" w14:textId="56412475" w:rsidR="0038133A" w:rsidRDefault="0038133A" w:rsidP="0038133A">
      <w:pPr>
        <w:ind w:left="922" w:firstLine="0"/>
      </w:pPr>
      <w:r>
        <w:t>Hệ thống quản lý chi tiêu ExpenseTracker</w:t>
      </w:r>
    </w:p>
    <w:p w14:paraId="23FE92D0" w14:textId="4DFCE097" w:rsidR="0038133A" w:rsidRDefault="00546C7C" w:rsidP="0038133A">
      <w:pPr>
        <w:numPr>
          <w:ilvl w:val="0"/>
          <w:numId w:val="21"/>
        </w:numPr>
      </w:pPr>
      <w:r>
        <w:t>Chức năng mức 1</w:t>
      </w:r>
    </w:p>
    <w:p w14:paraId="4A09B9B4" w14:textId="39A34BA2" w:rsidR="00546C7C" w:rsidRDefault="00546C7C" w:rsidP="00546C7C">
      <w:pPr>
        <w:ind w:left="922" w:firstLine="0"/>
      </w:pPr>
      <w:r>
        <w:t>Hệ thống được phân rã thành các chức năng chính sau</w:t>
      </w:r>
      <w:r w:rsidR="000C05A8">
        <w:t>:</w:t>
      </w:r>
    </w:p>
    <w:p w14:paraId="658F49AC" w14:textId="77777777" w:rsidR="00922AF3" w:rsidRDefault="00922AF3" w:rsidP="00922AF3">
      <w:pPr>
        <w:numPr>
          <w:ilvl w:val="0"/>
          <w:numId w:val="22"/>
        </w:numPr>
      </w:pPr>
      <w:r>
        <w:t>Quản lý người dùng</w:t>
      </w:r>
    </w:p>
    <w:p w14:paraId="450A25B3" w14:textId="77777777" w:rsidR="00922AF3" w:rsidRDefault="00922AF3" w:rsidP="00922AF3">
      <w:pPr>
        <w:numPr>
          <w:ilvl w:val="0"/>
          <w:numId w:val="22"/>
        </w:numPr>
      </w:pPr>
      <w:r>
        <w:t>Quản lý giao dịch</w:t>
      </w:r>
    </w:p>
    <w:p w14:paraId="3155122E" w14:textId="77777777" w:rsidR="00922AF3" w:rsidRDefault="00922AF3" w:rsidP="00922AF3">
      <w:pPr>
        <w:numPr>
          <w:ilvl w:val="0"/>
          <w:numId w:val="22"/>
        </w:numPr>
      </w:pPr>
      <w:r>
        <w:t>Quản lý danh mục</w:t>
      </w:r>
    </w:p>
    <w:p w14:paraId="27A7337F" w14:textId="77777777" w:rsidR="00922AF3" w:rsidRDefault="00922AF3" w:rsidP="00922AF3">
      <w:pPr>
        <w:numPr>
          <w:ilvl w:val="0"/>
          <w:numId w:val="22"/>
        </w:numPr>
      </w:pPr>
      <w:r>
        <w:t>Quản lý ví tiền</w:t>
      </w:r>
    </w:p>
    <w:p w14:paraId="546F5F3C" w14:textId="77777777" w:rsidR="00922AF3" w:rsidRDefault="00922AF3" w:rsidP="00922AF3">
      <w:pPr>
        <w:numPr>
          <w:ilvl w:val="0"/>
          <w:numId w:val="22"/>
        </w:numPr>
      </w:pPr>
      <w:r>
        <w:t>Báo cáo và thống kê</w:t>
      </w:r>
    </w:p>
    <w:p w14:paraId="4FA5614E" w14:textId="77777777" w:rsidR="00922AF3" w:rsidRDefault="00922AF3" w:rsidP="00922AF3">
      <w:pPr>
        <w:numPr>
          <w:ilvl w:val="0"/>
          <w:numId w:val="22"/>
        </w:numPr>
      </w:pPr>
      <w:r>
        <w:t>Cài đặt hệ thống</w:t>
      </w:r>
    </w:p>
    <w:p w14:paraId="40492BD8" w14:textId="18EDCDD9" w:rsidR="000C05A8" w:rsidRDefault="005A32C4" w:rsidP="005A32C4">
      <w:pPr>
        <w:numPr>
          <w:ilvl w:val="0"/>
          <w:numId w:val="21"/>
        </w:numPr>
      </w:pPr>
      <w:r>
        <w:t>Phân rã chức năng mức 2</w:t>
      </w:r>
    </w:p>
    <w:p w14:paraId="19D8F48F" w14:textId="65AA3FA1" w:rsidR="00642DA8" w:rsidRDefault="00291D35" w:rsidP="00642DA8">
      <w:pPr>
        <w:numPr>
          <w:ilvl w:val="1"/>
          <w:numId w:val="21"/>
        </w:numPr>
      </w:pPr>
      <w:r>
        <w:t>Quản lý người dùng</w:t>
      </w:r>
    </w:p>
    <w:p w14:paraId="10107977" w14:textId="3CDDCDB5" w:rsidR="005C6114" w:rsidRDefault="005C6114" w:rsidP="005C6114">
      <w:pPr>
        <w:numPr>
          <w:ilvl w:val="0"/>
          <w:numId w:val="23"/>
        </w:numPr>
      </w:pPr>
      <w:r>
        <w:t>Đăng ký tài khoản</w:t>
      </w:r>
    </w:p>
    <w:p w14:paraId="66B070C8" w14:textId="6782B8E5" w:rsidR="005C6114" w:rsidRDefault="005C6114" w:rsidP="005C6114">
      <w:pPr>
        <w:numPr>
          <w:ilvl w:val="0"/>
          <w:numId w:val="23"/>
        </w:numPr>
      </w:pPr>
      <w:r>
        <w:t>Đăng nhập hệ thống</w:t>
      </w:r>
    </w:p>
    <w:p w14:paraId="0D90FE9D" w14:textId="701DB8DD" w:rsidR="005C6114" w:rsidRDefault="005C6114" w:rsidP="005C6114">
      <w:pPr>
        <w:numPr>
          <w:ilvl w:val="0"/>
          <w:numId w:val="23"/>
        </w:numPr>
      </w:pPr>
      <w:r>
        <w:t>Cập nhật thông tin</w:t>
      </w:r>
    </w:p>
    <w:p w14:paraId="125418D0" w14:textId="7C7FADE1" w:rsidR="005C6114" w:rsidRDefault="005C6114" w:rsidP="005C6114">
      <w:pPr>
        <w:numPr>
          <w:ilvl w:val="0"/>
          <w:numId w:val="23"/>
        </w:numPr>
      </w:pPr>
      <w:r>
        <w:t>Đổi mật khẩu</w:t>
      </w:r>
    </w:p>
    <w:p w14:paraId="7E2917DE" w14:textId="7F6DC872" w:rsidR="005C6114" w:rsidRDefault="005C6114" w:rsidP="005C6114">
      <w:pPr>
        <w:numPr>
          <w:ilvl w:val="0"/>
          <w:numId w:val="23"/>
        </w:numPr>
      </w:pPr>
      <w:r>
        <w:lastRenderedPageBreak/>
        <w:t>Đăng xuất</w:t>
      </w:r>
    </w:p>
    <w:p w14:paraId="3DFEA8AA" w14:textId="1DF0BF9E" w:rsidR="005C6114" w:rsidRDefault="005C6114" w:rsidP="005C6114">
      <w:pPr>
        <w:numPr>
          <w:ilvl w:val="0"/>
          <w:numId w:val="23"/>
        </w:numPr>
      </w:pPr>
      <w:r>
        <w:t>Xóa tài khoản</w:t>
      </w:r>
    </w:p>
    <w:p w14:paraId="1F8884B6" w14:textId="36F16758" w:rsidR="005C6114" w:rsidRDefault="001F15EE" w:rsidP="005C6114">
      <w:pPr>
        <w:numPr>
          <w:ilvl w:val="1"/>
          <w:numId w:val="21"/>
        </w:numPr>
      </w:pPr>
      <w:r>
        <w:t>Quản lý giao dịch</w:t>
      </w:r>
    </w:p>
    <w:p w14:paraId="40F6BBD8" w14:textId="6B4D7DF5" w:rsidR="0087201E" w:rsidRDefault="0087201E" w:rsidP="0087201E">
      <w:pPr>
        <w:numPr>
          <w:ilvl w:val="0"/>
          <w:numId w:val="24"/>
        </w:numPr>
      </w:pPr>
      <w:r>
        <w:t>Thêm giao dịch</w:t>
      </w:r>
      <w:r w:rsidR="0082439F">
        <w:t xml:space="preserve"> (chi phí, thu nhập)</w:t>
      </w:r>
    </w:p>
    <w:p w14:paraId="3DD30985" w14:textId="0A62A15C" w:rsidR="0087201E" w:rsidRDefault="0087201E" w:rsidP="0087201E">
      <w:pPr>
        <w:numPr>
          <w:ilvl w:val="0"/>
          <w:numId w:val="24"/>
        </w:numPr>
      </w:pPr>
      <w:r>
        <w:t>Lưu giao dịch</w:t>
      </w:r>
    </w:p>
    <w:p w14:paraId="7AA3314A" w14:textId="70AD56D1" w:rsidR="0087201E" w:rsidRDefault="0087201E" w:rsidP="0087201E">
      <w:pPr>
        <w:numPr>
          <w:ilvl w:val="0"/>
          <w:numId w:val="24"/>
        </w:numPr>
      </w:pPr>
      <w:r>
        <w:t>Sửa giao dịch</w:t>
      </w:r>
    </w:p>
    <w:p w14:paraId="586175AA" w14:textId="2F6112D3" w:rsidR="006A0AFE" w:rsidRDefault="006A0AFE" w:rsidP="0087201E">
      <w:pPr>
        <w:numPr>
          <w:ilvl w:val="0"/>
          <w:numId w:val="24"/>
        </w:numPr>
      </w:pPr>
      <w:r>
        <w:t>Xóa giao dịch</w:t>
      </w:r>
    </w:p>
    <w:p w14:paraId="5E78FA60" w14:textId="333B8044" w:rsidR="006A0AFE" w:rsidRDefault="006A0AFE" w:rsidP="006A0AFE">
      <w:pPr>
        <w:numPr>
          <w:ilvl w:val="1"/>
          <w:numId w:val="21"/>
        </w:numPr>
      </w:pPr>
      <w:r>
        <w:t>Quản lý danh mục</w:t>
      </w:r>
    </w:p>
    <w:p w14:paraId="04D7CC4F" w14:textId="2B72516B" w:rsidR="006A0AFE" w:rsidRDefault="00990296" w:rsidP="00990296">
      <w:pPr>
        <w:numPr>
          <w:ilvl w:val="0"/>
          <w:numId w:val="25"/>
        </w:numPr>
      </w:pPr>
      <w:r>
        <w:t>Xem danh mục</w:t>
      </w:r>
    </w:p>
    <w:p w14:paraId="14732C36" w14:textId="55B09A4A" w:rsidR="008D1951" w:rsidRDefault="008D1951" w:rsidP="00990296">
      <w:pPr>
        <w:numPr>
          <w:ilvl w:val="0"/>
          <w:numId w:val="25"/>
        </w:numPr>
      </w:pPr>
      <w:r>
        <w:t>Phân loại danh mục</w:t>
      </w:r>
      <w:r w:rsidR="0082439F">
        <w:t xml:space="preserve"> (theo chi phí, thu nhập)</w:t>
      </w:r>
    </w:p>
    <w:p w14:paraId="3F330593" w14:textId="6DC1ECA1" w:rsidR="008D1951" w:rsidRDefault="008D1951" w:rsidP="008D1951">
      <w:pPr>
        <w:numPr>
          <w:ilvl w:val="1"/>
          <w:numId w:val="21"/>
        </w:numPr>
      </w:pPr>
      <w:r>
        <w:t>Quản lý ví tiền</w:t>
      </w:r>
    </w:p>
    <w:p w14:paraId="62E5D1E2" w14:textId="47F57ABF" w:rsidR="008D1951" w:rsidRDefault="008D1951" w:rsidP="008D1951">
      <w:pPr>
        <w:numPr>
          <w:ilvl w:val="0"/>
          <w:numId w:val="26"/>
        </w:numPr>
        <w:rPr>
          <w:lang w:val="nl-NL"/>
        </w:rPr>
      </w:pPr>
      <w:r w:rsidRPr="008D1951">
        <w:rPr>
          <w:lang w:val="nl-NL"/>
        </w:rPr>
        <w:t>Xem danh sách ví t</w:t>
      </w:r>
      <w:r>
        <w:rPr>
          <w:lang w:val="nl-NL"/>
        </w:rPr>
        <w:t>iền</w:t>
      </w:r>
    </w:p>
    <w:p w14:paraId="63CB4C25" w14:textId="5E43DC08" w:rsidR="008D1951" w:rsidRDefault="008D1951" w:rsidP="008D1951">
      <w:pPr>
        <w:numPr>
          <w:ilvl w:val="0"/>
          <w:numId w:val="26"/>
        </w:numPr>
        <w:rPr>
          <w:lang w:val="nl-NL"/>
        </w:rPr>
      </w:pPr>
      <w:r>
        <w:rPr>
          <w:lang w:val="nl-NL"/>
        </w:rPr>
        <w:t>Thêm ví mới</w:t>
      </w:r>
    </w:p>
    <w:p w14:paraId="477D1503" w14:textId="6C08D0AE" w:rsidR="008D1951" w:rsidRDefault="008D1951" w:rsidP="008D1951">
      <w:pPr>
        <w:numPr>
          <w:ilvl w:val="0"/>
          <w:numId w:val="26"/>
        </w:numPr>
        <w:rPr>
          <w:lang w:val="nl-NL"/>
        </w:rPr>
      </w:pPr>
      <w:r>
        <w:rPr>
          <w:lang w:val="nl-NL"/>
        </w:rPr>
        <w:t>Chỉnh sửa thông tin</w:t>
      </w:r>
    </w:p>
    <w:p w14:paraId="44EBD136" w14:textId="2003872D" w:rsidR="008D1951" w:rsidRDefault="0002200A" w:rsidP="008D1951">
      <w:pPr>
        <w:numPr>
          <w:ilvl w:val="0"/>
          <w:numId w:val="26"/>
        </w:numPr>
        <w:rPr>
          <w:lang w:val="nl-NL"/>
        </w:rPr>
      </w:pPr>
      <w:r>
        <w:rPr>
          <w:lang w:val="nl-NL"/>
        </w:rPr>
        <w:t>Xóa ví</w:t>
      </w:r>
    </w:p>
    <w:p w14:paraId="4AB1B97B" w14:textId="507D2F3F" w:rsidR="0002200A" w:rsidRDefault="0002200A" w:rsidP="008D1951">
      <w:pPr>
        <w:numPr>
          <w:ilvl w:val="0"/>
          <w:numId w:val="26"/>
        </w:numPr>
        <w:rPr>
          <w:lang w:val="nl-NL"/>
        </w:rPr>
      </w:pPr>
      <w:r>
        <w:rPr>
          <w:lang w:val="nl-NL"/>
        </w:rPr>
        <w:t>Cập nhật số dư</w:t>
      </w:r>
    </w:p>
    <w:p w14:paraId="72FABA8E" w14:textId="7BF0E5F3" w:rsidR="0002200A" w:rsidRDefault="0002200A" w:rsidP="008D1951">
      <w:pPr>
        <w:numPr>
          <w:ilvl w:val="0"/>
          <w:numId w:val="26"/>
        </w:numPr>
        <w:rPr>
          <w:lang w:val="nl-NL"/>
        </w:rPr>
      </w:pPr>
      <w:r>
        <w:rPr>
          <w:lang w:val="nl-NL"/>
        </w:rPr>
        <w:t>Thiết lập ví mặc định</w:t>
      </w:r>
    </w:p>
    <w:p w14:paraId="576ADF30" w14:textId="31D67FF1" w:rsidR="0002200A" w:rsidRDefault="0002200A" w:rsidP="008D1951">
      <w:pPr>
        <w:numPr>
          <w:ilvl w:val="0"/>
          <w:numId w:val="26"/>
        </w:numPr>
        <w:rPr>
          <w:lang w:val="nl-NL"/>
        </w:rPr>
      </w:pPr>
      <w:r>
        <w:rPr>
          <w:lang w:val="nl-NL"/>
        </w:rPr>
        <w:t>Thiết lập ngân sách</w:t>
      </w:r>
    </w:p>
    <w:p w14:paraId="7D40D111" w14:textId="298B99AD" w:rsidR="0002200A" w:rsidRDefault="00EB1579" w:rsidP="0002200A">
      <w:pPr>
        <w:numPr>
          <w:ilvl w:val="1"/>
          <w:numId w:val="21"/>
        </w:numPr>
        <w:rPr>
          <w:lang w:val="nl-NL"/>
        </w:rPr>
      </w:pPr>
      <w:r>
        <w:rPr>
          <w:lang w:val="nl-NL"/>
        </w:rPr>
        <w:t>Báo cáo thống kê</w:t>
      </w:r>
    </w:p>
    <w:p w14:paraId="0A269AAE" w14:textId="314F86BA" w:rsidR="00EB1579" w:rsidRDefault="00EB1579" w:rsidP="00EB1579">
      <w:pPr>
        <w:numPr>
          <w:ilvl w:val="0"/>
          <w:numId w:val="27"/>
        </w:numPr>
        <w:rPr>
          <w:lang w:val="nl-NL"/>
        </w:rPr>
      </w:pPr>
      <w:r>
        <w:rPr>
          <w:lang w:val="nl-NL"/>
        </w:rPr>
        <w:t>Xem tổng chi phí</w:t>
      </w:r>
    </w:p>
    <w:p w14:paraId="69DECE48" w14:textId="2CE2CC53" w:rsidR="00EB1579" w:rsidRDefault="00EB1579" w:rsidP="00EB1579">
      <w:pPr>
        <w:numPr>
          <w:ilvl w:val="0"/>
          <w:numId w:val="27"/>
        </w:numPr>
        <w:rPr>
          <w:lang w:val="nl-NL"/>
        </w:rPr>
      </w:pPr>
      <w:r>
        <w:rPr>
          <w:lang w:val="nl-NL"/>
        </w:rPr>
        <w:t>Xem tổng thu nhập</w:t>
      </w:r>
    </w:p>
    <w:p w14:paraId="11FB8B98" w14:textId="563BFDB8" w:rsidR="00EB1579" w:rsidRDefault="00EB1579" w:rsidP="00EB1579">
      <w:pPr>
        <w:numPr>
          <w:ilvl w:val="0"/>
          <w:numId w:val="27"/>
        </w:numPr>
      </w:pPr>
      <w:r w:rsidRPr="00EB1579">
        <w:t>Thống kê theo thời gia</w:t>
      </w:r>
      <w:r>
        <w:t>n</w:t>
      </w:r>
    </w:p>
    <w:p w14:paraId="3DFCC700" w14:textId="190C3A30" w:rsidR="00EB1579" w:rsidRDefault="00EB1579" w:rsidP="00EB1579">
      <w:pPr>
        <w:numPr>
          <w:ilvl w:val="0"/>
          <w:numId w:val="27"/>
        </w:numPr>
      </w:pPr>
      <w:r>
        <w:t>Thống kê theo danh mục</w:t>
      </w:r>
    </w:p>
    <w:p w14:paraId="5E22EFDE" w14:textId="79908BC8" w:rsidR="00EB1579" w:rsidRDefault="00EB1579" w:rsidP="00EB1579">
      <w:pPr>
        <w:numPr>
          <w:ilvl w:val="0"/>
          <w:numId w:val="27"/>
        </w:numPr>
      </w:pPr>
      <w:r>
        <w:t>Lọc giao dịch theo ví</w:t>
      </w:r>
    </w:p>
    <w:p w14:paraId="39F51664" w14:textId="0AA1AF91" w:rsidR="00EB1579" w:rsidRDefault="00FA14D7" w:rsidP="00FA14D7">
      <w:pPr>
        <w:numPr>
          <w:ilvl w:val="1"/>
          <w:numId w:val="21"/>
        </w:numPr>
      </w:pPr>
      <w:r>
        <w:t>Cài đặt hệ thống</w:t>
      </w:r>
    </w:p>
    <w:p w14:paraId="5B6722D4" w14:textId="1CF5D7A7" w:rsidR="00FA14D7" w:rsidRDefault="00FA14D7" w:rsidP="00FA14D7">
      <w:pPr>
        <w:numPr>
          <w:ilvl w:val="0"/>
          <w:numId w:val="28"/>
        </w:numPr>
      </w:pPr>
      <w:r>
        <w:lastRenderedPageBreak/>
        <w:t>Quản lý danh mục mặc định</w:t>
      </w:r>
    </w:p>
    <w:p w14:paraId="3A5CB8FF" w14:textId="31CB2FC3" w:rsidR="00FA14D7" w:rsidRDefault="00FA14D7" w:rsidP="00FA14D7">
      <w:pPr>
        <w:numPr>
          <w:ilvl w:val="0"/>
          <w:numId w:val="28"/>
        </w:numPr>
      </w:pPr>
      <w:r>
        <w:t>Quản lý ngôn ngữ</w:t>
      </w:r>
    </w:p>
    <w:p w14:paraId="5EC46A84" w14:textId="2C076F49" w:rsidR="00FA14D7" w:rsidRDefault="00FA14D7" w:rsidP="00FA14D7">
      <w:pPr>
        <w:numPr>
          <w:ilvl w:val="0"/>
          <w:numId w:val="28"/>
        </w:numPr>
      </w:pPr>
      <w:r>
        <w:t>Quản lý tiền tệ</w:t>
      </w:r>
    </w:p>
    <w:p w14:paraId="6646DF30" w14:textId="47DECA97" w:rsidR="001152BC" w:rsidRPr="00EB1579" w:rsidRDefault="00183F49" w:rsidP="00183F49">
      <w:r>
        <w:br w:type="page"/>
      </w:r>
    </w:p>
    <w:p w14:paraId="492437F9" w14:textId="3F351130" w:rsidR="001152BC" w:rsidRPr="004D0EE1" w:rsidRDefault="001152BC" w:rsidP="000E10DF">
      <w:pPr>
        <w:pStyle w:val="Heading1"/>
      </w:pPr>
      <w:r w:rsidRPr="00B16A42">
        <w:lastRenderedPageBreak/>
        <w:t xml:space="preserve"> </w:t>
      </w:r>
      <w:bookmarkStart w:id="25" w:name="_Toc217514288"/>
      <w:r w:rsidRPr="00B16A42">
        <w:t>GIAO DIỆN CỦA CÁC CHỨC NĂNG</w:t>
      </w:r>
      <w:bookmarkEnd w:id="25"/>
    </w:p>
    <w:p w14:paraId="45308487" w14:textId="0DE03E31" w:rsidR="002E464F" w:rsidRDefault="00B82B0A" w:rsidP="00B82B0A">
      <w:pPr>
        <w:pStyle w:val="Heading2"/>
      </w:pPr>
      <w:bookmarkStart w:id="26" w:name="_Toc217514289"/>
      <w:r>
        <w:t xml:space="preserve">4.1 </w:t>
      </w:r>
      <w:r w:rsidR="003A08F9">
        <w:t xml:space="preserve">Giao diện </w:t>
      </w:r>
      <w:r w:rsidR="004449A0">
        <w:t>trang Đ</w:t>
      </w:r>
      <w:r w:rsidR="003A08F9">
        <w:t xml:space="preserve">ăng </w:t>
      </w:r>
      <w:r w:rsidR="009802B0">
        <w:t>ký</w:t>
      </w:r>
      <w:bookmarkEnd w:id="26"/>
    </w:p>
    <w:p w14:paraId="7A789307" w14:textId="77777777" w:rsidR="000E10DF" w:rsidRDefault="005E6BBF" w:rsidP="000E10DF">
      <w:pPr>
        <w:keepNext/>
        <w:ind w:firstLine="0"/>
      </w:pPr>
      <w:r w:rsidRPr="005E6BBF">
        <w:rPr>
          <w:noProof/>
        </w:rPr>
        <w:drawing>
          <wp:inline distT="0" distB="0" distL="0" distR="0" wp14:anchorId="3E7C1B10" wp14:editId="3D5235B8">
            <wp:extent cx="5580380" cy="2655570"/>
            <wp:effectExtent l="0" t="0" r="1270" b="0"/>
            <wp:docPr id="172880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09077" name=""/>
                    <pic:cNvPicPr/>
                  </pic:nvPicPr>
                  <pic:blipFill>
                    <a:blip r:embed="rId15"/>
                    <a:stretch>
                      <a:fillRect/>
                    </a:stretch>
                  </pic:blipFill>
                  <pic:spPr>
                    <a:xfrm>
                      <a:off x="0" y="0"/>
                      <a:ext cx="5580380" cy="2655570"/>
                    </a:xfrm>
                    <a:prstGeom prst="rect">
                      <a:avLst/>
                    </a:prstGeom>
                  </pic:spPr>
                </pic:pic>
              </a:graphicData>
            </a:graphic>
          </wp:inline>
        </w:drawing>
      </w:r>
    </w:p>
    <w:p w14:paraId="0900DBC6" w14:textId="01551C86" w:rsidR="009B2BA9" w:rsidRPr="000E10DF" w:rsidRDefault="000E10DF" w:rsidP="000E10DF">
      <w:pPr>
        <w:pStyle w:val="Caption"/>
      </w:pPr>
      <w:bookmarkStart w:id="27" w:name="_Toc217514372"/>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w:t>
      </w:r>
      <w:r w:rsidR="000F61CD">
        <w:fldChar w:fldCharType="end"/>
      </w:r>
      <w:r>
        <w:t xml:space="preserve"> </w:t>
      </w:r>
      <w:r>
        <w:t>Giao diện đăng ký</w:t>
      </w:r>
      <w:bookmarkEnd w:id="27"/>
    </w:p>
    <w:p w14:paraId="45B01DFA" w14:textId="6FF23951" w:rsidR="00C77D67" w:rsidRDefault="00155F19" w:rsidP="00C77D67">
      <w:r>
        <w:t xml:space="preserve">Trang Đăng ký cho phép </w:t>
      </w:r>
      <w:r w:rsidRPr="00155F19">
        <w:t>người dùng tạo tài khoản mới để sử dụng ứng dụng ExpenseTracker</w:t>
      </w:r>
      <w:r>
        <w:t xml:space="preserve">. </w:t>
      </w:r>
    </w:p>
    <w:p w14:paraId="6F5A8332" w14:textId="308BF177" w:rsidR="00155F19" w:rsidRDefault="009B7C9F" w:rsidP="00155F19">
      <w:pPr>
        <w:numPr>
          <w:ilvl w:val="0"/>
          <w:numId w:val="14"/>
        </w:numPr>
      </w:pPr>
      <w:r w:rsidRPr="009B7C9F">
        <w:t>Người dùng cần nhập các thông tin cơ bản gồm họ tên, email, giới tính, ngày sinh và mật khẩu.</w:t>
      </w:r>
    </w:p>
    <w:p w14:paraId="24901B3C" w14:textId="72408C1E" w:rsidR="009B7C9F" w:rsidRDefault="009B7C9F" w:rsidP="00155F19">
      <w:pPr>
        <w:numPr>
          <w:ilvl w:val="0"/>
          <w:numId w:val="14"/>
        </w:numPr>
      </w:pPr>
      <w:r w:rsidRPr="009B7C9F">
        <w:t>Hệ thống yêu cầu xác nhận mật khẩu nhằm đảm bảo tính chính xác khi đăng ký.</w:t>
      </w:r>
    </w:p>
    <w:p w14:paraId="0D1CA77C" w14:textId="2B9A169C" w:rsidR="009B7C9F" w:rsidRPr="00C77D67" w:rsidRDefault="009B7C9F" w:rsidP="00155F19">
      <w:pPr>
        <w:numPr>
          <w:ilvl w:val="0"/>
          <w:numId w:val="14"/>
        </w:numPr>
      </w:pPr>
      <w:r w:rsidRPr="009B7C9F">
        <w:t xml:space="preserve">Sau khi hoàn tất và nhấn nút </w:t>
      </w:r>
      <w:r w:rsidRPr="009B7C9F">
        <w:rPr>
          <w:b/>
          <w:bCs/>
        </w:rPr>
        <w:t>Đăng ký</w:t>
      </w:r>
      <w:r w:rsidRPr="009B7C9F">
        <w:t>, thông tin người dùng sẽ được lưu vào hệ thống để phục vụ cho quá trình đăng nhập và quản lý chi tiêu sau này.</w:t>
      </w:r>
    </w:p>
    <w:p w14:paraId="3BB46A35" w14:textId="77777777" w:rsidR="004449A0" w:rsidRPr="004449A0" w:rsidRDefault="004449A0" w:rsidP="004449A0"/>
    <w:p w14:paraId="11F862C9" w14:textId="6B759ED5" w:rsidR="003A08F9" w:rsidRDefault="009802B0" w:rsidP="009802B0">
      <w:pPr>
        <w:pStyle w:val="Heading2"/>
        <w:ind w:left="90" w:firstLine="0"/>
      </w:pPr>
      <w:bookmarkStart w:id="28" w:name="_Toc217514290"/>
      <w:r>
        <w:lastRenderedPageBreak/>
        <w:t xml:space="preserve">4.2 Giao diện </w:t>
      </w:r>
      <w:r w:rsidR="004449A0">
        <w:t>trang Đ</w:t>
      </w:r>
      <w:r>
        <w:t>ăng nhập</w:t>
      </w:r>
      <w:bookmarkEnd w:id="28"/>
    </w:p>
    <w:p w14:paraId="6470F673" w14:textId="77777777" w:rsidR="000E10DF" w:rsidRDefault="002E5C4A" w:rsidP="000E10DF">
      <w:pPr>
        <w:keepNext/>
        <w:ind w:firstLine="0"/>
      </w:pPr>
      <w:r w:rsidRPr="002E5C4A">
        <w:rPr>
          <w:noProof/>
        </w:rPr>
        <w:drawing>
          <wp:inline distT="0" distB="0" distL="0" distR="0" wp14:anchorId="4924439F" wp14:editId="4044CE94">
            <wp:extent cx="5580380" cy="2478405"/>
            <wp:effectExtent l="0" t="0" r="1270" b="0"/>
            <wp:docPr id="190855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55979" name=""/>
                    <pic:cNvPicPr/>
                  </pic:nvPicPr>
                  <pic:blipFill>
                    <a:blip r:embed="rId16"/>
                    <a:stretch>
                      <a:fillRect/>
                    </a:stretch>
                  </pic:blipFill>
                  <pic:spPr>
                    <a:xfrm>
                      <a:off x="0" y="0"/>
                      <a:ext cx="5580380" cy="2478405"/>
                    </a:xfrm>
                    <a:prstGeom prst="rect">
                      <a:avLst/>
                    </a:prstGeom>
                  </pic:spPr>
                </pic:pic>
              </a:graphicData>
            </a:graphic>
          </wp:inline>
        </w:drawing>
      </w:r>
    </w:p>
    <w:p w14:paraId="3422B417" w14:textId="0AEB6A0A" w:rsidR="004449A0" w:rsidRPr="000E10DF" w:rsidRDefault="000E10DF" w:rsidP="000E10DF">
      <w:pPr>
        <w:pStyle w:val="Caption"/>
      </w:pPr>
      <w:bookmarkStart w:id="29" w:name="_Toc217514373"/>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2</w:t>
      </w:r>
      <w:r w:rsidR="000F61CD">
        <w:fldChar w:fldCharType="end"/>
      </w:r>
      <w:r>
        <w:t xml:space="preserve"> </w:t>
      </w:r>
      <w:r>
        <w:t>Giao diện Đăng nhập</w:t>
      </w:r>
      <w:bookmarkEnd w:id="29"/>
    </w:p>
    <w:p w14:paraId="2CBD9A7A" w14:textId="050EDC50" w:rsidR="002354B5" w:rsidRDefault="002354B5" w:rsidP="002354B5">
      <w:r>
        <w:t xml:space="preserve">Chức năng này cho </w:t>
      </w:r>
      <w:r w:rsidR="00296BB8" w:rsidRPr="00296BB8">
        <w:t>phép người dùng truy cập vào ứng dụng ExpenseTracker thông qua việc nhập email và mật khẩu đã đăng ký.</w:t>
      </w:r>
    </w:p>
    <w:p w14:paraId="3D7E73FC" w14:textId="00273E20" w:rsidR="00296BB8" w:rsidRDefault="00296BB8" w:rsidP="00296BB8">
      <w:pPr>
        <w:numPr>
          <w:ilvl w:val="0"/>
          <w:numId w:val="15"/>
        </w:numPr>
      </w:pPr>
      <w:r w:rsidRPr="00296BB8">
        <w:t>Hệ thống kiểm tra thông tin đăng nhập để xác thực người dùng trước khi cho phép sử dụng các chức năng quản lý chi tiêu.</w:t>
      </w:r>
    </w:p>
    <w:p w14:paraId="5C6A9343" w14:textId="0DF3B921" w:rsidR="00296BB8" w:rsidRPr="002354B5" w:rsidRDefault="001B1E2A" w:rsidP="00296BB8">
      <w:pPr>
        <w:numPr>
          <w:ilvl w:val="0"/>
          <w:numId w:val="15"/>
        </w:numPr>
      </w:pPr>
      <w:r w:rsidRPr="001B1E2A">
        <w:t xml:space="preserve">Ngoài ra, trang đăng nhập cung cấp liên kết </w:t>
      </w:r>
      <w:r w:rsidRPr="001B1E2A">
        <w:rPr>
          <w:b/>
          <w:bCs/>
        </w:rPr>
        <w:t>Quên mật khẩu</w:t>
      </w:r>
      <w:r w:rsidRPr="001B1E2A">
        <w:t xml:space="preserve"> và </w:t>
      </w:r>
      <w:r w:rsidRPr="001B1E2A">
        <w:rPr>
          <w:b/>
          <w:bCs/>
        </w:rPr>
        <w:t>Đăng ký ngay</w:t>
      </w:r>
      <w:r w:rsidRPr="001B1E2A">
        <w:t xml:space="preserve"> nhằm hỗ trợ người dùng trong trường hợp chưa có tài khoản hoặc quên thông tin đăng nhập.</w:t>
      </w:r>
    </w:p>
    <w:p w14:paraId="08E90B90" w14:textId="5590998E" w:rsidR="009802B0" w:rsidRDefault="009802B0" w:rsidP="009802B0">
      <w:pPr>
        <w:pStyle w:val="Heading2"/>
        <w:ind w:left="90" w:firstLine="0"/>
      </w:pPr>
      <w:bookmarkStart w:id="30" w:name="_Toc217514291"/>
      <w:r>
        <w:lastRenderedPageBreak/>
        <w:t>4</w:t>
      </w:r>
      <w:r w:rsidR="00B82B0A">
        <w:t>. 3 Giao diện</w:t>
      </w:r>
      <w:r w:rsidR="004449A0">
        <w:t xml:space="preserve"> trang</w:t>
      </w:r>
      <w:r w:rsidR="00B82B0A">
        <w:t xml:space="preserve"> </w:t>
      </w:r>
      <w:r w:rsidR="004449A0">
        <w:t>Đ</w:t>
      </w:r>
      <w:r w:rsidR="00B82B0A">
        <w:t>ổi mật khẩu</w:t>
      </w:r>
      <w:bookmarkEnd w:id="30"/>
    </w:p>
    <w:p w14:paraId="7F932842" w14:textId="77777777" w:rsidR="000E10DF" w:rsidRDefault="006F015B" w:rsidP="000E10DF">
      <w:pPr>
        <w:keepNext/>
        <w:ind w:firstLine="0"/>
      </w:pPr>
      <w:r w:rsidRPr="006F015B">
        <w:drawing>
          <wp:inline distT="0" distB="0" distL="0" distR="0" wp14:anchorId="76409A5E" wp14:editId="02BBC046">
            <wp:extent cx="5580380" cy="2844800"/>
            <wp:effectExtent l="0" t="0" r="1270" b="0"/>
            <wp:docPr id="9579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6021" name=""/>
                    <pic:cNvPicPr/>
                  </pic:nvPicPr>
                  <pic:blipFill>
                    <a:blip r:embed="rId17"/>
                    <a:stretch>
                      <a:fillRect/>
                    </a:stretch>
                  </pic:blipFill>
                  <pic:spPr>
                    <a:xfrm>
                      <a:off x="0" y="0"/>
                      <a:ext cx="5580380" cy="2844800"/>
                    </a:xfrm>
                    <a:prstGeom prst="rect">
                      <a:avLst/>
                    </a:prstGeom>
                  </pic:spPr>
                </pic:pic>
              </a:graphicData>
            </a:graphic>
          </wp:inline>
        </w:drawing>
      </w:r>
    </w:p>
    <w:p w14:paraId="44324294" w14:textId="076CDE52" w:rsidR="006F015B" w:rsidRPr="000E10DF" w:rsidRDefault="000E10DF" w:rsidP="000E10DF">
      <w:pPr>
        <w:pStyle w:val="Caption"/>
      </w:pPr>
      <w:bookmarkStart w:id="31" w:name="_Toc217514374"/>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3</w:t>
      </w:r>
      <w:r w:rsidR="000F61CD">
        <w:fldChar w:fldCharType="end"/>
      </w:r>
      <w:r>
        <w:t xml:space="preserve"> </w:t>
      </w:r>
      <w:r>
        <w:t>Giao diện Đổi mật khẩu</w:t>
      </w:r>
      <w:bookmarkEnd w:id="31"/>
    </w:p>
    <w:p w14:paraId="230BBFEF" w14:textId="19B28F5D" w:rsidR="00DC7EA0" w:rsidRDefault="00DC7EA0" w:rsidP="00DC7EA0">
      <w:r>
        <w:t xml:space="preserve">Tính năng này cho </w:t>
      </w:r>
      <w:r w:rsidR="001013E7" w:rsidRPr="001013E7">
        <w:t>phép người dùng cập nhật mật khẩu đăng nhập nhằm đảm bảo an toàn cho tài khoản.</w:t>
      </w:r>
    </w:p>
    <w:p w14:paraId="5A903329" w14:textId="30A82AA0" w:rsidR="001013E7" w:rsidRDefault="001013E7" w:rsidP="001013E7">
      <w:pPr>
        <w:numPr>
          <w:ilvl w:val="0"/>
          <w:numId w:val="29"/>
        </w:numPr>
      </w:pPr>
      <w:r w:rsidRPr="001013E7">
        <w:t>Người dùng cần nhập mật khẩu hiện tại và mật khẩu mới theo yêu cầu hệ thống.</w:t>
      </w:r>
    </w:p>
    <w:p w14:paraId="21C580C1" w14:textId="5D9B5490" w:rsidR="001013E7" w:rsidRPr="00DC7EA0" w:rsidRDefault="001013E7" w:rsidP="001013E7">
      <w:pPr>
        <w:numPr>
          <w:ilvl w:val="0"/>
          <w:numId w:val="29"/>
        </w:numPr>
      </w:pPr>
      <w:r w:rsidRPr="001013E7">
        <w:t>Sau khi xác nhận, mật khẩu mới được lưu lại và áp dụng cho các lần đăng nhập tiếp theo.</w:t>
      </w:r>
    </w:p>
    <w:p w14:paraId="568F6EFC" w14:textId="403C04DC" w:rsidR="00B82B0A" w:rsidRDefault="001D69C4" w:rsidP="001D69C4">
      <w:pPr>
        <w:pStyle w:val="Heading2"/>
      </w:pPr>
      <w:bookmarkStart w:id="32" w:name="_Toc217514292"/>
      <w:r>
        <w:lastRenderedPageBreak/>
        <w:t xml:space="preserve">4.4 Giao diện </w:t>
      </w:r>
      <w:r w:rsidR="004449A0">
        <w:t>trang T</w:t>
      </w:r>
      <w:r w:rsidR="005D78AD">
        <w:t xml:space="preserve">hông </w:t>
      </w:r>
      <w:r w:rsidR="004449A0">
        <w:t xml:space="preserve">tin </w:t>
      </w:r>
      <w:r w:rsidR="005D78AD">
        <w:t>tài khoản</w:t>
      </w:r>
      <w:bookmarkEnd w:id="32"/>
    </w:p>
    <w:p w14:paraId="6ADFD817" w14:textId="77777777" w:rsidR="000E10DF" w:rsidRDefault="005E5A12" w:rsidP="000E10DF">
      <w:pPr>
        <w:keepNext/>
        <w:ind w:firstLine="0"/>
      </w:pPr>
      <w:r w:rsidRPr="005E5A12">
        <w:drawing>
          <wp:inline distT="0" distB="0" distL="0" distR="0" wp14:anchorId="1AF2A68E" wp14:editId="03BA71F7">
            <wp:extent cx="5580380" cy="2582545"/>
            <wp:effectExtent l="0" t="0" r="1270" b="8255"/>
            <wp:docPr id="147825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56967" name=""/>
                    <pic:cNvPicPr/>
                  </pic:nvPicPr>
                  <pic:blipFill>
                    <a:blip r:embed="rId18"/>
                    <a:stretch>
                      <a:fillRect/>
                    </a:stretch>
                  </pic:blipFill>
                  <pic:spPr>
                    <a:xfrm>
                      <a:off x="0" y="0"/>
                      <a:ext cx="5580380" cy="2582545"/>
                    </a:xfrm>
                    <a:prstGeom prst="rect">
                      <a:avLst/>
                    </a:prstGeom>
                  </pic:spPr>
                </pic:pic>
              </a:graphicData>
            </a:graphic>
          </wp:inline>
        </w:drawing>
      </w:r>
    </w:p>
    <w:p w14:paraId="204FC0BC" w14:textId="7CFB2F85" w:rsidR="005E5A12" w:rsidRPr="000E10DF" w:rsidRDefault="000E10DF" w:rsidP="000E10DF">
      <w:pPr>
        <w:pStyle w:val="Caption"/>
      </w:pPr>
      <w:bookmarkStart w:id="33" w:name="_Toc217514375"/>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4</w:t>
      </w:r>
      <w:r w:rsidR="000F61CD">
        <w:fldChar w:fldCharType="end"/>
      </w:r>
      <w:r>
        <w:t xml:space="preserve"> </w:t>
      </w:r>
      <w:r>
        <w:t>Giao diện Thông tin tài khoản</w:t>
      </w:r>
      <w:bookmarkEnd w:id="33"/>
    </w:p>
    <w:p w14:paraId="18E12E7F" w14:textId="7E333236" w:rsidR="0082282A" w:rsidRPr="0082282A" w:rsidRDefault="00E34C42" w:rsidP="0082282A">
      <w:r>
        <w:t xml:space="preserve">Chức năng này </w:t>
      </w:r>
      <w:r w:rsidRPr="00E34C42">
        <w:t xml:space="preserve">cho phép người dùng xem và cập nhật các thông tin cá nhân như </w:t>
      </w:r>
      <w:r w:rsidR="00D01B8F">
        <w:t>tên hiển thị, avatar.</w:t>
      </w:r>
    </w:p>
    <w:p w14:paraId="63877516" w14:textId="7D56431D" w:rsidR="005D78AD" w:rsidRDefault="005D78AD" w:rsidP="005D78AD">
      <w:pPr>
        <w:pStyle w:val="Heading2"/>
      </w:pPr>
      <w:bookmarkStart w:id="34" w:name="_Toc217514293"/>
      <w:r>
        <w:t xml:space="preserve">4.5 </w:t>
      </w:r>
      <w:r w:rsidR="004449A0">
        <w:t>Giao diện trang Giao dịch</w:t>
      </w:r>
      <w:bookmarkEnd w:id="34"/>
    </w:p>
    <w:p w14:paraId="32A3D34A" w14:textId="77777777" w:rsidR="000E10DF" w:rsidRDefault="00D159D3" w:rsidP="000E10DF">
      <w:pPr>
        <w:keepNext/>
        <w:ind w:firstLine="0"/>
      </w:pPr>
      <w:r w:rsidRPr="00D159D3">
        <w:rPr>
          <w:noProof/>
        </w:rPr>
        <w:drawing>
          <wp:inline distT="0" distB="0" distL="0" distR="0" wp14:anchorId="3FB05ABF" wp14:editId="1F3BB1C4">
            <wp:extent cx="5580380" cy="2564765"/>
            <wp:effectExtent l="0" t="0" r="1270" b="6985"/>
            <wp:docPr id="199542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24385" name=""/>
                    <pic:cNvPicPr/>
                  </pic:nvPicPr>
                  <pic:blipFill>
                    <a:blip r:embed="rId19"/>
                    <a:stretch>
                      <a:fillRect/>
                    </a:stretch>
                  </pic:blipFill>
                  <pic:spPr>
                    <a:xfrm>
                      <a:off x="0" y="0"/>
                      <a:ext cx="5580380" cy="2564765"/>
                    </a:xfrm>
                    <a:prstGeom prst="rect">
                      <a:avLst/>
                    </a:prstGeom>
                  </pic:spPr>
                </pic:pic>
              </a:graphicData>
            </a:graphic>
          </wp:inline>
        </w:drawing>
      </w:r>
    </w:p>
    <w:p w14:paraId="6A8AC9D2" w14:textId="3F2F6E36" w:rsidR="003B3EA9" w:rsidRPr="000E10DF" w:rsidRDefault="000E10DF" w:rsidP="000E10DF">
      <w:pPr>
        <w:pStyle w:val="Caption"/>
      </w:pPr>
      <w:bookmarkStart w:id="35" w:name="_Toc217514376"/>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5</w:t>
      </w:r>
      <w:r w:rsidR="000F61CD">
        <w:fldChar w:fldCharType="end"/>
      </w:r>
      <w:r>
        <w:t xml:space="preserve"> </w:t>
      </w:r>
      <w:r>
        <w:t>Giao diện Giao dịch chi phí (1)</w:t>
      </w:r>
      <w:bookmarkEnd w:id="35"/>
    </w:p>
    <w:p w14:paraId="4823EB79" w14:textId="77777777" w:rsidR="000E10DF" w:rsidRDefault="003B3EA9" w:rsidP="000E10DF">
      <w:pPr>
        <w:keepNext/>
        <w:ind w:firstLine="0"/>
      </w:pPr>
      <w:r w:rsidRPr="003B3EA9">
        <w:rPr>
          <w:noProof/>
        </w:rPr>
        <w:lastRenderedPageBreak/>
        <w:drawing>
          <wp:inline distT="0" distB="0" distL="0" distR="0" wp14:anchorId="12116ADD" wp14:editId="6EF31A7F">
            <wp:extent cx="5580380" cy="1306830"/>
            <wp:effectExtent l="0" t="0" r="1270" b="7620"/>
            <wp:docPr id="70175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51220" name=""/>
                    <pic:cNvPicPr/>
                  </pic:nvPicPr>
                  <pic:blipFill>
                    <a:blip r:embed="rId20"/>
                    <a:stretch>
                      <a:fillRect/>
                    </a:stretch>
                  </pic:blipFill>
                  <pic:spPr>
                    <a:xfrm>
                      <a:off x="0" y="0"/>
                      <a:ext cx="5580380" cy="1306830"/>
                    </a:xfrm>
                    <a:prstGeom prst="rect">
                      <a:avLst/>
                    </a:prstGeom>
                  </pic:spPr>
                </pic:pic>
              </a:graphicData>
            </a:graphic>
          </wp:inline>
        </w:drawing>
      </w:r>
    </w:p>
    <w:p w14:paraId="5610D5F6" w14:textId="2C66FFAE" w:rsidR="00D86355" w:rsidRDefault="000E10DF" w:rsidP="000E10DF">
      <w:pPr>
        <w:pStyle w:val="Caption"/>
      </w:pPr>
      <w:bookmarkStart w:id="36" w:name="_Toc217514377"/>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6</w:t>
      </w:r>
      <w:r w:rsidR="000F61CD">
        <w:fldChar w:fldCharType="end"/>
      </w:r>
      <w:r>
        <w:t xml:space="preserve"> </w:t>
      </w:r>
      <w:r>
        <w:t>Giao diện Giao dịch chi phí (2)</w:t>
      </w:r>
      <w:bookmarkEnd w:id="36"/>
    </w:p>
    <w:p w14:paraId="02AB6402" w14:textId="77777777" w:rsidR="000E10DF" w:rsidRDefault="008B250D" w:rsidP="000E10DF">
      <w:pPr>
        <w:keepNext/>
        <w:ind w:firstLine="0"/>
      </w:pPr>
      <w:r w:rsidRPr="008B250D">
        <w:rPr>
          <w:noProof/>
        </w:rPr>
        <w:drawing>
          <wp:inline distT="0" distB="0" distL="0" distR="0" wp14:anchorId="353107AE" wp14:editId="6B8155FC">
            <wp:extent cx="5580380" cy="2436495"/>
            <wp:effectExtent l="0" t="0" r="1270" b="1905"/>
            <wp:docPr id="33913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36925" name=""/>
                    <pic:cNvPicPr/>
                  </pic:nvPicPr>
                  <pic:blipFill>
                    <a:blip r:embed="rId21"/>
                    <a:stretch>
                      <a:fillRect/>
                    </a:stretch>
                  </pic:blipFill>
                  <pic:spPr>
                    <a:xfrm>
                      <a:off x="0" y="0"/>
                      <a:ext cx="5580380" cy="2436495"/>
                    </a:xfrm>
                    <a:prstGeom prst="rect">
                      <a:avLst/>
                    </a:prstGeom>
                  </pic:spPr>
                </pic:pic>
              </a:graphicData>
            </a:graphic>
          </wp:inline>
        </w:drawing>
      </w:r>
    </w:p>
    <w:p w14:paraId="479E2310" w14:textId="1AF8D55B" w:rsidR="000E10DF" w:rsidRPr="00D86355" w:rsidRDefault="000E10DF" w:rsidP="000E10DF">
      <w:pPr>
        <w:pStyle w:val="Caption"/>
      </w:pPr>
      <w:bookmarkStart w:id="37" w:name="_Toc217514378"/>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7</w:t>
      </w:r>
      <w:r w:rsidR="000F61CD">
        <w:fldChar w:fldCharType="end"/>
      </w:r>
      <w:r>
        <w:t xml:space="preserve"> </w:t>
      </w:r>
      <w:r>
        <w:t>Giao diện Giao dịch thu nhập (1)</w:t>
      </w:r>
      <w:bookmarkEnd w:id="37"/>
    </w:p>
    <w:p w14:paraId="7155EF42" w14:textId="77777777" w:rsidR="000E10DF" w:rsidRDefault="00413BAD" w:rsidP="000E10DF">
      <w:pPr>
        <w:keepNext/>
        <w:ind w:firstLine="0"/>
      </w:pPr>
      <w:r w:rsidRPr="00413BAD">
        <w:rPr>
          <w:noProof/>
        </w:rPr>
        <w:drawing>
          <wp:inline distT="0" distB="0" distL="0" distR="0" wp14:anchorId="232E3FDD" wp14:editId="0409908D">
            <wp:extent cx="5580380" cy="1199515"/>
            <wp:effectExtent l="0" t="0" r="1270" b="635"/>
            <wp:docPr id="82665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52159" name=""/>
                    <pic:cNvPicPr/>
                  </pic:nvPicPr>
                  <pic:blipFill>
                    <a:blip r:embed="rId22"/>
                    <a:stretch>
                      <a:fillRect/>
                    </a:stretch>
                  </pic:blipFill>
                  <pic:spPr>
                    <a:xfrm>
                      <a:off x="0" y="0"/>
                      <a:ext cx="5580380" cy="1199515"/>
                    </a:xfrm>
                    <a:prstGeom prst="rect">
                      <a:avLst/>
                    </a:prstGeom>
                  </pic:spPr>
                </pic:pic>
              </a:graphicData>
            </a:graphic>
          </wp:inline>
        </w:drawing>
      </w:r>
    </w:p>
    <w:p w14:paraId="68E9F22F" w14:textId="42CD2FDC" w:rsidR="000E10DF" w:rsidRDefault="000E10DF" w:rsidP="000E10DF">
      <w:pPr>
        <w:pStyle w:val="Caption"/>
      </w:pPr>
      <w:bookmarkStart w:id="38" w:name="_Toc217514379"/>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8</w:t>
      </w:r>
      <w:r w:rsidR="000F61CD">
        <w:fldChar w:fldCharType="end"/>
      </w:r>
      <w:r>
        <w:t xml:space="preserve"> </w:t>
      </w:r>
      <w:r>
        <w:t>Giao diện thu nhập (2)</w:t>
      </w:r>
      <w:bookmarkEnd w:id="38"/>
    </w:p>
    <w:p w14:paraId="1D60DEDC" w14:textId="1DCCB8EE" w:rsidR="00966EC7" w:rsidRDefault="00966EC7" w:rsidP="00966EC7">
      <w:r>
        <w:t xml:space="preserve">Trang Giao dịch </w:t>
      </w:r>
      <w:r w:rsidR="003E34BE" w:rsidRPr="003E34BE">
        <w:t xml:space="preserve">cho phép người dùng ghi nhận các khoản </w:t>
      </w:r>
      <w:r w:rsidR="003E34BE" w:rsidRPr="003E34BE">
        <w:rPr>
          <w:b/>
          <w:bCs/>
        </w:rPr>
        <w:t>chi phí</w:t>
      </w:r>
      <w:r w:rsidR="003E34BE" w:rsidRPr="003E34BE">
        <w:t xml:space="preserve"> và </w:t>
      </w:r>
      <w:r w:rsidR="003E34BE" w:rsidRPr="003E34BE">
        <w:rPr>
          <w:b/>
          <w:bCs/>
        </w:rPr>
        <w:t>thu nhập</w:t>
      </w:r>
      <w:r w:rsidR="003E34BE" w:rsidRPr="003E34BE">
        <w:t xml:space="preserve"> phát sinh hằng ngày.</w:t>
      </w:r>
    </w:p>
    <w:p w14:paraId="20D94421" w14:textId="499FD1BD" w:rsidR="003E34BE" w:rsidRDefault="003E34BE" w:rsidP="003E34BE">
      <w:pPr>
        <w:numPr>
          <w:ilvl w:val="0"/>
          <w:numId w:val="16"/>
        </w:numPr>
      </w:pPr>
      <w:r w:rsidRPr="003E34BE">
        <w:t>Người dùng có thể lựa chọn loại giao dịch (chi phí hoặc thu nhập), nhập số tiền, ngày giao dịch, chọn ví và danh mục tương ứng, đồng thời thêm ghi chú nếu cần.</w:t>
      </w:r>
    </w:p>
    <w:p w14:paraId="5822FAC4" w14:textId="44ECAE28" w:rsidR="003E34BE" w:rsidRDefault="00B60C36" w:rsidP="003E34BE">
      <w:pPr>
        <w:numPr>
          <w:ilvl w:val="0"/>
          <w:numId w:val="16"/>
        </w:numPr>
      </w:pPr>
      <w:r w:rsidRPr="00B60C36">
        <w:t>Sau khi lưu giao dịch, hệ thống tự động cập nhật số dư ví và hiển thị danh sách các giao dịch trong ngày nhằm giúp người dùng theo dõi tình hình tài chính một cách trực quan.</w:t>
      </w:r>
    </w:p>
    <w:p w14:paraId="17C91B4F" w14:textId="57D2A457" w:rsidR="00B60C36" w:rsidRPr="00966EC7" w:rsidRDefault="00B60C36" w:rsidP="003E34BE">
      <w:pPr>
        <w:numPr>
          <w:ilvl w:val="0"/>
          <w:numId w:val="16"/>
        </w:numPr>
      </w:pPr>
      <w:r>
        <w:lastRenderedPageBreak/>
        <w:t xml:space="preserve">Khi chọn vào giào dịch đã lưu, người dùng </w:t>
      </w:r>
      <w:r w:rsidR="00CC02F4">
        <w:t xml:space="preserve">có thể xem </w:t>
      </w:r>
      <w:r w:rsidR="006C62F8">
        <w:t>chi tiết giao dịch và thao tác với giao dịch đó.</w:t>
      </w:r>
    </w:p>
    <w:p w14:paraId="4430F23C" w14:textId="15F0241E" w:rsidR="00717AC2" w:rsidRDefault="00717AC2" w:rsidP="00717AC2">
      <w:pPr>
        <w:pStyle w:val="Heading2"/>
      </w:pPr>
      <w:bookmarkStart w:id="39" w:name="_Toc217514294"/>
      <w:r>
        <w:t>4.6 Giao diện trang Cập nhật giao dịch</w:t>
      </w:r>
      <w:bookmarkEnd w:id="39"/>
    </w:p>
    <w:p w14:paraId="42CF8A4B" w14:textId="77777777" w:rsidR="000E10DF" w:rsidRDefault="00717AC2" w:rsidP="000E10DF">
      <w:pPr>
        <w:keepNext/>
        <w:ind w:firstLine="0"/>
      </w:pPr>
      <w:r w:rsidRPr="00717AC2">
        <w:rPr>
          <w:noProof/>
        </w:rPr>
        <w:drawing>
          <wp:inline distT="0" distB="0" distL="0" distR="0" wp14:anchorId="54CB5DCC" wp14:editId="2BBDCD34">
            <wp:extent cx="5580380" cy="2701925"/>
            <wp:effectExtent l="0" t="0" r="1270" b="3175"/>
            <wp:docPr id="143259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99546" name=""/>
                    <pic:cNvPicPr/>
                  </pic:nvPicPr>
                  <pic:blipFill>
                    <a:blip r:embed="rId23"/>
                    <a:stretch>
                      <a:fillRect/>
                    </a:stretch>
                  </pic:blipFill>
                  <pic:spPr>
                    <a:xfrm>
                      <a:off x="0" y="0"/>
                      <a:ext cx="5580380" cy="2701925"/>
                    </a:xfrm>
                    <a:prstGeom prst="rect">
                      <a:avLst/>
                    </a:prstGeom>
                  </pic:spPr>
                </pic:pic>
              </a:graphicData>
            </a:graphic>
          </wp:inline>
        </w:drawing>
      </w:r>
    </w:p>
    <w:p w14:paraId="3ED9E9E3" w14:textId="2505484F" w:rsidR="00717AC2" w:rsidRPr="000E10DF" w:rsidRDefault="000E10DF" w:rsidP="000E10DF">
      <w:pPr>
        <w:pStyle w:val="Caption"/>
      </w:pPr>
      <w:bookmarkStart w:id="40" w:name="_Toc217514380"/>
      <w:r w:rsidRPr="000E10DF">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9</w:t>
      </w:r>
      <w:r w:rsidR="000F61CD">
        <w:fldChar w:fldCharType="end"/>
      </w:r>
      <w:r w:rsidRPr="000E10DF">
        <w:t xml:space="preserve"> </w:t>
      </w:r>
      <w:r w:rsidRPr="000E10DF">
        <w:t>Giao diện Cập nhật giao dịch</w:t>
      </w:r>
      <w:bookmarkEnd w:id="40"/>
    </w:p>
    <w:p w14:paraId="2037F05F" w14:textId="74804EA6" w:rsidR="006C62F8" w:rsidRDefault="006C62F8" w:rsidP="006C62F8">
      <w:r>
        <w:t xml:space="preserve">Chức năng này </w:t>
      </w:r>
      <w:r w:rsidR="00E11D28" w:rsidRPr="00E11D28">
        <w:t>dịch cho phép người dùng chỉnh sửa thông tin của một giao dịch đã được tạo trước đó, bao gồm loại giao dịch, số tiền, ngày giao dịch, danh mục, ví và ghi chú.</w:t>
      </w:r>
    </w:p>
    <w:p w14:paraId="679BC3DE" w14:textId="044357F4" w:rsidR="00E11D28" w:rsidRPr="006C62F8" w:rsidRDefault="00445E50" w:rsidP="006C62F8">
      <w:r w:rsidRPr="00445E50">
        <w:t>Sau khi cập nhật, hệ thống tự động điều chỉnh lại dữ liệu liên quan như số dư ví nhằm đảm bảo tính chính xác và nhất quán của thông tin tài chính.</w:t>
      </w:r>
    </w:p>
    <w:p w14:paraId="46C73E18" w14:textId="6EF24108" w:rsidR="00717AC2" w:rsidRDefault="00763173" w:rsidP="00763173">
      <w:pPr>
        <w:pStyle w:val="Heading2"/>
      </w:pPr>
      <w:bookmarkStart w:id="41" w:name="_Toc217514295"/>
      <w:r>
        <w:lastRenderedPageBreak/>
        <w:t>4.7 Giao diện trang Ví</w:t>
      </w:r>
      <w:bookmarkEnd w:id="41"/>
    </w:p>
    <w:p w14:paraId="7664628E" w14:textId="77777777" w:rsidR="000E10DF" w:rsidRDefault="00812DCB" w:rsidP="000E10DF">
      <w:pPr>
        <w:keepNext/>
        <w:ind w:firstLine="0"/>
      </w:pPr>
      <w:r w:rsidRPr="00812DCB">
        <w:rPr>
          <w:noProof/>
        </w:rPr>
        <w:drawing>
          <wp:inline distT="0" distB="0" distL="0" distR="0" wp14:anchorId="6CD58046" wp14:editId="3737F125">
            <wp:extent cx="5580380" cy="2626995"/>
            <wp:effectExtent l="0" t="0" r="1270" b="1905"/>
            <wp:docPr id="131615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51463" name=""/>
                    <pic:cNvPicPr/>
                  </pic:nvPicPr>
                  <pic:blipFill>
                    <a:blip r:embed="rId24"/>
                    <a:stretch>
                      <a:fillRect/>
                    </a:stretch>
                  </pic:blipFill>
                  <pic:spPr>
                    <a:xfrm>
                      <a:off x="0" y="0"/>
                      <a:ext cx="5580380" cy="2626995"/>
                    </a:xfrm>
                    <a:prstGeom prst="rect">
                      <a:avLst/>
                    </a:prstGeom>
                  </pic:spPr>
                </pic:pic>
              </a:graphicData>
            </a:graphic>
          </wp:inline>
        </w:drawing>
      </w:r>
    </w:p>
    <w:p w14:paraId="14659946" w14:textId="090CEBAF" w:rsidR="00812DCB" w:rsidRPr="000E10DF" w:rsidRDefault="000E10DF" w:rsidP="000E10DF">
      <w:pPr>
        <w:pStyle w:val="Caption"/>
      </w:pPr>
      <w:bookmarkStart w:id="42" w:name="_Toc217514381"/>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10</w:t>
      </w:r>
      <w:r w:rsidR="000F61CD">
        <w:fldChar w:fldCharType="end"/>
      </w:r>
      <w:r>
        <w:t xml:space="preserve"> </w:t>
      </w:r>
      <w:r>
        <w:t>Giao diện Ví</w:t>
      </w:r>
      <w:bookmarkEnd w:id="42"/>
    </w:p>
    <w:p w14:paraId="4CB62CE4" w14:textId="77777777" w:rsidR="000E10DF" w:rsidRDefault="004633AE" w:rsidP="000E10DF">
      <w:pPr>
        <w:keepNext/>
        <w:ind w:firstLine="0"/>
      </w:pPr>
      <w:r w:rsidRPr="004633AE">
        <w:rPr>
          <w:noProof/>
        </w:rPr>
        <w:drawing>
          <wp:inline distT="0" distB="0" distL="0" distR="0" wp14:anchorId="3C6492D6" wp14:editId="312EC83B">
            <wp:extent cx="5580380" cy="2565400"/>
            <wp:effectExtent l="0" t="0" r="1270" b="6350"/>
            <wp:docPr id="66904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40466" name=""/>
                    <pic:cNvPicPr/>
                  </pic:nvPicPr>
                  <pic:blipFill>
                    <a:blip r:embed="rId25"/>
                    <a:stretch>
                      <a:fillRect/>
                    </a:stretch>
                  </pic:blipFill>
                  <pic:spPr>
                    <a:xfrm>
                      <a:off x="0" y="0"/>
                      <a:ext cx="5580380" cy="2565400"/>
                    </a:xfrm>
                    <a:prstGeom prst="rect">
                      <a:avLst/>
                    </a:prstGeom>
                  </pic:spPr>
                </pic:pic>
              </a:graphicData>
            </a:graphic>
          </wp:inline>
        </w:drawing>
      </w:r>
    </w:p>
    <w:p w14:paraId="36CCE9F1" w14:textId="4BA93843" w:rsidR="000E10DF" w:rsidRPr="004633AE" w:rsidRDefault="000E10DF" w:rsidP="000E10DF">
      <w:pPr>
        <w:pStyle w:val="Caption"/>
      </w:pPr>
      <w:bookmarkStart w:id="43" w:name="_Toc217514382"/>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11</w:t>
      </w:r>
      <w:r w:rsidR="000F61CD">
        <w:fldChar w:fldCharType="end"/>
      </w:r>
      <w:r>
        <w:t xml:space="preserve"> </w:t>
      </w:r>
      <w:r>
        <w:t>Giao diện Thêm ví mới</w:t>
      </w:r>
      <w:bookmarkEnd w:id="43"/>
    </w:p>
    <w:p w14:paraId="20D980F5" w14:textId="77777777" w:rsidR="000E10DF" w:rsidRDefault="00686590" w:rsidP="000E10DF">
      <w:pPr>
        <w:keepNext/>
        <w:ind w:firstLine="0"/>
      </w:pPr>
      <w:r w:rsidRPr="00686590">
        <w:rPr>
          <w:noProof/>
        </w:rPr>
        <w:lastRenderedPageBreak/>
        <w:drawing>
          <wp:inline distT="0" distB="0" distL="0" distR="0" wp14:anchorId="153A7462" wp14:editId="3E9672B5">
            <wp:extent cx="5580380" cy="2600325"/>
            <wp:effectExtent l="0" t="0" r="1270" b="9525"/>
            <wp:docPr id="71264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45726" name=""/>
                    <pic:cNvPicPr/>
                  </pic:nvPicPr>
                  <pic:blipFill>
                    <a:blip r:embed="rId26"/>
                    <a:stretch>
                      <a:fillRect/>
                    </a:stretch>
                  </pic:blipFill>
                  <pic:spPr>
                    <a:xfrm>
                      <a:off x="0" y="0"/>
                      <a:ext cx="5580380" cy="2600325"/>
                    </a:xfrm>
                    <a:prstGeom prst="rect">
                      <a:avLst/>
                    </a:prstGeom>
                  </pic:spPr>
                </pic:pic>
              </a:graphicData>
            </a:graphic>
          </wp:inline>
        </w:drawing>
      </w:r>
    </w:p>
    <w:p w14:paraId="78EE9113" w14:textId="3BF44BB2" w:rsidR="00221B81" w:rsidRPr="000E10DF" w:rsidRDefault="000E10DF" w:rsidP="000E10DF">
      <w:pPr>
        <w:pStyle w:val="Caption"/>
      </w:pPr>
      <w:bookmarkStart w:id="44" w:name="_Toc217514383"/>
      <w:r w:rsidRPr="000E10DF">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12</w:t>
      </w:r>
      <w:r w:rsidR="000F61CD">
        <w:fldChar w:fldCharType="end"/>
      </w:r>
      <w:r w:rsidRPr="000E10DF">
        <w:t xml:space="preserve"> </w:t>
      </w:r>
      <w:r w:rsidRPr="000E10DF">
        <w:t>Giao diện Cập nhật ví (1)</w:t>
      </w:r>
      <w:bookmarkEnd w:id="44"/>
    </w:p>
    <w:p w14:paraId="4AD5489E" w14:textId="77777777" w:rsidR="000E10DF" w:rsidRDefault="001A43B4" w:rsidP="000E10DF">
      <w:pPr>
        <w:keepNext/>
        <w:ind w:firstLine="0"/>
      </w:pPr>
      <w:r w:rsidRPr="001A43B4">
        <w:rPr>
          <w:noProof/>
        </w:rPr>
        <w:drawing>
          <wp:inline distT="0" distB="0" distL="0" distR="0" wp14:anchorId="7F4C2349" wp14:editId="42BA3185">
            <wp:extent cx="5580380" cy="2212975"/>
            <wp:effectExtent l="0" t="0" r="1270" b="0"/>
            <wp:docPr id="56924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47121" name=""/>
                    <pic:cNvPicPr/>
                  </pic:nvPicPr>
                  <pic:blipFill>
                    <a:blip r:embed="rId27"/>
                    <a:stretch>
                      <a:fillRect/>
                    </a:stretch>
                  </pic:blipFill>
                  <pic:spPr>
                    <a:xfrm>
                      <a:off x="0" y="0"/>
                      <a:ext cx="5580380" cy="2212975"/>
                    </a:xfrm>
                    <a:prstGeom prst="rect">
                      <a:avLst/>
                    </a:prstGeom>
                  </pic:spPr>
                </pic:pic>
              </a:graphicData>
            </a:graphic>
          </wp:inline>
        </w:drawing>
      </w:r>
    </w:p>
    <w:p w14:paraId="08CFDF65" w14:textId="4FF06C78" w:rsidR="000E10DF" w:rsidRDefault="000E10DF" w:rsidP="000E10DF">
      <w:pPr>
        <w:pStyle w:val="Caption"/>
      </w:pPr>
      <w:bookmarkStart w:id="45" w:name="_Toc217514384"/>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13</w:t>
      </w:r>
      <w:r w:rsidR="000F61CD">
        <w:fldChar w:fldCharType="end"/>
      </w:r>
      <w:r>
        <w:t xml:space="preserve"> </w:t>
      </w:r>
      <w:r>
        <w:t>Giao diện Cập nhật ví (2)</w:t>
      </w:r>
      <w:bookmarkEnd w:id="45"/>
    </w:p>
    <w:p w14:paraId="0E182A50" w14:textId="0AF5CC10" w:rsidR="00A178F9" w:rsidRDefault="00A178F9" w:rsidP="00A178F9">
      <w:r>
        <w:t xml:space="preserve">Trang này </w:t>
      </w:r>
      <w:r w:rsidR="00AD05BC" w:rsidRPr="00AD05BC">
        <w:t>phép người dùng quản lý các ví tiền trong hệ thống, bao gồm xem danh sách ví, số dư hiện tại và ngân sách của từng ví.</w:t>
      </w:r>
    </w:p>
    <w:p w14:paraId="77D6DB39" w14:textId="54911117" w:rsidR="00AD05BC" w:rsidRDefault="00AD05BC" w:rsidP="00A178F9">
      <w:r>
        <w:t xml:space="preserve">Người dùng có thể thêm ví </w:t>
      </w:r>
      <w:r w:rsidR="004633AE">
        <w:t>mới theo nhu cầu cá nhân.</w:t>
      </w:r>
    </w:p>
    <w:p w14:paraId="7130B27A" w14:textId="77777777" w:rsidR="00854143" w:rsidRDefault="00F639AE" w:rsidP="00A178F9">
      <w:r>
        <w:t>Người dùng cũng có thể thao tác với các ví đã có:</w:t>
      </w:r>
      <w:r w:rsidR="00854143">
        <w:t xml:space="preserve"> </w:t>
      </w:r>
    </w:p>
    <w:p w14:paraId="52D1C576" w14:textId="5A1A88B9" w:rsidR="004633AE" w:rsidRDefault="00854143" w:rsidP="00854143">
      <w:pPr>
        <w:numPr>
          <w:ilvl w:val="0"/>
          <w:numId w:val="17"/>
        </w:numPr>
      </w:pPr>
      <w:r>
        <w:t xml:space="preserve">Cập nhật </w:t>
      </w:r>
      <w:r w:rsidRPr="00854143">
        <w:t>nhật thông tin ví như tên ví, số dư, ngân sách, biểu tượng và thiết lập ví mặc định</w:t>
      </w:r>
      <w:r>
        <w:t>.</w:t>
      </w:r>
    </w:p>
    <w:p w14:paraId="4F1987A8" w14:textId="368ECD80" w:rsidR="00854143" w:rsidRPr="00A178F9" w:rsidRDefault="00854143" w:rsidP="00854143">
      <w:pPr>
        <w:numPr>
          <w:ilvl w:val="0"/>
          <w:numId w:val="17"/>
        </w:numPr>
      </w:pPr>
      <w:r>
        <w:t>Xóa ví khi không còn nhu cầu sử dụng.</w:t>
      </w:r>
    </w:p>
    <w:p w14:paraId="3C108553" w14:textId="09BE5A2E" w:rsidR="00885B2B" w:rsidRDefault="00885B2B" w:rsidP="00885B2B">
      <w:pPr>
        <w:pStyle w:val="Heading2"/>
      </w:pPr>
      <w:bookmarkStart w:id="46" w:name="_Toc217514296"/>
      <w:r>
        <w:lastRenderedPageBreak/>
        <w:t>4.8 Giao diện trang Lịch</w:t>
      </w:r>
      <w:bookmarkEnd w:id="46"/>
    </w:p>
    <w:p w14:paraId="47C19842" w14:textId="77777777" w:rsidR="000E10DF" w:rsidRDefault="00885B2B" w:rsidP="000E10DF">
      <w:pPr>
        <w:keepNext/>
        <w:ind w:firstLine="0"/>
      </w:pPr>
      <w:r w:rsidRPr="00885B2B">
        <w:rPr>
          <w:noProof/>
        </w:rPr>
        <w:drawing>
          <wp:inline distT="0" distB="0" distL="0" distR="0" wp14:anchorId="1693AF5D" wp14:editId="3B38BE40">
            <wp:extent cx="5580380" cy="2827020"/>
            <wp:effectExtent l="0" t="0" r="1270" b="0"/>
            <wp:docPr id="173420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09326" name=""/>
                    <pic:cNvPicPr/>
                  </pic:nvPicPr>
                  <pic:blipFill>
                    <a:blip r:embed="rId28"/>
                    <a:stretch>
                      <a:fillRect/>
                    </a:stretch>
                  </pic:blipFill>
                  <pic:spPr>
                    <a:xfrm>
                      <a:off x="0" y="0"/>
                      <a:ext cx="5580380" cy="2827020"/>
                    </a:xfrm>
                    <a:prstGeom prst="rect">
                      <a:avLst/>
                    </a:prstGeom>
                  </pic:spPr>
                </pic:pic>
              </a:graphicData>
            </a:graphic>
          </wp:inline>
        </w:drawing>
      </w:r>
    </w:p>
    <w:p w14:paraId="148A3EF2" w14:textId="765A6E28" w:rsidR="004D0EE1" w:rsidRPr="000E10DF" w:rsidRDefault="000E10DF" w:rsidP="000E10DF">
      <w:pPr>
        <w:pStyle w:val="Caption"/>
      </w:pPr>
      <w:bookmarkStart w:id="47" w:name="_Toc217514385"/>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14</w:t>
      </w:r>
      <w:r w:rsidR="000F61CD">
        <w:fldChar w:fldCharType="end"/>
      </w:r>
      <w:r>
        <w:t xml:space="preserve"> </w:t>
      </w:r>
      <w:r>
        <w:t>Giao diện Lịch</w:t>
      </w:r>
      <w:bookmarkEnd w:id="47"/>
    </w:p>
    <w:p w14:paraId="3D50A39F" w14:textId="77777777" w:rsidR="000E10DF" w:rsidRDefault="004D0EE1" w:rsidP="000E10DF">
      <w:pPr>
        <w:keepNext/>
        <w:ind w:firstLine="0"/>
      </w:pPr>
      <w:r w:rsidRPr="004D0EE1">
        <w:rPr>
          <w:noProof/>
        </w:rPr>
        <w:drawing>
          <wp:inline distT="0" distB="0" distL="0" distR="0" wp14:anchorId="0D19898B" wp14:editId="6872A5FF">
            <wp:extent cx="5580380" cy="2247265"/>
            <wp:effectExtent l="0" t="0" r="1270" b="635"/>
            <wp:docPr id="213276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67517" name=""/>
                    <pic:cNvPicPr/>
                  </pic:nvPicPr>
                  <pic:blipFill>
                    <a:blip r:embed="rId29"/>
                    <a:stretch>
                      <a:fillRect/>
                    </a:stretch>
                  </pic:blipFill>
                  <pic:spPr>
                    <a:xfrm>
                      <a:off x="0" y="0"/>
                      <a:ext cx="5580380" cy="2247265"/>
                    </a:xfrm>
                    <a:prstGeom prst="rect">
                      <a:avLst/>
                    </a:prstGeom>
                  </pic:spPr>
                </pic:pic>
              </a:graphicData>
            </a:graphic>
          </wp:inline>
        </w:drawing>
      </w:r>
    </w:p>
    <w:p w14:paraId="69517D24" w14:textId="71435A0C" w:rsidR="004D0EE1" w:rsidRPr="000E10DF" w:rsidRDefault="000E10DF" w:rsidP="000E10DF">
      <w:pPr>
        <w:pStyle w:val="Caption"/>
      </w:pPr>
      <w:bookmarkStart w:id="48" w:name="_Toc217514386"/>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15</w:t>
      </w:r>
      <w:r w:rsidR="000F61CD">
        <w:fldChar w:fldCharType="end"/>
      </w:r>
      <w:r>
        <w:t xml:space="preserve"> </w:t>
      </w:r>
      <w:r>
        <w:t>Giao diện Lịch</w:t>
      </w:r>
      <w:bookmarkEnd w:id="48"/>
    </w:p>
    <w:p w14:paraId="60A741D3" w14:textId="6E0A7285" w:rsidR="00F21413" w:rsidRDefault="00F21413" w:rsidP="00F21413">
      <w:r>
        <w:t xml:space="preserve">Chức năng này </w:t>
      </w:r>
      <w:r w:rsidR="00596D19" w:rsidRPr="00596D19">
        <w:t xml:space="preserve">giúp người dùng theo dõi các giao dịch thu – chi theo từng ngày trên </w:t>
      </w:r>
      <w:r w:rsidR="00932E4C">
        <w:t>bảng lịch tháng</w:t>
      </w:r>
      <w:r w:rsidR="00596D19" w:rsidRPr="00596D19">
        <w:t>.</w:t>
      </w:r>
      <w:r w:rsidR="00B37F2E">
        <w:t xml:space="preserve"> </w:t>
      </w:r>
      <w:r w:rsidR="00B37F2E" w:rsidRPr="00B37F2E">
        <w:t>Thông qua trang này, người dùng có thể nhanh chóng xem lại lịch sử giao dịch, nắm bắt các ngày phát sinh chi tiêu hoặc thu nhập, từ đó dễ dàng quản lý và kiểm soát dòng tiền theo thời gian.</w:t>
      </w:r>
    </w:p>
    <w:p w14:paraId="550DE1D2" w14:textId="01EE5767" w:rsidR="00FC006D" w:rsidRDefault="00932E4C" w:rsidP="00FC006D">
      <w:pPr>
        <w:numPr>
          <w:ilvl w:val="0"/>
          <w:numId w:val="18"/>
        </w:numPr>
      </w:pPr>
      <w:r>
        <w:t xml:space="preserve">Người dùng </w:t>
      </w:r>
      <w:r w:rsidR="00405041">
        <w:t xml:space="preserve">có thể chọn lọc theo ví để xem các giao dịch </w:t>
      </w:r>
      <w:r w:rsidR="006A1A25">
        <w:t>của từng ví đã thiết lập.</w:t>
      </w:r>
    </w:p>
    <w:p w14:paraId="02CE4305" w14:textId="6E8B5394" w:rsidR="006A1A25" w:rsidRPr="00F21413" w:rsidRDefault="00C27B02" w:rsidP="00FC006D">
      <w:pPr>
        <w:numPr>
          <w:ilvl w:val="0"/>
          <w:numId w:val="18"/>
        </w:numPr>
      </w:pPr>
      <w:r>
        <w:t>Tại đậy, người dùng cũng có thể thêm giao dịch thông qua nút thêm giao dịch nhanh.</w:t>
      </w:r>
    </w:p>
    <w:p w14:paraId="35AD5164" w14:textId="78D98FC1" w:rsidR="004D0EE1" w:rsidRDefault="007722BC" w:rsidP="007722BC">
      <w:pPr>
        <w:pStyle w:val="Heading2"/>
      </w:pPr>
      <w:bookmarkStart w:id="49" w:name="_Toc217514297"/>
      <w:r>
        <w:lastRenderedPageBreak/>
        <w:t>4.9 Giao diện trang Báo cáo</w:t>
      </w:r>
      <w:bookmarkEnd w:id="49"/>
    </w:p>
    <w:p w14:paraId="12D47F1F" w14:textId="77777777" w:rsidR="000E10DF" w:rsidRDefault="007722BC" w:rsidP="000E10DF">
      <w:pPr>
        <w:keepNext/>
        <w:ind w:firstLine="0"/>
      </w:pPr>
      <w:r w:rsidRPr="007722BC">
        <w:rPr>
          <w:noProof/>
        </w:rPr>
        <w:drawing>
          <wp:inline distT="0" distB="0" distL="0" distR="0" wp14:anchorId="68D5A2EE" wp14:editId="32F7B4A3">
            <wp:extent cx="5580380" cy="2859405"/>
            <wp:effectExtent l="0" t="0" r="1270" b="0"/>
            <wp:docPr id="182084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3631" name=""/>
                    <pic:cNvPicPr/>
                  </pic:nvPicPr>
                  <pic:blipFill>
                    <a:blip r:embed="rId30"/>
                    <a:stretch>
                      <a:fillRect/>
                    </a:stretch>
                  </pic:blipFill>
                  <pic:spPr>
                    <a:xfrm>
                      <a:off x="0" y="0"/>
                      <a:ext cx="5580380" cy="2859405"/>
                    </a:xfrm>
                    <a:prstGeom prst="rect">
                      <a:avLst/>
                    </a:prstGeom>
                  </pic:spPr>
                </pic:pic>
              </a:graphicData>
            </a:graphic>
          </wp:inline>
        </w:drawing>
      </w:r>
    </w:p>
    <w:p w14:paraId="653E727B" w14:textId="4F3D0551" w:rsidR="007722BC" w:rsidRPr="000E10DF" w:rsidRDefault="000E10DF" w:rsidP="000E10DF">
      <w:pPr>
        <w:pStyle w:val="Caption"/>
      </w:pPr>
      <w:bookmarkStart w:id="50" w:name="_Toc217514387"/>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16</w:t>
      </w:r>
      <w:r w:rsidR="000F61CD">
        <w:fldChar w:fldCharType="end"/>
      </w:r>
      <w:r>
        <w:t xml:space="preserve"> </w:t>
      </w:r>
      <w:r>
        <w:t>Giao diện Báo cáo</w:t>
      </w:r>
      <w:r>
        <w:t xml:space="preserve"> (1)</w:t>
      </w:r>
      <w:bookmarkEnd w:id="50"/>
    </w:p>
    <w:p w14:paraId="2FF126BD" w14:textId="77777777" w:rsidR="000E10DF" w:rsidRDefault="00F4009F" w:rsidP="000E10DF">
      <w:pPr>
        <w:keepNext/>
        <w:ind w:firstLine="0"/>
      </w:pPr>
      <w:r w:rsidRPr="00F4009F">
        <w:rPr>
          <w:noProof/>
        </w:rPr>
        <w:drawing>
          <wp:inline distT="0" distB="0" distL="0" distR="0" wp14:anchorId="1D03A5BC" wp14:editId="30325A25">
            <wp:extent cx="5580380" cy="1861185"/>
            <wp:effectExtent l="0" t="0" r="1270" b="5715"/>
            <wp:docPr id="78548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87074" name=""/>
                    <pic:cNvPicPr/>
                  </pic:nvPicPr>
                  <pic:blipFill>
                    <a:blip r:embed="rId31"/>
                    <a:stretch>
                      <a:fillRect/>
                    </a:stretch>
                  </pic:blipFill>
                  <pic:spPr>
                    <a:xfrm>
                      <a:off x="0" y="0"/>
                      <a:ext cx="5580380" cy="1861185"/>
                    </a:xfrm>
                    <a:prstGeom prst="rect">
                      <a:avLst/>
                    </a:prstGeom>
                  </pic:spPr>
                </pic:pic>
              </a:graphicData>
            </a:graphic>
          </wp:inline>
        </w:drawing>
      </w:r>
    </w:p>
    <w:p w14:paraId="4CF5844A" w14:textId="09E1494F" w:rsidR="00F4009F" w:rsidRDefault="000E10DF" w:rsidP="000E10DF">
      <w:pPr>
        <w:pStyle w:val="Caption"/>
      </w:pPr>
      <w:bookmarkStart w:id="51" w:name="_Toc217514388"/>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17</w:t>
      </w:r>
      <w:r w:rsidR="000F61CD">
        <w:fldChar w:fldCharType="end"/>
      </w:r>
      <w:r>
        <w:t xml:space="preserve"> </w:t>
      </w:r>
      <w:r>
        <w:t>Giao diện Báo cáo</w:t>
      </w:r>
      <w:r>
        <w:t xml:space="preserve"> (2)</w:t>
      </w:r>
      <w:bookmarkEnd w:id="51"/>
    </w:p>
    <w:p w14:paraId="42B395CC" w14:textId="48A91AB0" w:rsidR="00A82AD5" w:rsidRDefault="00F2074A" w:rsidP="00A82AD5">
      <w:r w:rsidRPr="00F2074A">
        <w:t>Trang báo cáo giúp người dùng theo dõi và đánh giá tổng quan tình hình thu – chi trong một khoảng thời gian nhất định.</w:t>
      </w:r>
    </w:p>
    <w:p w14:paraId="6A794887" w14:textId="2CCDA333" w:rsidR="00F2074A" w:rsidRDefault="00F2074A" w:rsidP="00F2074A">
      <w:pPr>
        <w:numPr>
          <w:ilvl w:val="0"/>
          <w:numId w:val="19"/>
        </w:numPr>
      </w:pPr>
      <w:r w:rsidRPr="00F2074A">
        <w:t xml:space="preserve">Trang hỗ trợ </w:t>
      </w:r>
      <w:r w:rsidRPr="00F2074A">
        <w:rPr>
          <w:b/>
          <w:bCs/>
        </w:rPr>
        <w:t>lọc theo ví</w:t>
      </w:r>
      <w:r w:rsidRPr="00F2074A">
        <w:t xml:space="preserve"> và </w:t>
      </w:r>
      <w:r w:rsidRPr="00F2074A">
        <w:rPr>
          <w:b/>
          <w:bCs/>
        </w:rPr>
        <w:t>xem báo cáo theo tháng – năm</w:t>
      </w:r>
      <w:r w:rsidRPr="00F2074A">
        <w:t>, cho phép người dùng linh hoạt lựa chọn phạm vi dữ liệu cần xem.</w:t>
      </w:r>
    </w:p>
    <w:p w14:paraId="11A10C21" w14:textId="18CE28C1" w:rsidR="00F2074A" w:rsidRPr="00A82AD5" w:rsidRDefault="0076250D" w:rsidP="00F2074A">
      <w:pPr>
        <w:numPr>
          <w:ilvl w:val="0"/>
          <w:numId w:val="19"/>
        </w:numPr>
      </w:pPr>
      <w:r>
        <w:t xml:space="preserve">Các thông tin được tổng hợp và trình bày trực quan dưới dạng các loại biểu đồ: </w:t>
      </w:r>
      <w:r w:rsidR="009923FC">
        <w:t>biểu đồ cột, đường vùng cho các loại giao dịch chung; và biểu đồ tròn cho các giao dịch theo danh mục</w:t>
      </w:r>
      <w:r w:rsidR="00257F01">
        <w:t>.</w:t>
      </w:r>
    </w:p>
    <w:p w14:paraId="5AA0896B" w14:textId="0530822C" w:rsidR="00F4009F" w:rsidRDefault="00F4009F" w:rsidP="00F4009F">
      <w:pPr>
        <w:pStyle w:val="Heading2"/>
      </w:pPr>
      <w:bookmarkStart w:id="52" w:name="_Toc217514298"/>
      <w:r>
        <w:lastRenderedPageBreak/>
        <w:t>4.20 Giao diện trang Cài đặt</w:t>
      </w:r>
      <w:bookmarkEnd w:id="52"/>
    </w:p>
    <w:p w14:paraId="2F643312" w14:textId="77777777" w:rsidR="000E10DF" w:rsidRDefault="00DC06A7" w:rsidP="000E10DF">
      <w:pPr>
        <w:keepNext/>
        <w:ind w:firstLine="0"/>
      </w:pPr>
      <w:r w:rsidRPr="00DC06A7">
        <w:rPr>
          <w:noProof/>
        </w:rPr>
        <w:drawing>
          <wp:inline distT="0" distB="0" distL="0" distR="0" wp14:anchorId="2AE19332" wp14:editId="272CA545">
            <wp:extent cx="5580380" cy="2838450"/>
            <wp:effectExtent l="0" t="0" r="1270" b="0"/>
            <wp:docPr id="960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751" name=""/>
                    <pic:cNvPicPr/>
                  </pic:nvPicPr>
                  <pic:blipFill>
                    <a:blip r:embed="rId32"/>
                    <a:stretch>
                      <a:fillRect/>
                    </a:stretch>
                  </pic:blipFill>
                  <pic:spPr>
                    <a:xfrm>
                      <a:off x="0" y="0"/>
                      <a:ext cx="5580380" cy="2838450"/>
                    </a:xfrm>
                    <a:prstGeom prst="rect">
                      <a:avLst/>
                    </a:prstGeom>
                  </pic:spPr>
                </pic:pic>
              </a:graphicData>
            </a:graphic>
          </wp:inline>
        </w:drawing>
      </w:r>
    </w:p>
    <w:p w14:paraId="5225FA71" w14:textId="214D7A1B" w:rsidR="00416D17" w:rsidRDefault="000E10DF" w:rsidP="000E10DF">
      <w:pPr>
        <w:pStyle w:val="Caption"/>
      </w:pPr>
      <w:bookmarkStart w:id="53" w:name="_Toc217514389"/>
      <w:r>
        <w:t xml:space="preserve">Hình </w:t>
      </w:r>
      <w:r w:rsidR="000F61CD">
        <w:fldChar w:fldCharType="begin"/>
      </w:r>
      <w:r w:rsidR="000F61CD">
        <w:instrText xml:space="preserve"> STYLEREF 1 \s </w:instrText>
      </w:r>
      <w:r w:rsidR="000F61CD">
        <w:fldChar w:fldCharType="separate"/>
      </w:r>
      <w:r w:rsidR="001B5F93">
        <w:rPr>
          <w:noProof/>
        </w:rPr>
        <w:t>4</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18</w:t>
      </w:r>
      <w:r w:rsidR="000F61CD">
        <w:fldChar w:fldCharType="end"/>
      </w:r>
      <w:r>
        <w:t xml:space="preserve"> </w:t>
      </w:r>
      <w:r>
        <w:t>Giao diện Cài đặt</w:t>
      </w:r>
      <w:bookmarkEnd w:id="53"/>
    </w:p>
    <w:p w14:paraId="35A2EE4B" w14:textId="6A7F2EFA" w:rsidR="00DA6EF0" w:rsidRDefault="00DA6EF0" w:rsidP="00DA6EF0">
      <w:r w:rsidRPr="00DA6EF0">
        <w:t>Trang cài đặt cho phép người dùng cấu hình và quản lý các thiết lập chung của ứng dụng ExpenseTracker.</w:t>
      </w:r>
    </w:p>
    <w:p w14:paraId="7069606B" w14:textId="0C13E7EA" w:rsidR="004507F8" w:rsidRDefault="004507F8" w:rsidP="004507F8">
      <w:pPr>
        <w:numPr>
          <w:ilvl w:val="0"/>
          <w:numId w:val="20"/>
        </w:numPr>
      </w:pPr>
      <w:r>
        <w:t xml:space="preserve">Người dùng </w:t>
      </w:r>
      <w:r w:rsidRPr="004507F8">
        <w:t xml:space="preserve">có thể cập nhật thông tin cá nhân, </w:t>
      </w:r>
      <w:r w:rsidR="00325C73">
        <w:t xml:space="preserve">đổi mật khẩu, </w:t>
      </w:r>
      <w:r w:rsidRPr="004507F8">
        <w:t>quản lý các thiết lập liên quan</w:t>
      </w:r>
      <w:r>
        <w:t xml:space="preserve"> đến danh mục</w:t>
      </w:r>
      <w:r w:rsidR="00D518DD">
        <w:t xml:space="preserve"> và xuất dữ liệu.</w:t>
      </w:r>
    </w:p>
    <w:p w14:paraId="19B14EBB" w14:textId="04F5211A" w:rsidR="00D518DD" w:rsidRDefault="00D518DD" w:rsidP="004507F8">
      <w:pPr>
        <w:numPr>
          <w:ilvl w:val="0"/>
          <w:numId w:val="20"/>
        </w:numPr>
      </w:pPr>
      <w:r>
        <w:t xml:space="preserve">Người dùng có thể </w:t>
      </w:r>
      <w:r w:rsidR="00695EBF" w:rsidRPr="00695EBF">
        <w:t>điều chỉnh một số tùy chọn hiển thị nhằm phù hợp với nhu cầu sử dụng cá nhân</w:t>
      </w:r>
      <w:r w:rsidR="00695EBF">
        <w:t xml:space="preserve"> như: về ngôn ngữ, tiền tệ.</w:t>
      </w:r>
    </w:p>
    <w:p w14:paraId="63565382" w14:textId="12A3261F" w:rsidR="00695EBF" w:rsidRPr="00DA6EF0" w:rsidRDefault="00BC502A" w:rsidP="004507F8">
      <w:pPr>
        <w:numPr>
          <w:ilvl w:val="0"/>
          <w:numId w:val="20"/>
        </w:numPr>
      </w:pPr>
      <w:r>
        <w:t>Tại đây, cũng gồm chức năng đăng xuất và xóa tài khoản.</w:t>
      </w:r>
    </w:p>
    <w:p w14:paraId="1A083D6F" w14:textId="2CAD8FE0" w:rsidR="00717AC2" w:rsidRPr="00717AC2" w:rsidRDefault="00717AC2" w:rsidP="001A43B4">
      <w:pPr>
        <w:ind w:firstLine="0"/>
        <w:rPr>
          <w:b/>
          <w:bCs/>
          <w:iCs/>
        </w:rPr>
      </w:pPr>
      <w:r>
        <w:br w:type="page"/>
      </w:r>
    </w:p>
    <w:p w14:paraId="10DDB281" w14:textId="40A0D833" w:rsidR="00C95AF9" w:rsidRDefault="000E10DF" w:rsidP="000E10DF">
      <w:pPr>
        <w:pStyle w:val="Heading1"/>
      </w:pPr>
      <w:r>
        <w:lastRenderedPageBreak/>
        <w:t xml:space="preserve"> </w:t>
      </w:r>
      <w:bookmarkStart w:id="54" w:name="_Toc217514299"/>
      <w:r w:rsidR="001152BC">
        <w:t>MÃ NGUỒN (SOURCE CODE)</w:t>
      </w:r>
      <w:bookmarkEnd w:id="54"/>
    </w:p>
    <w:p w14:paraId="54EAE3D7" w14:textId="3D938BF5" w:rsidR="00615E79" w:rsidRDefault="00C95AF9" w:rsidP="00D66921">
      <w:r>
        <w:t>Cấu trúc source code:</w:t>
      </w:r>
    </w:p>
    <w:p w14:paraId="24786A66" w14:textId="7A7577D9" w:rsidR="002F63D1" w:rsidRDefault="002F63D1" w:rsidP="002F63D1">
      <w:r w:rsidRPr="00516ED1">
        <w:t>Expense</w:t>
      </w:r>
      <w:r>
        <w:t>Tracker</w:t>
      </w:r>
      <w:r w:rsidR="00811C0E">
        <w:t>/</w:t>
      </w:r>
    </w:p>
    <w:p w14:paraId="1C3B7531" w14:textId="765AE9FB" w:rsidR="002F63D1" w:rsidRDefault="002F63D1" w:rsidP="002F63D1">
      <w:pPr>
        <w:numPr>
          <w:ilvl w:val="0"/>
          <w:numId w:val="32"/>
        </w:numPr>
      </w:pPr>
      <w:r>
        <w:t>Converters</w:t>
      </w:r>
      <w:r w:rsidR="00922257">
        <w:t xml:space="preserve">: </w:t>
      </w:r>
      <w:r w:rsidR="00890603" w:rsidRPr="00890603">
        <w:t>Chứa các lớp chuyển đổi dữ liệu phục vụ cho việc binding trong giao diện (ví dụ: chuyển đổi tiền tệ).</w:t>
      </w:r>
    </w:p>
    <w:p w14:paraId="762DAC4A" w14:textId="44E9037F" w:rsidR="002F63D1" w:rsidRDefault="002F63D1" w:rsidP="002F63D1">
      <w:pPr>
        <w:numPr>
          <w:ilvl w:val="0"/>
          <w:numId w:val="32"/>
        </w:numPr>
      </w:pPr>
      <w:r>
        <w:t>Model</w:t>
      </w:r>
      <w:r w:rsidR="00890603">
        <w:t xml:space="preserve">: </w:t>
      </w:r>
      <w:r w:rsidR="00890603" w:rsidRPr="00890603">
        <w:t>Chứa các lớp mô tả dữ liệu và cấu trúc cơ sở dữ liệu của ứng dụng.</w:t>
      </w:r>
    </w:p>
    <w:p w14:paraId="19B6E58D" w14:textId="364B2333" w:rsidR="00B721D5" w:rsidRDefault="00B721D5" w:rsidP="00B721D5">
      <w:pPr>
        <w:numPr>
          <w:ilvl w:val="0"/>
          <w:numId w:val="32"/>
        </w:numPr>
      </w:pPr>
      <w:r>
        <w:t>Platforms</w:t>
      </w:r>
      <w:r w:rsidR="00EC0770">
        <w:t xml:space="preserve"> (Android, ioS, MacCatal</w:t>
      </w:r>
      <w:r w:rsidR="0063241B">
        <w:t>yst, Windows)</w:t>
      </w:r>
      <w:r w:rsidR="00890603">
        <w:t xml:space="preserve">: </w:t>
      </w:r>
      <w:r w:rsidR="00890603" w:rsidRPr="00890603">
        <w:t>Chứa các cấu hình và mã nguồn đặc thù cho từng nền tảng mà ứng dụng hỗ trợ.</w:t>
      </w:r>
    </w:p>
    <w:p w14:paraId="3DB57FD5" w14:textId="2E40D64A" w:rsidR="00B721D5" w:rsidRDefault="00B721D5" w:rsidP="00B721D5">
      <w:pPr>
        <w:numPr>
          <w:ilvl w:val="0"/>
          <w:numId w:val="32"/>
        </w:numPr>
      </w:pPr>
      <w:r>
        <w:t>Resources (</w:t>
      </w:r>
      <w:r w:rsidR="0063241B">
        <w:t>Fonts, Images, Styles</w:t>
      </w:r>
      <w:r w:rsidR="00890603">
        <w:t>,..</w:t>
      </w:r>
      <w:r w:rsidR="0063241B">
        <w:t>)</w:t>
      </w:r>
      <w:r w:rsidR="00890603">
        <w:t xml:space="preserve">: </w:t>
      </w:r>
      <w:r w:rsidR="00890603" w:rsidRPr="00890603">
        <w:t>Lưu trữ tài nguyên dùng chung như font chữ, hình ảnh và style giao diện</w:t>
      </w:r>
      <w:r w:rsidR="00890603">
        <w:t>…</w:t>
      </w:r>
    </w:p>
    <w:p w14:paraId="10A5932F" w14:textId="1B6429B8" w:rsidR="00B721D5" w:rsidRDefault="00B721D5" w:rsidP="00B721D5">
      <w:pPr>
        <w:numPr>
          <w:ilvl w:val="0"/>
          <w:numId w:val="32"/>
        </w:numPr>
      </w:pPr>
      <w:r>
        <w:t>Servers</w:t>
      </w:r>
      <w:r w:rsidR="00890603">
        <w:t xml:space="preserve">: </w:t>
      </w:r>
      <w:r w:rsidR="008F3FC5" w:rsidRPr="008F3FC5">
        <w:t>Chứa các lớp xử lý nghiệp vụ và thao tác dữ liệu, bao gồm xác thực người dùng, quản lý cơ sở dữ liệu, tiền tệ và đa ngôn ngữ.</w:t>
      </w:r>
    </w:p>
    <w:p w14:paraId="11FFE8ED" w14:textId="1BB20380" w:rsidR="002F63D1" w:rsidRDefault="002F63D1" w:rsidP="002F63D1">
      <w:pPr>
        <w:numPr>
          <w:ilvl w:val="0"/>
          <w:numId w:val="32"/>
        </w:numPr>
      </w:pPr>
      <w:r>
        <w:t>ViewModels</w:t>
      </w:r>
      <w:r w:rsidR="008F3FC5">
        <w:t xml:space="preserve">: </w:t>
      </w:r>
      <w:r w:rsidR="008F3FC5" w:rsidRPr="008F3FC5">
        <w:t>Chứa các lớp trung gian xử lý logic giữa giao diện và dữ liệu, tuân theo kiến trúc MVVM.</w:t>
      </w:r>
    </w:p>
    <w:p w14:paraId="0EF9C993" w14:textId="3EEA582A" w:rsidR="002F63D1" w:rsidRDefault="002F63D1" w:rsidP="002F63D1">
      <w:pPr>
        <w:numPr>
          <w:ilvl w:val="0"/>
          <w:numId w:val="32"/>
        </w:numPr>
      </w:pPr>
      <w:r>
        <w:t>Views</w:t>
      </w:r>
      <w:r w:rsidR="008F3FC5">
        <w:t xml:space="preserve">: </w:t>
      </w:r>
      <w:r w:rsidR="008F3FC5" w:rsidRPr="008F3FC5">
        <w:t>Chứa các trang giao diện người dùng (XAML) và code-behind tương ứng.</w:t>
      </w:r>
    </w:p>
    <w:p w14:paraId="2AA38816" w14:textId="172CAA5E" w:rsidR="00551AA1" w:rsidRDefault="00551AA1" w:rsidP="00551AA1">
      <w:pPr>
        <w:numPr>
          <w:ilvl w:val="0"/>
          <w:numId w:val="32"/>
        </w:numPr>
      </w:pPr>
      <w:r>
        <w:t>App.xaml</w:t>
      </w:r>
      <w:r w:rsidR="002B0191">
        <w:t xml:space="preserve"> + App.xaml.cs</w:t>
      </w:r>
      <w:r w:rsidR="008F3FC5">
        <w:t xml:space="preserve">: </w:t>
      </w:r>
      <w:r w:rsidR="008F3FC5" w:rsidRPr="008F3FC5">
        <w:t>Khai báo tài nguyên dùng chung và cấu hình khởi tạo ứng dụng.</w:t>
      </w:r>
    </w:p>
    <w:p w14:paraId="15B40E2E" w14:textId="75A866BB" w:rsidR="00551AA1" w:rsidRDefault="002B0191" w:rsidP="00551AA1">
      <w:pPr>
        <w:numPr>
          <w:ilvl w:val="0"/>
          <w:numId w:val="32"/>
        </w:numPr>
      </w:pPr>
      <w:r>
        <w:t>AppShell.xaml +AppShell.xaml.cs</w:t>
      </w:r>
      <w:r w:rsidR="008F3FC5">
        <w:t xml:space="preserve">: </w:t>
      </w:r>
      <w:r w:rsidR="00BD0E14" w:rsidRPr="00BD0E14">
        <w:t>Quản lý điều hướng và cấu trúc tổng thể của ứng dụng.</w:t>
      </w:r>
    </w:p>
    <w:p w14:paraId="58892983" w14:textId="58C7E30E" w:rsidR="002B0191" w:rsidRDefault="002B0191" w:rsidP="00551AA1">
      <w:pPr>
        <w:numPr>
          <w:ilvl w:val="0"/>
          <w:numId w:val="32"/>
        </w:numPr>
      </w:pPr>
      <w:r>
        <w:t>MauiProgram.cs</w:t>
      </w:r>
      <w:r w:rsidR="00BD0E14">
        <w:t xml:space="preserve">: </w:t>
      </w:r>
      <w:r w:rsidR="00BD0E14" w:rsidRPr="00BD0E14">
        <w:t>Cấu hình dịch vụ, dependency injection và khởi tạo ứng dụng .NET MAUI.</w:t>
      </w:r>
    </w:p>
    <w:p w14:paraId="03DF9E65" w14:textId="152D0FBE" w:rsidR="009336F5" w:rsidRDefault="009336F5" w:rsidP="009336F5">
      <w:pPr>
        <w:ind w:left="720" w:firstLine="0"/>
      </w:pPr>
    </w:p>
    <w:p w14:paraId="3B9AAE56" w14:textId="77777777" w:rsidR="007F04A7" w:rsidRDefault="007F04A7" w:rsidP="009336F5">
      <w:pPr>
        <w:ind w:firstLine="0"/>
      </w:pPr>
    </w:p>
    <w:p w14:paraId="20F0BCDE" w14:textId="77777777" w:rsidR="00615E79" w:rsidRPr="00516ED1" w:rsidRDefault="00615E79" w:rsidP="002F63D1"/>
    <w:p w14:paraId="04CA9244" w14:textId="77777777" w:rsidR="00516ED1" w:rsidRPr="00516ED1" w:rsidRDefault="00516ED1" w:rsidP="00516ED1"/>
    <w:p w14:paraId="51636036" w14:textId="3EEB15D7" w:rsidR="00B1257A" w:rsidRDefault="00290A0D" w:rsidP="00290A0D">
      <w:pPr>
        <w:pStyle w:val="Heading2"/>
      </w:pPr>
      <w:bookmarkStart w:id="55" w:name="_Toc217514300"/>
      <w:r>
        <w:lastRenderedPageBreak/>
        <w:t xml:space="preserve">5.1 Mã nguồn </w:t>
      </w:r>
      <w:r w:rsidR="00B1257A">
        <w:t>chức năng Đăng ký</w:t>
      </w:r>
      <w:bookmarkEnd w:id="55"/>
    </w:p>
    <w:p w14:paraId="3146127B" w14:textId="2B670073" w:rsidR="009C4E74" w:rsidRPr="009C4E74" w:rsidRDefault="009C4E74" w:rsidP="009C4E74">
      <w:r w:rsidRPr="009C4E74">
        <w:t>Đoạn mã thực hiện kiểm tra dữ liệu, mã hóa mật khẩu và lưu thông tin người dùng.</w:t>
      </w:r>
    </w:p>
    <w:p w14:paraId="0B59B9AA" w14:textId="77777777" w:rsidR="000E10DF" w:rsidRDefault="00E03A49" w:rsidP="000E10DF">
      <w:pPr>
        <w:keepNext/>
        <w:ind w:firstLine="0"/>
      </w:pPr>
      <w:r w:rsidRPr="00E03A49">
        <w:drawing>
          <wp:inline distT="0" distB="0" distL="0" distR="0" wp14:anchorId="5358B566" wp14:editId="018D678D">
            <wp:extent cx="5580380" cy="3386455"/>
            <wp:effectExtent l="0" t="0" r="1270" b="4445"/>
            <wp:docPr id="196801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17268" name=""/>
                    <pic:cNvPicPr/>
                  </pic:nvPicPr>
                  <pic:blipFill>
                    <a:blip r:embed="rId33"/>
                    <a:stretch>
                      <a:fillRect/>
                    </a:stretch>
                  </pic:blipFill>
                  <pic:spPr>
                    <a:xfrm>
                      <a:off x="0" y="0"/>
                      <a:ext cx="5580380" cy="3386455"/>
                    </a:xfrm>
                    <a:prstGeom prst="rect">
                      <a:avLst/>
                    </a:prstGeom>
                  </pic:spPr>
                </pic:pic>
              </a:graphicData>
            </a:graphic>
          </wp:inline>
        </w:drawing>
      </w:r>
    </w:p>
    <w:p w14:paraId="0CFFDC32" w14:textId="74F17591" w:rsidR="000E10DF" w:rsidRDefault="000E10DF" w:rsidP="000E10DF">
      <w:pPr>
        <w:pStyle w:val="Caption"/>
      </w:pPr>
      <w:bookmarkStart w:id="56" w:name="_Toc217514390"/>
      <w:r>
        <w:t xml:space="preserve">Hình </w:t>
      </w:r>
      <w:r w:rsidR="000F61CD">
        <w:fldChar w:fldCharType="begin"/>
      </w:r>
      <w:r w:rsidR="000F61CD">
        <w:instrText xml:space="preserve"> STYLEREF 1 \s </w:instrText>
      </w:r>
      <w:r w:rsidR="000F61CD">
        <w:fldChar w:fldCharType="separate"/>
      </w:r>
      <w:r w:rsidR="001B5F93">
        <w:rPr>
          <w:noProof/>
        </w:rPr>
        <w:t>5</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w:t>
      </w:r>
      <w:r w:rsidR="000F61CD">
        <w:fldChar w:fldCharType="end"/>
      </w:r>
      <w:r>
        <w:t xml:space="preserve"> </w:t>
      </w:r>
      <w:r>
        <w:t>Chức năng Đăng ký</w:t>
      </w:r>
      <w:bookmarkEnd w:id="56"/>
    </w:p>
    <w:p w14:paraId="5E6A928B" w14:textId="1FCD1072" w:rsidR="00290A0D" w:rsidRDefault="00B1257A" w:rsidP="00290A0D">
      <w:pPr>
        <w:pStyle w:val="Heading2"/>
      </w:pPr>
      <w:bookmarkStart w:id="57" w:name="_Toc217514301"/>
      <w:r>
        <w:t>5.2 Mã nguồn chức năng Đăng nhập</w:t>
      </w:r>
      <w:bookmarkEnd w:id="57"/>
      <w:r w:rsidR="00290A0D">
        <w:t xml:space="preserve"> </w:t>
      </w:r>
    </w:p>
    <w:p w14:paraId="4E741D86" w14:textId="388E95BD" w:rsidR="000B2DE6" w:rsidRPr="000B2DE6" w:rsidRDefault="000B2DE6" w:rsidP="000B2DE6">
      <w:r w:rsidRPr="000B2DE6">
        <w:t>Xác thực người dùng dựa trên email và mật khẩu.</w:t>
      </w:r>
    </w:p>
    <w:p w14:paraId="42179FBD" w14:textId="77777777" w:rsidR="000E10DF" w:rsidRDefault="00052C98" w:rsidP="000E10DF">
      <w:pPr>
        <w:keepNext/>
        <w:ind w:firstLine="0"/>
      </w:pPr>
      <w:r w:rsidRPr="00052C98">
        <w:lastRenderedPageBreak/>
        <w:drawing>
          <wp:inline distT="0" distB="0" distL="0" distR="0" wp14:anchorId="4F45510F" wp14:editId="2BD4655C">
            <wp:extent cx="5580380" cy="3404235"/>
            <wp:effectExtent l="0" t="0" r="1270" b="5715"/>
            <wp:docPr id="90273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37309" name=""/>
                    <pic:cNvPicPr/>
                  </pic:nvPicPr>
                  <pic:blipFill>
                    <a:blip r:embed="rId34"/>
                    <a:stretch>
                      <a:fillRect/>
                    </a:stretch>
                  </pic:blipFill>
                  <pic:spPr>
                    <a:xfrm>
                      <a:off x="0" y="0"/>
                      <a:ext cx="5580380" cy="3404235"/>
                    </a:xfrm>
                    <a:prstGeom prst="rect">
                      <a:avLst/>
                    </a:prstGeom>
                  </pic:spPr>
                </pic:pic>
              </a:graphicData>
            </a:graphic>
          </wp:inline>
        </w:drawing>
      </w:r>
    </w:p>
    <w:p w14:paraId="386833BE" w14:textId="0EDA21DE" w:rsidR="00C21A7A" w:rsidRDefault="000E10DF" w:rsidP="000E10DF">
      <w:pPr>
        <w:pStyle w:val="Caption"/>
      </w:pPr>
      <w:bookmarkStart w:id="58" w:name="_Toc217514391"/>
      <w:r>
        <w:t xml:space="preserve">Hình </w:t>
      </w:r>
      <w:r w:rsidR="000F61CD">
        <w:fldChar w:fldCharType="begin"/>
      </w:r>
      <w:r w:rsidR="000F61CD">
        <w:instrText xml:space="preserve"> STYLEREF 1 \s </w:instrText>
      </w:r>
      <w:r w:rsidR="000F61CD">
        <w:fldChar w:fldCharType="separate"/>
      </w:r>
      <w:r w:rsidR="001B5F93">
        <w:rPr>
          <w:noProof/>
        </w:rPr>
        <w:t>5</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2</w:t>
      </w:r>
      <w:r w:rsidR="000F61CD">
        <w:fldChar w:fldCharType="end"/>
      </w:r>
      <w:r>
        <w:t xml:space="preserve"> </w:t>
      </w:r>
      <w:r>
        <w:t>Chức năng Đăng nhập</w:t>
      </w:r>
      <w:bookmarkEnd w:id="58"/>
    </w:p>
    <w:p w14:paraId="5B10DE06" w14:textId="1FA15B60" w:rsidR="00D2668E" w:rsidRDefault="00D2668E" w:rsidP="00D2668E">
      <w:pPr>
        <w:pStyle w:val="Heading2"/>
      </w:pPr>
      <w:bookmarkStart w:id="59" w:name="_Toc217514302"/>
      <w:r>
        <w:t xml:space="preserve">5.3 Mã nguồn chức năng </w:t>
      </w:r>
      <w:r w:rsidR="000B2DE6">
        <w:t>Thêm / Cập nhật giao dịch</w:t>
      </w:r>
      <w:bookmarkEnd w:id="59"/>
    </w:p>
    <w:p w14:paraId="09B4C34F" w14:textId="574A9C37" w:rsidR="005230D1" w:rsidRPr="005230D1" w:rsidRDefault="005230D1" w:rsidP="005230D1">
      <w:r>
        <w:t>Lưu, cập nhật thông tin thu-chi</w:t>
      </w:r>
      <w:r w:rsidR="008750DA">
        <w:t xml:space="preserve"> vào cơ sở dữ liệu.</w:t>
      </w:r>
    </w:p>
    <w:p w14:paraId="3D8D74B9" w14:textId="77777777" w:rsidR="000E10DF" w:rsidRDefault="00887082" w:rsidP="000E10DF">
      <w:pPr>
        <w:keepNext/>
        <w:ind w:firstLine="0"/>
      </w:pPr>
      <w:r w:rsidRPr="00887082">
        <w:drawing>
          <wp:inline distT="0" distB="0" distL="0" distR="0" wp14:anchorId="6C35B23A" wp14:editId="127C515D">
            <wp:extent cx="5580380" cy="3114040"/>
            <wp:effectExtent l="0" t="0" r="1270" b="0"/>
            <wp:docPr id="116718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87735" name=""/>
                    <pic:cNvPicPr/>
                  </pic:nvPicPr>
                  <pic:blipFill>
                    <a:blip r:embed="rId35"/>
                    <a:stretch>
                      <a:fillRect/>
                    </a:stretch>
                  </pic:blipFill>
                  <pic:spPr>
                    <a:xfrm>
                      <a:off x="0" y="0"/>
                      <a:ext cx="5580380" cy="3114040"/>
                    </a:xfrm>
                    <a:prstGeom prst="rect">
                      <a:avLst/>
                    </a:prstGeom>
                  </pic:spPr>
                </pic:pic>
              </a:graphicData>
            </a:graphic>
          </wp:inline>
        </w:drawing>
      </w:r>
    </w:p>
    <w:p w14:paraId="20A97C96" w14:textId="03539E88" w:rsidR="00C21A7A" w:rsidRDefault="000E10DF" w:rsidP="000E10DF">
      <w:pPr>
        <w:pStyle w:val="Caption"/>
      </w:pPr>
      <w:bookmarkStart w:id="60" w:name="_Toc217514392"/>
      <w:r>
        <w:t xml:space="preserve">Hình </w:t>
      </w:r>
      <w:r w:rsidR="000F61CD">
        <w:fldChar w:fldCharType="begin"/>
      </w:r>
      <w:r w:rsidR="000F61CD">
        <w:instrText xml:space="preserve"> STYLEREF 1 \s </w:instrText>
      </w:r>
      <w:r w:rsidR="000F61CD">
        <w:fldChar w:fldCharType="separate"/>
      </w:r>
      <w:r w:rsidR="001B5F93">
        <w:rPr>
          <w:noProof/>
        </w:rPr>
        <w:t>5</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3</w:t>
      </w:r>
      <w:r w:rsidR="000F61CD">
        <w:fldChar w:fldCharType="end"/>
      </w:r>
      <w:r>
        <w:t xml:space="preserve"> </w:t>
      </w:r>
      <w:r>
        <w:t>Chức năng Giao dịch</w:t>
      </w:r>
      <w:bookmarkEnd w:id="60"/>
    </w:p>
    <w:p w14:paraId="4F61D5FE" w14:textId="77777777" w:rsidR="000E10DF" w:rsidRDefault="001A6D56" w:rsidP="000E10DF">
      <w:pPr>
        <w:keepNext/>
        <w:ind w:firstLine="0"/>
      </w:pPr>
      <w:r w:rsidRPr="001A6D56">
        <w:lastRenderedPageBreak/>
        <w:drawing>
          <wp:inline distT="0" distB="0" distL="0" distR="0" wp14:anchorId="6F708D50" wp14:editId="6C0FFDA6">
            <wp:extent cx="5580380" cy="3245485"/>
            <wp:effectExtent l="0" t="0" r="1270" b="0"/>
            <wp:docPr id="45405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52027" name=""/>
                    <pic:cNvPicPr/>
                  </pic:nvPicPr>
                  <pic:blipFill>
                    <a:blip r:embed="rId36"/>
                    <a:stretch>
                      <a:fillRect/>
                    </a:stretch>
                  </pic:blipFill>
                  <pic:spPr>
                    <a:xfrm>
                      <a:off x="0" y="0"/>
                      <a:ext cx="5580380" cy="3245485"/>
                    </a:xfrm>
                    <a:prstGeom prst="rect">
                      <a:avLst/>
                    </a:prstGeom>
                  </pic:spPr>
                </pic:pic>
              </a:graphicData>
            </a:graphic>
          </wp:inline>
        </w:drawing>
      </w:r>
    </w:p>
    <w:p w14:paraId="46124E8F" w14:textId="3117BEB6" w:rsidR="00583719" w:rsidRDefault="000E10DF" w:rsidP="000E10DF">
      <w:pPr>
        <w:pStyle w:val="Caption"/>
      </w:pPr>
      <w:bookmarkStart w:id="61" w:name="_Toc217514393"/>
      <w:r>
        <w:t xml:space="preserve">Hình </w:t>
      </w:r>
      <w:r w:rsidR="000F61CD">
        <w:fldChar w:fldCharType="begin"/>
      </w:r>
      <w:r w:rsidR="000F61CD">
        <w:instrText xml:space="preserve"> STYLEREF 1 \s </w:instrText>
      </w:r>
      <w:r w:rsidR="000F61CD">
        <w:fldChar w:fldCharType="separate"/>
      </w:r>
      <w:r w:rsidR="001B5F93">
        <w:rPr>
          <w:noProof/>
        </w:rPr>
        <w:t>5</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4</w:t>
      </w:r>
      <w:r w:rsidR="000F61CD">
        <w:fldChar w:fldCharType="end"/>
      </w:r>
      <w:r>
        <w:t xml:space="preserve"> </w:t>
      </w:r>
      <w:r>
        <w:t>Chức năng Cập nhật giao dịch</w:t>
      </w:r>
      <w:bookmarkEnd w:id="61"/>
    </w:p>
    <w:p w14:paraId="1747D238" w14:textId="0C06E258" w:rsidR="008750DA" w:rsidRDefault="008750DA" w:rsidP="008750DA">
      <w:pPr>
        <w:pStyle w:val="Heading2"/>
      </w:pPr>
      <w:bookmarkStart w:id="62" w:name="_Toc217514303"/>
      <w:r>
        <w:t>5.4 Mã nguồn chức năng Qu</w:t>
      </w:r>
      <w:r w:rsidR="00FC1A30">
        <w:t>ản lý ví</w:t>
      </w:r>
      <w:bookmarkEnd w:id="62"/>
    </w:p>
    <w:p w14:paraId="72AC0B3A" w14:textId="269B1594" w:rsidR="00FC1A30" w:rsidRDefault="004005CD" w:rsidP="00FC1A30">
      <w:r w:rsidRPr="004005CD">
        <w:t>Cho phép thêm và cập nhật thông tin ví tiền.</w:t>
      </w:r>
    </w:p>
    <w:p w14:paraId="3915072C" w14:textId="77777777" w:rsidR="000E10DF" w:rsidRDefault="005728DF" w:rsidP="000E10DF">
      <w:pPr>
        <w:keepNext/>
        <w:ind w:firstLine="0"/>
      </w:pPr>
      <w:r w:rsidRPr="005728DF">
        <w:drawing>
          <wp:inline distT="0" distB="0" distL="0" distR="0" wp14:anchorId="7253A5EC" wp14:editId="19A6013F">
            <wp:extent cx="5580380" cy="3463925"/>
            <wp:effectExtent l="0" t="0" r="1270" b="3175"/>
            <wp:docPr id="146212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27658" name=""/>
                    <pic:cNvPicPr/>
                  </pic:nvPicPr>
                  <pic:blipFill>
                    <a:blip r:embed="rId37"/>
                    <a:stretch>
                      <a:fillRect/>
                    </a:stretch>
                  </pic:blipFill>
                  <pic:spPr>
                    <a:xfrm>
                      <a:off x="0" y="0"/>
                      <a:ext cx="5580380" cy="3463925"/>
                    </a:xfrm>
                    <a:prstGeom prst="rect">
                      <a:avLst/>
                    </a:prstGeom>
                  </pic:spPr>
                </pic:pic>
              </a:graphicData>
            </a:graphic>
          </wp:inline>
        </w:drawing>
      </w:r>
    </w:p>
    <w:p w14:paraId="407E2D5E" w14:textId="61F21BC9" w:rsidR="00E1013E" w:rsidRDefault="000E10DF" w:rsidP="000E10DF">
      <w:pPr>
        <w:pStyle w:val="Caption"/>
      </w:pPr>
      <w:bookmarkStart w:id="63" w:name="_Toc217514394"/>
      <w:r>
        <w:t xml:space="preserve">Hình </w:t>
      </w:r>
      <w:r w:rsidR="000F61CD">
        <w:fldChar w:fldCharType="begin"/>
      </w:r>
      <w:r w:rsidR="000F61CD">
        <w:instrText xml:space="preserve"> STYLEREF 1 \s </w:instrText>
      </w:r>
      <w:r w:rsidR="000F61CD">
        <w:fldChar w:fldCharType="separate"/>
      </w:r>
      <w:r w:rsidR="001B5F93">
        <w:rPr>
          <w:noProof/>
        </w:rPr>
        <w:t>5</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5</w:t>
      </w:r>
      <w:r w:rsidR="000F61CD">
        <w:fldChar w:fldCharType="end"/>
      </w:r>
      <w:r>
        <w:t xml:space="preserve"> </w:t>
      </w:r>
      <w:r>
        <w:t>Chức năng Quản lý ví</w:t>
      </w:r>
      <w:bookmarkEnd w:id="63"/>
    </w:p>
    <w:p w14:paraId="1CAC56F1" w14:textId="77777777" w:rsidR="000E10DF" w:rsidRDefault="00F97605" w:rsidP="000E10DF">
      <w:pPr>
        <w:keepNext/>
        <w:ind w:firstLine="0"/>
      </w:pPr>
      <w:r w:rsidRPr="00F97605">
        <w:lastRenderedPageBreak/>
        <w:drawing>
          <wp:inline distT="0" distB="0" distL="0" distR="0" wp14:anchorId="2B50762C" wp14:editId="5892F4C6">
            <wp:extent cx="5580380" cy="3356610"/>
            <wp:effectExtent l="0" t="0" r="1270" b="0"/>
            <wp:docPr id="117706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63183" name=""/>
                    <pic:cNvPicPr/>
                  </pic:nvPicPr>
                  <pic:blipFill>
                    <a:blip r:embed="rId38"/>
                    <a:stretch>
                      <a:fillRect/>
                    </a:stretch>
                  </pic:blipFill>
                  <pic:spPr>
                    <a:xfrm>
                      <a:off x="0" y="0"/>
                      <a:ext cx="5580380" cy="3356610"/>
                    </a:xfrm>
                    <a:prstGeom prst="rect">
                      <a:avLst/>
                    </a:prstGeom>
                  </pic:spPr>
                </pic:pic>
              </a:graphicData>
            </a:graphic>
          </wp:inline>
        </w:drawing>
      </w:r>
    </w:p>
    <w:p w14:paraId="774C0E5D" w14:textId="6FB3A51D" w:rsidR="00055844" w:rsidRDefault="000E10DF" w:rsidP="000E10DF">
      <w:pPr>
        <w:pStyle w:val="Caption"/>
      </w:pPr>
      <w:bookmarkStart w:id="64" w:name="_Toc217514395"/>
      <w:r>
        <w:t xml:space="preserve">Hình </w:t>
      </w:r>
      <w:r w:rsidR="000F61CD">
        <w:fldChar w:fldCharType="begin"/>
      </w:r>
      <w:r w:rsidR="000F61CD">
        <w:instrText xml:space="preserve"> STYLEREF 1 \s </w:instrText>
      </w:r>
      <w:r w:rsidR="000F61CD">
        <w:fldChar w:fldCharType="separate"/>
      </w:r>
      <w:r w:rsidR="001B5F93">
        <w:rPr>
          <w:noProof/>
        </w:rPr>
        <w:t>5</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6</w:t>
      </w:r>
      <w:r w:rsidR="000F61CD">
        <w:fldChar w:fldCharType="end"/>
      </w:r>
      <w:r>
        <w:t xml:space="preserve"> </w:t>
      </w:r>
      <w:r>
        <w:t>Ch</w:t>
      </w:r>
      <w:r>
        <w:t>ứ</w:t>
      </w:r>
      <w:r>
        <w:t>c năng Lưu ví</w:t>
      </w:r>
      <w:bookmarkEnd w:id="64"/>
    </w:p>
    <w:p w14:paraId="3BBB3B01" w14:textId="77777777" w:rsidR="000E10DF" w:rsidRDefault="00697991" w:rsidP="000E10DF">
      <w:pPr>
        <w:keepNext/>
        <w:ind w:firstLine="0"/>
      </w:pPr>
      <w:r w:rsidRPr="00697991">
        <w:drawing>
          <wp:inline distT="0" distB="0" distL="0" distR="0" wp14:anchorId="77C85E6E" wp14:editId="7C165125">
            <wp:extent cx="5580380" cy="4105910"/>
            <wp:effectExtent l="0" t="0" r="1270" b="8890"/>
            <wp:docPr id="59532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26900" name=""/>
                    <pic:cNvPicPr/>
                  </pic:nvPicPr>
                  <pic:blipFill>
                    <a:blip r:embed="rId39"/>
                    <a:stretch>
                      <a:fillRect/>
                    </a:stretch>
                  </pic:blipFill>
                  <pic:spPr>
                    <a:xfrm>
                      <a:off x="0" y="0"/>
                      <a:ext cx="5580380" cy="4105910"/>
                    </a:xfrm>
                    <a:prstGeom prst="rect">
                      <a:avLst/>
                    </a:prstGeom>
                  </pic:spPr>
                </pic:pic>
              </a:graphicData>
            </a:graphic>
          </wp:inline>
        </w:drawing>
      </w:r>
    </w:p>
    <w:p w14:paraId="0AA96D75" w14:textId="4D870242" w:rsidR="00697991" w:rsidRDefault="000E10DF" w:rsidP="000E10DF">
      <w:pPr>
        <w:pStyle w:val="Caption"/>
      </w:pPr>
      <w:bookmarkStart w:id="65" w:name="_Toc217514396"/>
      <w:r>
        <w:t xml:space="preserve">Hình </w:t>
      </w:r>
      <w:r w:rsidR="000F61CD">
        <w:fldChar w:fldCharType="begin"/>
      </w:r>
      <w:r w:rsidR="000F61CD">
        <w:instrText xml:space="preserve"> STYLEREF 1 \s </w:instrText>
      </w:r>
      <w:r w:rsidR="000F61CD">
        <w:fldChar w:fldCharType="separate"/>
      </w:r>
      <w:r w:rsidR="001B5F93">
        <w:rPr>
          <w:noProof/>
        </w:rPr>
        <w:t>5</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7</w:t>
      </w:r>
      <w:r w:rsidR="000F61CD">
        <w:fldChar w:fldCharType="end"/>
      </w:r>
      <w:r>
        <w:t xml:space="preserve"> </w:t>
      </w:r>
      <w:r>
        <w:t>Chức năng Xóa ví</w:t>
      </w:r>
      <w:bookmarkEnd w:id="65"/>
    </w:p>
    <w:p w14:paraId="13E2D5A4" w14:textId="2603C0CC" w:rsidR="00A14D62" w:rsidRDefault="00A14D62" w:rsidP="00A14D62">
      <w:pPr>
        <w:pStyle w:val="Heading2"/>
      </w:pPr>
      <w:bookmarkStart w:id="66" w:name="_Toc217514304"/>
      <w:r>
        <w:lastRenderedPageBreak/>
        <w:t>5.5 Mã nguồn chức năng Lịch</w:t>
      </w:r>
      <w:bookmarkEnd w:id="66"/>
    </w:p>
    <w:p w14:paraId="43DF3C42" w14:textId="0B81DD74" w:rsidR="00A14D62" w:rsidRDefault="00446A53" w:rsidP="00A14D62">
      <w:r w:rsidRPr="00446A53">
        <w:t>Hiển thị các giao dịch theo ngày trên giao diện lịch, cho phép người dùng xem nhanh lịch sử thu – chi.</w:t>
      </w:r>
    </w:p>
    <w:p w14:paraId="3B2FB39B" w14:textId="77777777" w:rsidR="000E10DF" w:rsidRDefault="00AF175C" w:rsidP="000E10DF">
      <w:pPr>
        <w:keepNext/>
        <w:ind w:firstLine="0"/>
      </w:pPr>
      <w:r w:rsidRPr="00AF175C">
        <w:drawing>
          <wp:inline distT="0" distB="0" distL="0" distR="0" wp14:anchorId="449CAE7C" wp14:editId="0ECAA740">
            <wp:extent cx="5580380" cy="3513455"/>
            <wp:effectExtent l="0" t="0" r="1270" b="0"/>
            <wp:docPr id="151329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3239" name=""/>
                    <pic:cNvPicPr/>
                  </pic:nvPicPr>
                  <pic:blipFill>
                    <a:blip r:embed="rId40"/>
                    <a:stretch>
                      <a:fillRect/>
                    </a:stretch>
                  </pic:blipFill>
                  <pic:spPr>
                    <a:xfrm>
                      <a:off x="0" y="0"/>
                      <a:ext cx="5580380" cy="3513455"/>
                    </a:xfrm>
                    <a:prstGeom prst="rect">
                      <a:avLst/>
                    </a:prstGeom>
                  </pic:spPr>
                </pic:pic>
              </a:graphicData>
            </a:graphic>
          </wp:inline>
        </w:drawing>
      </w:r>
    </w:p>
    <w:p w14:paraId="4610B5BF" w14:textId="168B3C6D" w:rsidR="00055844" w:rsidRDefault="000E10DF" w:rsidP="000E10DF">
      <w:pPr>
        <w:pStyle w:val="Caption"/>
      </w:pPr>
      <w:bookmarkStart w:id="67" w:name="_Toc217514397"/>
      <w:r>
        <w:t xml:space="preserve">Hình </w:t>
      </w:r>
      <w:r w:rsidR="000F61CD">
        <w:fldChar w:fldCharType="begin"/>
      </w:r>
      <w:r w:rsidR="000F61CD">
        <w:instrText xml:space="preserve"> STYLEREF 1 \s </w:instrText>
      </w:r>
      <w:r w:rsidR="000F61CD">
        <w:fldChar w:fldCharType="separate"/>
      </w:r>
      <w:r w:rsidR="001B5F93">
        <w:rPr>
          <w:noProof/>
        </w:rPr>
        <w:t>5</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8</w:t>
      </w:r>
      <w:r w:rsidR="000F61CD">
        <w:fldChar w:fldCharType="end"/>
      </w:r>
      <w:r>
        <w:t xml:space="preserve"> </w:t>
      </w:r>
      <w:r>
        <w:t>Chức năng Lịch</w:t>
      </w:r>
      <w:bookmarkEnd w:id="67"/>
    </w:p>
    <w:p w14:paraId="11B52FF5" w14:textId="513D5FEA" w:rsidR="00E632FB" w:rsidRDefault="00E632FB" w:rsidP="00E632FB">
      <w:pPr>
        <w:pStyle w:val="Heading2"/>
      </w:pPr>
      <w:bookmarkStart w:id="68" w:name="_Toc217514305"/>
      <w:r>
        <w:t>5.</w:t>
      </w:r>
      <w:r w:rsidR="00A14D62">
        <w:t>6</w:t>
      </w:r>
      <w:r>
        <w:t xml:space="preserve"> Mã nguồn chức năng Báo cáo</w:t>
      </w:r>
      <w:bookmarkEnd w:id="68"/>
    </w:p>
    <w:p w14:paraId="7429E9C3" w14:textId="5694694D" w:rsidR="00E632FB" w:rsidRDefault="003C4306" w:rsidP="00E632FB">
      <w:r w:rsidRPr="003C4306">
        <w:t>Tổng hợp dữ liệu giao dịch theo tháng và ví.</w:t>
      </w:r>
    </w:p>
    <w:p w14:paraId="0A82BCD4" w14:textId="610BEECE" w:rsidR="00BA2D0B" w:rsidRDefault="00BA2D0B" w:rsidP="00E632FB">
      <w:r w:rsidRPr="00BA2D0B">
        <w:t xml:space="preserve">Đối với chức năng </w:t>
      </w:r>
      <w:r>
        <w:t>này</w:t>
      </w:r>
      <w:r w:rsidRPr="00BA2D0B">
        <w:t xml:space="preserve">, ứng dụng sử dụng lớp ChartDrawableHelper để hỗ trợ vẽ biểu đồ trực quan. Lớp này được đặt trong thư mục </w:t>
      </w:r>
      <w:r w:rsidRPr="00BA2D0B">
        <w:rPr>
          <w:b/>
          <w:bCs/>
        </w:rPr>
        <w:t>Helpers</w:t>
      </w:r>
      <w:r w:rsidRPr="00BA2D0B">
        <w:t>, đóng vai trò là lớp hỗ trợ xử lý hiển thị</w:t>
      </w:r>
      <w:r w:rsidR="00BD7A73">
        <w:t>.</w:t>
      </w:r>
    </w:p>
    <w:p w14:paraId="589A33A0" w14:textId="77777777" w:rsidR="000E10DF" w:rsidRDefault="007A48F4" w:rsidP="000E10DF">
      <w:pPr>
        <w:keepNext/>
        <w:ind w:firstLine="0"/>
      </w:pPr>
      <w:r w:rsidRPr="007A48F4">
        <w:lastRenderedPageBreak/>
        <w:drawing>
          <wp:inline distT="0" distB="0" distL="0" distR="0" wp14:anchorId="18D5D3FB" wp14:editId="0E5DC3B9">
            <wp:extent cx="5580380" cy="3154045"/>
            <wp:effectExtent l="0" t="0" r="1270" b="8255"/>
            <wp:docPr id="110274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44970" name=""/>
                    <pic:cNvPicPr/>
                  </pic:nvPicPr>
                  <pic:blipFill>
                    <a:blip r:embed="rId41"/>
                    <a:stretch>
                      <a:fillRect/>
                    </a:stretch>
                  </pic:blipFill>
                  <pic:spPr>
                    <a:xfrm>
                      <a:off x="0" y="0"/>
                      <a:ext cx="5580380" cy="3154045"/>
                    </a:xfrm>
                    <a:prstGeom prst="rect">
                      <a:avLst/>
                    </a:prstGeom>
                  </pic:spPr>
                </pic:pic>
              </a:graphicData>
            </a:graphic>
          </wp:inline>
        </w:drawing>
      </w:r>
    </w:p>
    <w:p w14:paraId="400976B9" w14:textId="1D110A39" w:rsidR="002E520D" w:rsidRDefault="000E10DF" w:rsidP="000E10DF">
      <w:pPr>
        <w:pStyle w:val="Caption"/>
      </w:pPr>
      <w:bookmarkStart w:id="69" w:name="_Toc217514398"/>
      <w:r>
        <w:t xml:space="preserve">Hình </w:t>
      </w:r>
      <w:r w:rsidR="000F61CD">
        <w:fldChar w:fldCharType="begin"/>
      </w:r>
      <w:r w:rsidR="000F61CD">
        <w:instrText xml:space="preserve"> STYLEREF 1 \s </w:instrText>
      </w:r>
      <w:r w:rsidR="000F61CD">
        <w:fldChar w:fldCharType="separate"/>
      </w:r>
      <w:r w:rsidR="001B5F93">
        <w:rPr>
          <w:noProof/>
        </w:rPr>
        <w:t>5</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9</w:t>
      </w:r>
      <w:r w:rsidR="000F61CD">
        <w:fldChar w:fldCharType="end"/>
      </w:r>
      <w:r>
        <w:t xml:space="preserve"> </w:t>
      </w:r>
      <w:r>
        <w:t>Chức năng Báo cáo</w:t>
      </w:r>
      <w:bookmarkEnd w:id="69"/>
    </w:p>
    <w:p w14:paraId="13CA4F08" w14:textId="77777777" w:rsidR="000E10DF" w:rsidRDefault="00BD7A73" w:rsidP="000E10DF">
      <w:pPr>
        <w:keepNext/>
        <w:ind w:firstLine="0"/>
      </w:pPr>
      <w:r w:rsidRPr="00BD7A73">
        <w:drawing>
          <wp:inline distT="0" distB="0" distL="0" distR="0" wp14:anchorId="56ED7D48" wp14:editId="3E292FD2">
            <wp:extent cx="5580380" cy="3305810"/>
            <wp:effectExtent l="0" t="0" r="1270" b="8890"/>
            <wp:docPr id="119831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16475" name=""/>
                    <pic:cNvPicPr/>
                  </pic:nvPicPr>
                  <pic:blipFill>
                    <a:blip r:embed="rId42"/>
                    <a:stretch>
                      <a:fillRect/>
                    </a:stretch>
                  </pic:blipFill>
                  <pic:spPr>
                    <a:xfrm>
                      <a:off x="0" y="0"/>
                      <a:ext cx="5580380" cy="3305810"/>
                    </a:xfrm>
                    <a:prstGeom prst="rect">
                      <a:avLst/>
                    </a:prstGeom>
                  </pic:spPr>
                </pic:pic>
              </a:graphicData>
            </a:graphic>
          </wp:inline>
        </w:drawing>
      </w:r>
    </w:p>
    <w:p w14:paraId="17132C7A" w14:textId="7E1DDBDB" w:rsidR="0010605C" w:rsidRDefault="000E10DF" w:rsidP="000E10DF">
      <w:pPr>
        <w:pStyle w:val="Caption"/>
      </w:pPr>
      <w:bookmarkStart w:id="70" w:name="_Toc217514399"/>
      <w:r>
        <w:t xml:space="preserve">Hình </w:t>
      </w:r>
      <w:r w:rsidR="000F61CD">
        <w:fldChar w:fldCharType="begin"/>
      </w:r>
      <w:r w:rsidR="000F61CD">
        <w:instrText xml:space="preserve"> STYLEREF 1 \s </w:instrText>
      </w:r>
      <w:r w:rsidR="000F61CD">
        <w:fldChar w:fldCharType="separate"/>
      </w:r>
      <w:r w:rsidR="001B5F93">
        <w:rPr>
          <w:noProof/>
        </w:rPr>
        <w:t>5</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10</w:t>
      </w:r>
      <w:r w:rsidR="000F61CD">
        <w:fldChar w:fldCharType="end"/>
      </w:r>
      <w:r>
        <w:t xml:space="preserve"> </w:t>
      </w:r>
      <w:r>
        <w:t>Lớp hỗ trợ vẽ biểu đồ</w:t>
      </w:r>
      <w:bookmarkEnd w:id="70"/>
    </w:p>
    <w:p w14:paraId="47AF38AD" w14:textId="62CEBC11" w:rsidR="00C040F7" w:rsidRDefault="00C040F7" w:rsidP="00C040F7">
      <w:pPr>
        <w:pStyle w:val="Heading2"/>
      </w:pPr>
      <w:bookmarkStart w:id="71" w:name="_Toc217514306"/>
      <w:r>
        <w:t>5.7 Mã nguồn chức năng Đổi mật khẩu</w:t>
      </w:r>
      <w:bookmarkEnd w:id="71"/>
    </w:p>
    <w:p w14:paraId="35C108C4" w14:textId="26DFBEE0" w:rsidR="00C040F7" w:rsidRDefault="00F8149A" w:rsidP="00C040F7">
      <w:r w:rsidRPr="00F8149A">
        <w:t>Hệ thống kiểm tra mật khẩu hiện tại trước khi lưu mật khẩu mới.</w:t>
      </w:r>
    </w:p>
    <w:p w14:paraId="0B93D9BC" w14:textId="77777777" w:rsidR="000E10DF" w:rsidRDefault="00F8149A" w:rsidP="000E10DF">
      <w:pPr>
        <w:keepNext/>
        <w:ind w:firstLine="0"/>
      </w:pPr>
      <w:r w:rsidRPr="00F8149A">
        <w:lastRenderedPageBreak/>
        <w:drawing>
          <wp:inline distT="0" distB="0" distL="0" distR="0" wp14:anchorId="5A038E68" wp14:editId="13E4824C">
            <wp:extent cx="5580380" cy="3214370"/>
            <wp:effectExtent l="0" t="0" r="1270" b="5080"/>
            <wp:docPr id="168919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90879" name=""/>
                    <pic:cNvPicPr/>
                  </pic:nvPicPr>
                  <pic:blipFill>
                    <a:blip r:embed="rId43"/>
                    <a:stretch>
                      <a:fillRect/>
                    </a:stretch>
                  </pic:blipFill>
                  <pic:spPr>
                    <a:xfrm>
                      <a:off x="0" y="0"/>
                      <a:ext cx="5580380" cy="3214370"/>
                    </a:xfrm>
                    <a:prstGeom prst="rect">
                      <a:avLst/>
                    </a:prstGeom>
                  </pic:spPr>
                </pic:pic>
              </a:graphicData>
            </a:graphic>
          </wp:inline>
        </w:drawing>
      </w:r>
    </w:p>
    <w:p w14:paraId="6EF27FCC" w14:textId="0BDB85E7" w:rsidR="0010605C" w:rsidRDefault="000E10DF" w:rsidP="000E10DF">
      <w:pPr>
        <w:pStyle w:val="Caption"/>
      </w:pPr>
      <w:bookmarkStart w:id="72" w:name="_Toc217514400"/>
      <w:r>
        <w:t xml:space="preserve">Hình </w:t>
      </w:r>
      <w:r w:rsidR="000F61CD">
        <w:fldChar w:fldCharType="begin"/>
      </w:r>
      <w:r w:rsidR="000F61CD">
        <w:instrText xml:space="preserve"> STYLEREF 1 \s </w:instrText>
      </w:r>
      <w:r w:rsidR="000F61CD">
        <w:fldChar w:fldCharType="separate"/>
      </w:r>
      <w:r w:rsidR="001B5F93">
        <w:rPr>
          <w:noProof/>
        </w:rPr>
        <w:t>5</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11</w:t>
      </w:r>
      <w:r w:rsidR="000F61CD">
        <w:fldChar w:fldCharType="end"/>
      </w:r>
      <w:r>
        <w:t xml:space="preserve"> </w:t>
      </w:r>
      <w:r>
        <w:t>Chức năng Đổi mật khẩu</w:t>
      </w:r>
      <w:bookmarkEnd w:id="72"/>
    </w:p>
    <w:p w14:paraId="3932710E" w14:textId="01973D0C" w:rsidR="00F70702" w:rsidRDefault="00F70702" w:rsidP="00F70702">
      <w:pPr>
        <w:pStyle w:val="Heading2"/>
      </w:pPr>
      <w:bookmarkStart w:id="73" w:name="_Toc217514307"/>
      <w:r>
        <w:t xml:space="preserve">5.8 Mã nguồn </w:t>
      </w:r>
      <w:r w:rsidR="001920A1">
        <w:t xml:space="preserve">chức năng </w:t>
      </w:r>
      <w:r w:rsidR="00530FF9">
        <w:t>Cài đặt</w:t>
      </w:r>
      <w:bookmarkEnd w:id="73"/>
    </w:p>
    <w:p w14:paraId="7F300123" w14:textId="4CEF80BE" w:rsidR="00530FF9" w:rsidRPr="00530FF9" w:rsidRDefault="00BE074B" w:rsidP="00530FF9">
      <w:r>
        <w:t>Tính năng xóa tài khoản và toàn bộ dữ liệu liên quan</w:t>
      </w:r>
    </w:p>
    <w:p w14:paraId="2BFFFA3A" w14:textId="5278DB68" w:rsidR="000E10DF" w:rsidRDefault="000F61CD" w:rsidP="000E10DF">
      <w:pPr>
        <w:keepNext/>
        <w:ind w:firstLine="0"/>
      </w:pPr>
      <w:r>
        <w:rPr>
          <w:noProof/>
        </w:rPr>
        <w:drawing>
          <wp:inline distT="0" distB="0" distL="0" distR="0" wp14:anchorId="0185F855" wp14:editId="287DB8A0">
            <wp:extent cx="5580380" cy="3551555"/>
            <wp:effectExtent l="0" t="0" r="1270" b="0"/>
            <wp:docPr id="1170782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82057" name="Picture 1170782057"/>
                    <pic:cNvPicPr/>
                  </pic:nvPicPr>
                  <pic:blipFill>
                    <a:blip r:embed="rId44">
                      <a:extLst>
                        <a:ext uri="{28A0092B-C50C-407E-A947-70E740481C1C}">
                          <a14:useLocalDpi xmlns:a14="http://schemas.microsoft.com/office/drawing/2010/main" val="0"/>
                        </a:ext>
                      </a:extLst>
                    </a:blip>
                    <a:stretch>
                      <a:fillRect/>
                    </a:stretch>
                  </pic:blipFill>
                  <pic:spPr>
                    <a:xfrm>
                      <a:off x="0" y="0"/>
                      <a:ext cx="5580380" cy="3551555"/>
                    </a:xfrm>
                    <a:prstGeom prst="rect">
                      <a:avLst/>
                    </a:prstGeom>
                  </pic:spPr>
                </pic:pic>
              </a:graphicData>
            </a:graphic>
          </wp:inline>
        </w:drawing>
      </w:r>
    </w:p>
    <w:p w14:paraId="7543BEE8" w14:textId="44392A7A" w:rsidR="0010605C" w:rsidRDefault="000E10DF" w:rsidP="000E10DF">
      <w:pPr>
        <w:pStyle w:val="Caption"/>
      </w:pPr>
      <w:bookmarkStart w:id="74" w:name="_Toc217514401"/>
      <w:r>
        <w:t xml:space="preserve">Hình </w:t>
      </w:r>
      <w:r w:rsidR="000F61CD">
        <w:fldChar w:fldCharType="begin"/>
      </w:r>
      <w:r w:rsidR="000F61CD">
        <w:instrText xml:space="preserve"> STYLEREF 1 \s </w:instrText>
      </w:r>
      <w:r w:rsidR="000F61CD">
        <w:fldChar w:fldCharType="separate"/>
      </w:r>
      <w:r w:rsidR="001B5F93">
        <w:rPr>
          <w:noProof/>
        </w:rPr>
        <w:t>5</w:t>
      </w:r>
      <w:r w:rsidR="000F61CD">
        <w:fldChar w:fldCharType="end"/>
      </w:r>
      <w:r w:rsidR="000F61CD">
        <w:noBreakHyphen/>
      </w:r>
      <w:r w:rsidR="000F61CD">
        <w:fldChar w:fldCharType="begin"/>
      </w:r>
      <w:r w:rsidR="000F61CD">
        <w:instrText xml:space="preserve"> SEQ Hình \* ARABIC \s 1 </w:instrText>
      </w:r>
      <w:r w:rsidR="000F61CD">
        <w:fldChar w:fldCharType="separate"/>
      </w:r>
      <w:r w:rsidR="001B5F93">
        <w:rPr>
          <w:noProof/>
        </w:rPr>
        <w:t>12</w:t>
      </w:r>
      <w:r w:rsidR="000F61CD">
        <w:fldChar w:fldCharType="end"/>
      </w:r>
      <w:r>
        <w:t xml:space="preserve"> </w:t>
      </w:r>
      <w:r>
        <w:t>Chức năng Xóa tài khoản</w:t>
      </w:r>
      <w:bookmarkEnd w:id="74"/>
    </w:p>
    <w:p w14:paraId="36B216AA" w14:textId="2F886D25" w:rsidR="00BE074B" w:rsidRDefault="00F0303A" w:rsidP="00F0303A">
      <w:pPr>
        <w:ind w:firstLine="720"/>
        <w:rPr>
          <w:noProof/>
        </w:rPr>
      </w:pPr>
      <w:r>
        <w:rPr>
          <w:noProof/>
        </w:rPr>
        <w:lastRenderedPageBreak/>
        <w:t>Chức năng đăng xuất khỏi hệ thống</w:t>
      </w:r>
    </w:p>
    <w:p w14:paraId="5AC6F460" w14:textId="77777777" w:rsidR="000F61CD" w:rsidRDefault="00C756A0" w:rsidP="000F61CD">
      <w:pPr>
        <w:keepNext/>
        <w:ind w:firstLine="0"/>
      </w:pPr>
      <w:r w:rsidRPr="00C756A0">
        <w:drawing>
          <wp:inline distT="0" distB="0" distL="0" distR="0" wp14:anchorId="7D7BCD26" wp14:editId="6B1A3563">
            <wp:extent cx="5580380" cy="3744595"/>
            <wp:effectExtent l="0" t="0" r="1270" b="8255"/>
            <wp:docPr id="184235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0978" name=""/>
                    <pic:cNvPicPr/>
                  </pic:nvPicPr>
                  <pic:blipFill>
                    <a:blip r:embed="rId45"/>
                    <a:stretch>
                      <a:fillRect/>
                    </a:stretch>
                  </pic:blipFill>
                  <pic:spPr>
                    <a:xfrm>
                      <a:off x="0" y="0"/>
                      <a:ext cx="5580380" cy="3744595"/>
                    </a:xfrm>
                    <a:prstGeom prst="rect">
                      <a:avLst/>
                    </a:prstGeom>
                  </pic:spPr>
                </pic:pic>
              </a:graphicData>
            </a:graphic>
          </wp:inline>
        </w:drawing>
      </w:r>
    </w:p>
    <w:p w14:paraId="1F8AADD0" w14:textId="048107EB" w:rsidR="0010605C" w:rsidRDefault="000F61CD" w:rsidP="000F61CD">
      <w:pPr>
        <w:pStyle w:val="Caption"/>
      </w:pPr>
      <w:bookmarkStart w:id="75" w:name="_Toc217514402"/>
      <w:r>
        <w:t xml:space="preserve">Hình </w:t>
      </w:r>
      <w:r>
        <w:fldChar w:fldCharType="begin"/>
      </w:r>
      <w:r>
        <w:instrText xml:space="preserve"> STYLEREF 1 \s </w:instrText>
      </w:r>
      <w:r>
        <w:fldChar w:fldCharType="separate"/>
      </w:r>
      <w:r w:rsidR="001B5F93">
        <w:rPr>
          <w:noProof/>
        </w:rPr>
        <w:t>5</w:t>
      </w:r>
      <w:r>
        <w:fldChar w:fldCharType="end"/>
      </w:r>
      <w:r>
        <w:noBreakHyphen/>
      </w:r>
      <w:r>
        <w:fldChar w:fldCharType="begin"/>
      </w:r>
      <w:r>
        <w:instrText xml:space="preserve"> SEQ Hình \* ARABIC \s 1 </w:instrText>
      </w:r>
      <w:r>
        <w:fldChar w:fldCharType="separate"/>
      </w:r>
      <w:r w:rsidR="001B5F93">
        <w:rPr>
          <w:noProof/>
        </w:rPr>
        <w:t>13</w:t>
      </w:r>
      <w:r>
        <w:fldChar w:fldCharType="end"/>
      </w:r>
      <w:r>
        <w:t xml:space="preserve"> </w:t>
      </w:r>
      <w:r>
        <w:t>Chức năng Đăng xuất</w:t>
      </w:r>
      <w:bookmarkEnd w:id="75"/>
    </w:p>
    <w:p w14:paraId="6A382591" w14:textId="07E427D3" w:rsidR="0067667C" w:rsidRPr="0067667C" w:rsidRDefault="0067667C" w:rsidP="0067667C">
      <w:pPr>
        <w:spacing w:before="0" w:line="240" w:lineRule="auto"/>
        <w:ind w:firstLine="0"/>
        <w:jc w:val="left"/>
        <w:rPr>
          <w:bCs/>
          <w:szCs w:val="20"/>
        </w:rPr>
      </w:pPr>
      <w:r>
        <w:br w:type="page"/>
      </w:r>
    </w:p>
    <w:p w14:paraId="28051E2A" w14:textId="1FA7C1AE" w:rsidR="00E02BB6" w:rsidRPr="00CA03FD" w:rsidRDefault="00736444" w:rsidP="00CA03FD">
      <w:pPr>
        <w:pStyle w:val="Heading1"/>
        <w:numPr>
          <w:ilvl w:val="0"/>
          <w:numId w:val="0"/>
        </w:numPr>
        <w:ind w:left="2250"/>
        <w:jc w:val="left"/>
      </w:pPr>
      <w:bookmarkStart w:id="76" w:name="_Toc217514308"/>
      <w:r w:rsidRPr="00CA03FD">
        <w:lastRenderedPageBreak/>
        <w:t>KẾT LUẬN</w:t>
      </w:r>
      <w:r w:rsidR="00816191" w:rsidRPr="00CA03FD">
        <w:t xml:space="preserve"> </w:t>
      </w:r>
      <w:r w:rsidR="00CA03FD" w:rsidRPr="00CA03FD">
        <w:t>VÀ HƯỚNG PHÁT TRIỂN</w:t>
      </w:r>
      <w:bookmarkEnd w:id="76"/>
    </w:p>
    <w:p w14:paraId="3706092B" w14:textId="77777777" w:rsidR="00BF4BB4" w:rsidRPr="00BF4BB4" w:rsidRDefault="00BF4BB4" w:rsidP="00BF4BB4">
      <w:r w:rsidRPr="00BF4BB4">
        <w:t xml:space="preserve">Trong phạm vi của báo cáo, ứng dụng </w:t>
      </w:r>
      <w:r w:rsidRPr="00BF4BB4">
        <w:rPr>
          <w:b/>
          <w:bCs/>
        </w:rPr>
        <w:t>ExpenseTracker</w:t>
      </w:r>
      <w:r w:rsidRPr="00BF4BB4">
        <w:t xml:space="preserve"> đã được xây dựng với các chức năng cơ bản của một hệ thống quản lý chi tiêu cá nhân, bao gồm quản lý người dùng, ví, danh mục, giao dịch thu – chi, báo cáo và cài đặt. Ứng dụng được phát triển trên nền tảng .NET MAUI theo kiến trúc MVVM, giúp tổ chức mã nguồn rõ ràng, dễ bảo trì và mở rộng.</w:t>
      </w:r>
    </w:p>
    <w:p w14:paraId="7D9A8332" w14:textId="67761D58" w:rsidR="00BF4BB4" w:rsidRPr="00BF4BB4" w:rsidRDefault="00BF4BB4" w:rsidP="00BF4BB4">
      <w:r w:rsidRPr="00BF4BB4">
        <w:t xml:space="preserve">Thông qua quá trình thực hiện đề tài, </w:t>
      </w:r>
      <w:r>
        <w:t>em</w:t>
      </w:r>
      <w:r w:rsidRPr="00BF4BB4">
        <w:t xml:space="preserve"> đã có cơ hội củng cố kiến thức về lập trình ứng dụng đa nền tảng, thiết kế cơ sở dữ liệu, cũng như cách kết nối và xử lý dữ liệu trong ứng dụng thực tế. Kết quả đạt được là một sản phẩm hoạt động ổn định, đáp ứng đúng yêu cầu đề ra của đề tài.</w:t>
      </w:r>
    </w:p>
    <w:p w14:paraId="525C69AE" w14:textId="77777777" w:rsidR="00802B85" w:rsidRDefault="00920DE0" w:rsidP="00736444">
      <w:r w:rsidRPr="00920DE0">
        <w:t xml:space="preserve">Bên cạnh những kết quả đã đạt được, ứng dụng </w:t>
      </w:r>
      <w:r w:rsidRPr="00920DE0">
        <w:rPr>
          <w:b/>
          <w:bCs/>
        </w:rPr>
        <w:t>ExpenseTracker</w:t>
      </w:r>
      <w:r w:rsidRPr="00920DE0">
        <w:t xml:space="preserve"> vẫn còn một số hạn chế nhất định. Do giới hạn về thời gian và kinh nghiệm thực tế, một số chức năng mới dừng lại ở mức cơ bản, chưa hỗ trợ đầy đủ các nghiệp vụ tài chính phức tạp. Các tính năng phân tích và báo cáo còn đơn giản, chưa có nhiều biểu đồ chuyên sâu để hỗ trợ người dùng đánh giá chi tiết tình hình chi tiêu. Ngoài ra, ứng dụng hiện mới lưu trữ dữ liệu cục bộ, chưa hỗ trợ đồng bộ hoặc sao lưu dữ liệu trên nền tảng đám mây, và giao diện người dùng vẫn có thể tiếp tục được cải thiện để mang lại trải nghiệm tốt hơn.</w:t>
      </w:r>
    </w:p>
    <w:p w14:paraId="4E479C8D" w14:textId="20738226" w:rsidR="00120A03" w:rsidRDefault="00120A03" w:rsidP="00120A03">
      <w:r>
        <w:t>T</w:t>
      </w:r>
      <w:r w:rsidRPr="00120A03">
        <w:t>rong thời gian tới, ứng dụng có thể được tiếp tục cải tiến và mở rộng theo một số hướng sau:</w:t>
      </w:r>
    </w:p>
    <w:p w14:paraId="46CAD998" w14:textId="00FAB223" w:rsidR="00120A03" w:rsidRDefault="001A42DF" w:rsidP="00120A03">
      <w:pPr>
        <w:numPr>
          <w:ilvl w:val="0"/>
          <w:numId w:val="31"/>
        </w:numPr>
      </w:pPr>
      <w:r w:rsidRPr="001A42DF">
        <w:t>Bổ sung các loại báo cáo nâng cao và biểu đồ trực quan hơn để hỗ trợ phân tích chi tiêu</w:t>
      </w:r>
    </w:p>
    <w:p w14:paraId="6DAADA8A" w14:textId="3E0BD1D7" w:rsidR="001A42DF" w:rsidRDefault="001A42DF" w:rsidP="00120A03">
      <w:pPr>
        <w:numPr>
          <w:ilvl w:val="0"/>
          <w:numId w:val="31"/>
        </w:numPr>
      </w:pPr>
      <w:r w:rsidRPr="001A42DF">
        <w:t>Tích hợp đồng bộ dữ liệu lên đám mây để sử dụng trên nhiều thiết bị</w:t>
      </w:r>
    </w:p>
    <w:p w14:paraId="27D16A5C" w14:textId="65EE25F5" w:rsidR="001A42DF" w:rsidRDefault="001A42DF" w:rsidP="00120A03">
      <w:pPr>
        <w:numPr>
          <w:ilvl w:val="0"/>
          <w:numId w:val="31"/>
        </w:numPr>
      </w:pPr>
      <w:r w:rsidRPr="001A42DF">
        <w:t>Hoàn thiện chức năng nhắc nhở chi tiêu, theo dõi ngân sách và cảnh báo vượt mức</w:t>
      </w:r>
    </w:p>
    <w:p w14:paraId="00C5E644" w14:textId="3E305629" w:rsidR="001A42DF" w:rsidRDefault="001A42DF" w:rsidP="00120A03">
      <w:pPr>
        <w:numPr>
          <w:ilvl w:val="0"/>
          <w:numId w:val="31"/>
        </w:numPr>
      </w:pPr>
      <w:r w:rsidRPr="001A42DF">
        <w:t>Hỗ trợ thêm nhiều ngôn ngữ và đơn vị tiền tệ</w:t>
      </w:r>
    </w:p>
    <w:p w14:paraId="589AE433" w14:textId="6416ED5D" w:rsidR="001A42DF" w:rsidRPr="00120A03" w:rsidRDefault="001A42DF" w:rsidP="00120A03">
      <w:pPr>
        <w:numPr>
          <w:ilvl w:val="0"/>
          <w:numId w:val="31"/>
        </w:numPr>
      </w:pPr>
      <w:r w:rsidRPr="001A42DF">
        <w:t>Nâng cao giao diện người dùng và trải nghiệm sử dụng</w:t>
      </w:r>
    </w:p>
    <w:p w14:paraId="298452BA" w14:textId="77777777" w:rsidR="00120A03" w:rsidRPr="00120A03" w:rsidRDefault="00120A03" w:rsidP="00120A03">
      <w:r w:rsidRPr="00120A03">
        <w:t>Những hướng phát triển trên sẽ giúp ứng dụng ngày càng hoàn thiện hơn và có khả năng đáp ứng tốt hơn nhu cầu quản lý tài chính cá nhân trong thực tế.</w:t>
      </w:r>
    </w:p>
    <w:p w14:paraId="1A7B523E" w14:textId="655B7451" w:rsidR="0051550B" w:rsidRDefault="008901F6" w:rsidP="00736444">
      <w:r>
        <w:lastRenderedPageBreak/>
        <w:t>Em</w:t>
      </w:r>
      <w:r w:rsidRPr="008901F6">
        <w:t xml:space="preserve"> hy vọng rằng ứng dụng </w:t>
      </w:r>
      <w:r w:rsidRPr="008901F6">
        <w:rPr>
          <w:b/>
          <w:bCs/>
        </w:rPr>
        <w:t>ExpenseTracker</w:t>
      </w:r>
      <w:r w:rsidRPr="008901F6">
        <w:t xml:space="preserve"> và nội dung báo cáo sẽ phần nào thể hiện được những kiến thức và nỗ lực đã thực hiện trong quá trình học tập. </w:t>
      </w:r>
      <w:r w:rsidR="00CD354E">
        <w:t xml:space="preserve">Em </w:t>
      </w:r>
      <w:r w:rsidRPr="008901F6">
        <w:t xml:space="preserve">xin chân thành cảm ơn giảng viên </w:t>
      </w:r>
      <w:r w:rsidR="002666BE" w:rsidRPr="002666BE">
        <w:t>đã tạo điều kiện cho phép sử dụng</w:t>
      </w:r>
      <w:r w:rsidR="00284355">
        <w:t xml:space="preserve"> các</w:t>
      </w:r>
      <w:r w:rsidR="002666BE" w:rsidRPr="002666BE">
        <w:t xml:space="preserve"> công cụ phương tiện hỗ trợ trong quá trình </w:t>
      </w:r>
      <w:r w:rsidR="00284355">
        <w:t>xây dựng ứng dụng</w:t>
      </w:r>
      <w:r w:rsidR="002666BE" w:rsidRPr="002666BE">
        <w:t xml:space="preserve">, giúp hoàn thiện </w:t>
      </w:r>
      <w:r w:rsidR="001313B6">
        <w:t>đề tài</w:t>
      </w:r>
      <w:r w:rsidR="002666BE" w:rsidRPr="002666BE">
        <w:t xml:space="preserve"> </w:t>
      </w:r>
      <w:r w:rsidR="00714AD1">
        <w:t>một cách hiệu quả.</w:t>
      </w:r>
    </w:p>
    <w:p w14:paraId="008A2DDB" w14:textId="77777777" w:rsidR="0051550B" w:rsidRDefault="0051550B">
      <w:r>
        <w:br w:type="page"/>
      </w:r>
    </w:p>
    <w:p w14:paraId="4A68222D" w14:textId="7C44BA71" w:rsidR="004C193E" w:rsidRDefault="00BA3140" w:rsidP="00BA3140">
      <w:pPr>
        <w:pStyle w:val="Caption"/>
        <w:rPr>
          <w:noProof/>
          <w:sz w:val="20"/>
        </w:rPr>
      </w:pPr>
      <w:r>
        <w:lastRenderedPageBreak/>
        <w:t>TÀI LIỆU THAM KHẢO</w:t>
      </w:r>
      <w:r w:rsidR="003E11A9">
        <w:fldChar w:fldCharType="begin"/>
      </w:r>
      <w:r w:rsidR="003E11A9">
        <w:instrText xml:space="preserve"> BIBLIOGRAPHY  \l 1033 </w:instrText>
      </w:r>
      <w:r w:rsidR="003E11A9">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1"/>
        <w:gridCol w:w="7847"/>
      </w:tblGrid>
      <w:tr w:rsidR="004C193E" w14:paraId="140E8807" w14:textId="77777777" w:rsidTr="00736D5E">
        <w:trPr>
          <w:divId w:val="1369064222"/>
          <w:tblCellSpacing w:w="15" w:type="dxa"/>
        </w:trPr>
        <w:tc>
          <w:tcPr>
            <w:tcW w:w="510" w:type="pct"/>
            <w:hideMark/>
          </w:tcPr>
          <w:p w14:paraId="0457C5B5" w14:textId="17EBC16D" w:rsidR="004C193E" w:rsidRDefault="004C193E">
            <w:pPr>
              <w:pStyle w:val="Bibliography"/>
              <w:rPr>
                <w:noProof/>
                <w:sz w:val="24"/>
              </w:rPr>
            </w:pPr>
            <w:r>
              <w:rPr>
                <w:noProof/>
              </w:rPr>
              <w:t xml:space="preserve">[1] </w:t>
            </w:r>
          </w:p>
        </w:tc>
        <w:tc>
          <w:tcPr>
            <w:tcW w:w="4439" w:type="pct"/>
            <w:hideMark/>
          </w:tcPr>
          <w:p w14:paraId="36487072" w14:textId="34EE09B5" w:rsidR="004C193E" w:rsidRDefault="004C193E">
            <w:pPr>
              <w:pStyle w:val="Bibliography"/>
              <w:rPr>
                <w:noProof/>
              </w:rPr>
            </w:pPr>
            <w:r>
              <w:rPr>
                <w:noProof/>
              </w:rPr>
              <w:t>"Slide bài giảng, tài liệu hướng dẫn thực hành môn học do giảng viên cung cấp"</w:t>
            </w:r>
          </w:p>
        </w:tc>
      </w:tr>
      <w:tr w:rsidR="004C193E" w14:paraId="770B0102" w14:textId="77777777" w:rsidTr="00736D5E">
        <w:trPr>
          <w:divId w:val="1369064222"/>
          <w:tblCellSpacing w:w="15" w:type="dxa"/>
        </w:trPr>
        <w:tc>
          <w:tcPr>
            <w:tcW w:w="510" w:type="pct"/>
            <w:hideMark/>
          </w:tcPr>
          <w:p w14:paraId="0C853A61" w14:textId="77777777" w:rsidR="004C193E" w:rsidRDefault="004C193E">
            <w:pPr>
              <w:pStyle w:val="Bibliography"/>
              <w:rPr>
                <w:noProof/>
              </w:rPr>
            </w:pPr>
            <w:r>
              <w:rPr>
                <w:noProof/>
              </w:rPr>
              <w:t xml:space="preserve">[2] </w:t>
            </w:r>
          </w:p>
        </w:tc>
        <w:tc>
          <w:tcPr>
            <w:tcW w:w="4439" w:type="pct"/>
            <w:hideMark/>
          </w:tcPr>
          <w:p w14:paraId="6E1D59CD" w14:textId="77777777" w:rsidR="004C193E" w:rsidRDefault="004C193E">
            <w:pPr>
              <w:pStyle w:val="Bibliography"/>
              <w:rPr>
                <w:noProof/>
              </w:rPr>
            </w:pPr>
            <w:r w:rsidRPr="004C193E">
              <w:rPr>
                <w:noProof/>
                <w:lang w:val="nl-NL"/>
              </w:rPr>
              <w:t xml:space="preserve">Microsoft, ".NET MAUI Documentation," [Online]. </w:t>
            </w:r>
            <w:r>
              <w:rPr>
                <w:noProof/>
              </w:rPr>
              <w:t>Available: https://learn.microsoft.com/dotnet/maui/.</w:t>
            </w:r>
          </w:p>
        </w:tc>
      </w:tr>
      <w:tr w:rsidR="004C193E" w14:paraId="5CD96970" w14:textId="77777777" w:rsidTr="00736D5E">
        <w:trPr>
          <w:divId w:val="1369064222"/>
          <w:tblCellSpacing w:w="15" w:type="dxa"/>
        </w:trPr>
        <w:tc>
          <w:tcPr>
            <w:tcW w:w="510" w:type="pct"/>
            <w:hideMark/>
          </w:tcPr>
          <w:p w14:paraId="7C32AD86" w14:textId="77777777" w:rsidR="004C193E" w:rsidRDefault="004C193E">
            <w:pPr>
              <w:pStyle w:val="Bibliography"/>
              <w:rPr>
                <w:noProof/>
              </w:rPr>
            </w:pPr>
            <w:r>
              <w:rPr>
                <w:noProof/>
              </w:rPr>
              <w:t xml:space="preserve">[3] </w:t>
            </w:r>
          </w:p>
        </w:tc>
        <w:tc>
          <w:tcPr>
            <w:tcW w:w="4439" w:type="pct"/>
            <w:hideMark/>
          </w:tcPr>
          <w:p w14:paraId="3F37DB00" w14:textId="77777777" w:rsidR="004C193E" w:rsidRDefault="004C193E">
            <w:pPr>
              <w:pStyle w:val="Bibliography"/>
              <w:rPr>
                <w:noProof/>
              </w:rPr>
            </w:pPr>
            <w:r w:rsidRPr="004C193E">
              <w:rPr>
                <w:noProof/>
                <w:lang w:val="nl-NL"/>
              </w:rPr>
              <w:t xml:space="preserve">Microsoft, "MVVM in .NET MAUI," [Online]. </w:t>
            </w:r>
            <w:r>
              <w:rPr>
                <w:noProof/>
              </w:rPr>
              <w:t>Available: https://learn.microsoft.com/en-us/dotnet/architecture/maui/mvvm.</w:t>
            </w:r>
          </w:p>
        </w:tc>
      </w:tr>
    </w:tbl>
    <w:p w14:paraId="1BAED0BF" w14:textId="77777777" w:rsidR="004C193E" w:rsidRDefault="004C193E">
      <w:pPr>
        <w:divId w:val="1369064222"/>
        <w:rPr>
          <w:noProof/>
        </w:rPr>
      </w:pPr>
    </w:p>
    <w:p w14:paraId="5830DB57" w14:textId="62FA2944" w:rsidR="00D41C84" w:rsidRPr="00736444" w:rsidRDefault="003E11A9" w:rsidP="00736444">
      <w:r>
        <w:fldChar w:fldCharType="end"/>
      </w:r>
    </w:p>
    <w:sectPr w:rsidR="00D41C84" w:rsidRPr="00736444" w:rsidSect="006106AF">
      <w:headerReference w:type="even" r:id="rId46"/>
      <w:pgSz w:w="11907" w:h="16840" w:code="9"/>
      <w:pgMar w:top="1701" w:right="1134"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900" w14:textId="77777777" w:rsidR="00D67F9E" w:rsidRDefault="00D67F9E">
      <w:r>
        <w:separator/>
      </w:r>
    </w:p>
    <w:p w14:paraId="12ACD43D" w14:textId="77777777" w:rsidR="00D67F9E" w:rsidRDefault="00D67F9E"/>
  </w:endnote>
  <w:endnote w:type="continuationSeparator" w:id="0">
    <w:p w14:paraId="1D6E76D0" w14:textId="77777777" w:rsidR="00D67F9E" w:rsidRDefault="00D67F9E">
      <w:r>
        <w:continuationSeparator/>
      </w:r>
    </w:p>
    <w:p w14:paraId="31D0CC66" w14:textId="77777777" w:rsidR="00D67F9E" w:rsidRDefault="00D67F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VnBlack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0C2D" w14:textId="3AA6EF04" w:rsidR="007A2625" w:rsidRDefault="007A2625" w:rsidP="00F40FA3">
    <w:pPr>
      <w:pStyle w:val="Footer"/>
      <w:framePr w:wrap="around" w:vAnchor="text" w:hAnchor="margin" w:xAlign="right" w:y="1"/>
      <w:rPr>
        <w:rStyle w:val="PageNumber"/>
      </w:rPr>
    </w:pPr>
    <w:r w:rsidRPr="0CEE5B60">
      <w:rPr>
        <w:rStyle w:val="PageNumber"/>
      </w:rPr>
      <w:fldChar w:fldCharType="begin"/>
    </w:r>
    <w:r w:rsidRPr="0CEE5B60">
      <w:rPr>
        <w:rStyle w:val="PageNumber"/>
      </w:rPr>
      <w:instrText xml:space="preserve">PAGE  </w:instrText>
    </w:r>
    <w:r w:rsidRPr="0CEE5B60">
      <w:rPr>
        <w:rStyle w:val="PageNumber"/>
      </w:rPr>
      <w:fldChar w:fldCharType="separate"/>
    </w:r>
    <w:r w:rsidR="0CEE5B60" w:rsidRPr="0CEE5B60">
      <w:rPr>
        <w:rStyle w:val="PageNumber"/>
        <w:noProof/>
      </w:rPr>
      <w:t>1</w:t>
    </w:r>
    <w:r w:rsidRPr="0CEE5B60">
      <w:rPr>
        <w:rStyle w:val="PageNumber"/>
      </w:rPr>
      <w:fldChar w:fldCharType="end"/>
    </w:r>
  </w:p>
  <w:p w14:paraId="635B0C2E" w14:textId="77777777" w:rsidR="007A2625" w:rsidRDefault="007A262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90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965"/>
      <w:gridCol w:w="2965"/>
    </w:tblGrid>
    <w:tr w:rsidR="00C46580" w:rsidRPr="00C16687" w14:paraId="635B0C34" w14:textId="77777777" w:rsidTr="0CEE5B60">
      <w:trPr>
        <w:trHeight w:val="300"/>
      </w:trPr>
      <w:tc>
        <w:tcPr>
          <w:tcW w:w="2972" w:type="dxa"/>
        </w:tcPr>
        <w:p w14:paraId="635B0C31" w14:textId="5F99B2FF" w:rsidR="001F142E" w:rsidRPr="00C16687" w:rsidRDefault="001F142E" w:rsidP="001F142E">
          <w:pPr>
            <w:pStyle w:val="Footer"/>
            <w:spacing w:before="0" w:beforeAutospacing="0" w:after="0" w:afterAutospacing="0" w:line="240" w:lineRule="auto"/>
            <w:ind w:firstLine="0"/>
            <w:rPr>
              <w:sz w:val="24"/>
              <w:szCs w:val="22"/>
            </w:rPr>
          </w:pPr>
        </w:p>
      </w:tc>
      <w:tc>
        <w:tcPr>
          <w:tcW w:w="2965" w:type="dxa"/>
        </w:tcPr>
        <w:sdt>
          <w:sdtPr>
            <w:rPr>
              <w:sz w:val="24"/>
            </w:rPr>
            <w:id w:val="-1480069369"/>
            <w:docPartObj>
              <w:docPartGallery w:val="Page Numbers (Bottom of Page)"/>
              <w:docPartUnique/>
            </w:docPartObj>
          </w:sdtPr>
          <w:sdtEndPr>
            <w:rPr>
              <w:noProof/>
            </w:rPr>
          </w:sdtEndPr>
          <w:sdtContent>
            <w:p w14:paraId="635B0C32" w14:textId="77777777" w:rsidR="0CEE5B60" w:rsidRDefault="0CEE5B60" w:rsidP="0CEE5B60">
              <w:pPr>
                <w:pStyle w:val="Footer"/>
                <w:ind w:firstLine="0"/>
                <w:jc w:val="center"/>
                <w:rPr>
                  <w:sz w:val="24"/>
                </w:rPr>
              </w:pPr>
              <w:r w:rsidRPr="0CEE5B60">
                <w:rPr>
                  <w:sz w:val="24"/>
                </w:rPr>
                <w:fldChar w:fldCharType="begin"/>
              </w:r>
              <w:r w:rsidRPr="0CEE5B60">
                <w:rPr>
                  <w:sz w:val="24"/>
                </w:rPr>
                <w:instrText xml:space="preserve"> PAGE   \* MERGEFORMAT </w:instrText>
              </w:r>
              <w:r w:rsidRPr="0CEE5B60">
                <w:rPr>
                  <w:sz w:val="24"/>
                </w:rPr>
                <w:fldChar w:fldCharType="separate"/>
              </w:r>
              <w:r w:rsidRPr="0CEE5B60">
                <w:rPr>
                  <w:noProof/>
                  <w:sz w:val="24"/>
                </w:rPr>
                <w:t>9</w:t>
              </w:r>
              <w:r w:rsidRPr="0CEE5B60">
                <w:rPr>
                  <w:noProof/>
                  <w:sz w:val="24"/>
                </w:rPr>
                <w:fldChar w:fldCharType="end"/>
              </w:r>
            </w:p>
          </w:sdtContent>
        </w:sdt>
      </w:tc>
      <w:tc>
        <w:tcPr>
          <w:tcW w:w="2965" w:type="dxa"/>
        </w:tcPr>
        <w:p w14:paraId="635B0C33" w14:textId="705E3B7C" w:rsidR="007A2625" w:rsidRPr="00C16687" w:rsidRDefault="007A2625" w:rsidP="00185F72">
          <w:pPr>
            <w:pStyle w:val="Footer"/>
            <w:ind w:firstLine="0"/>
            <w:jc w:val="right"/>
            <w:rPr>
              <w:sz w:val="24"/>
              <w:szCs w:val="22"/>
            </w:rPr>
          </w:pPr>
        </w:p>
      </w:tc>
    </w:tr>
  </w:tbl>
  <w:p w14:paraId="635B0C35" w14:textId="77777777" w:rsidR="007A2625" w:rsidRPr="00155C1D" w:rsidRDefault="007A2625" w:rsidP="00155C1D">
    <w:pPr>
      <w:pStyle w:val="Footer"/>
      <w:ind w:firstLin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300F" w14:textId="77777777" w:rsidR="00D67F9E" w:rsidRDefault="00D67F9E">
      <w:r>
        <w:separator/>
      </w:r>
    </w:p>
    <w:p w14:paraId="4A236C11" w14:textId="77777777" w:rsidR="00D67F9E" w:rsidRDefault="00D67F9E"/>
  </w:footnote>
  <w:footnote w:type="continuationSeparator" w:id="0">
    <w:p w14:paraId="2907A89E" w14:textId="77777777" w:rsidR="00D67F9E" w:rsidRDefault="00D67F9E">
      <w:r>
        <w:continuationSeparator/>
      </w:r>
    </w:p>
    <w:p w14:paraId="25DC8AF8" w14:textId="77777777" w:rsidR="00D67F9E" w:rsidRDefault="00D67F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0C29" w14:textId="78051D87" w:rsidR="007A2625" w:rsidRDefault="007A262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788"/>
    </w:tblGrid>
    <w:tr w:rsidR="007A2625" w:rsidRPr="00C16687" w14:paraId="635B0C2B" w14:textId="77777777" w:rsidTr="009165B5">
      <w:tc>
        <w:tcPr>
          <w:tcW w:w="9004" w:type="dxa"/>
          <w:shd w:val="clear" w:color="auto" w:fill="FAFAFA"/>
        </w:tcPr>
        <w:p w14:paraId="635B0C2A" w14:textId="02C6A701" w:rsidR="007A2625" w:rsidRPr="00C16687" w:rsidRDefault="007A2625" w:rsidP="008E29DD">
          <w:pPr>
            <w:pStyle w:val="Header"/>
            <w:spacing w:before="0" w:line="240" w:lineRule="auto"/>
            <w:ind w:firstLine="0"/>
            <w:rPr>
              <w:i/>
              <w:sz w:val="24"/>
            </w:rPr>
          </w:pPr>
        </w:p>
      </w:tc>
    </w:tr>
  </w:tbl>
  <w:p w14:paraId="635B0C2C" w14:textId="77777777" w:rsidR="007A2625" w:rsidRPr="00162939" w:rsidRDefault="007A262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0C36" w14:textId="77777777" w:rsidR="007A2625" w:rsidRDefault="007A26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D52C87FE"/>
    <w:lvl w:ilvl="0">
      <w:start w:val="1"/>
      <w:numFmt w:val="decimal"/>
      <w:pStyle w:val="Heading1"/>
      <w:suff w:val="nothing"/>
      <w:lvlText w:val="PHẦN %1"/>
      <w:lvlJc w:val="left"/>
      <w:pPr>
        <w:ind w:left="2250" w:firstLine="0"/>
      </w:pPr>
      <w:rPr>
        <w:rFonts w:hint="default"/>
      </w:rPr>
    </w:lvl>
    <w:lvl w:ilvl="1">
      <w:start w:val="1"/>
      <w:numFmt w:val="decimal"/>
      <w:suff w:val="space"/>
      <w:lvlText w:val="%1.%2"/>
      <w:lvlJc w:val="left"/>
      <w:pPr>
        <w:ind w:left="666"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85E2FE9"/>
    <w:multiLevelType w:val="hybridMultilevel"/>
    <w:tmpl w:val="5EE4A5CE"/>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94416E2"/>
    <w:multiLevelType w:val="hybridMultilevel"/>
    <w:tmpl w:val="19CAE0E0"/>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 w15:restartNumberingAfterBreak="0">
    <w:nsid w:val="0B6F4836"/>
    <w:multiLevelType w:val="multilevel"/>
    <w:tmpl w:val="04090021"/>
    <w:lvl w:ilvl="0">
      <w:start w:val="1"/>
      <w:numFmt w:val="bullet"/>
      <w:lvlText w:val=""/>
      <w:lvlJc w:val="left"/>
      <w:pPr>
        <w:ind w:left="990" w:hanging="360"/>
      </w:pPr>
      <w:rPr>
        <w:rFonts w:ascii="Wingdings" w:hAnsi="Wingdings" w:hint="default"/>
      </w:rPr>
    </w:lvl>
    <w:lvl w:ilvl="1">
      <w:start w:val="1"/>
      <w:numFmt w:val="bullet"/>
      <w:lvlText w:val=""/>
      <w:lvlJc w:val="left"/>
      <w:pPr>
        <w:ind w:left="1350" w:hanging="360"/>
      </w:pPr>
      <w:rPr>
        <w:rFonts w:ascii="Wingdings" w:hAnsi="Wingdings" w:hint="default"/>
      </w:rPr>
    </w:lvl>
    <w:lvl w:ilvl="2">
      <w:start w:val="1"/>
      <w:numFmt w:val="bullet"/>
      <w:lvlText w:val=""/>
      <w:lvlJc w:val="left"/>
      <w:pPr>
        <w:ind w:left="1710" w:hanging="360"/>
      </w:pPr>
      <w:rPr>
        <w:rFonts w:ascii="Wingdings" w:hAnsi="Wingdings" w:hint="default"/>
      </w:rPr>
    </w:lvl>
    <w:lvl w:ilvl="3">
      <w:start w:val="1"/>
      <w:numFmt w:val="bullet"/>
      <w:lvlText w:val=""/>
      <w:lvlJc w:val="left"/>
      <w:pPr>
        <w:ind w:left="2070" w:hanging="360"/>
      </w:pPr>
      <w:rPr>
        <w:rFonts w:ascii="Symbol" w:hAnsi="Symbol" w:hint="default"/>
      </w:rPr>
    </w:lvl>
    <w:lvl w:ilvl="4">
      <w:start w:val="1"/>
      <w:numFmt w:val="bullet"/>
      <w:lvlText w:val=""/>
      <w:lvlJc w:val="left"/>
      <w:pPr>
        <w:ind w:left="2430" w:hanging="360"/>
      </w:pPr>
      <w:rPr>
        <w:rFonts w:ascii="Symbol" w:hAnsi="Symbol" w:hint="default"/>
      </w:rPr>
    </w:lvl>
    <w:lvl w:ilvl="5">
      <w:start w:val="1"/>
      <w:numFmt w:val="bullet"/>
      <w:lvlText w:val=""/>
      <w:lvlJc w:val="left"/>
      <w:pPr>
        <w:ind w:left="2790" w:hanging="360"/>
      </w:pPr>
      <w:rPr>
        <w:rFonts w:ascii="Wingdings" w:hAnsi="Wingdings" w:hint="default"/>
      </w:rPr>
    </w:lvl>
    <w:lvl w:ilvl="6">
      <w:start w:val="1"/>
      <w:numFmt w:val="bullet"/>
      <w:lvlText w:val=""/>
      <w:lvlJc w:val="left"/>
      <w:pPr>
        <w:ind w:left="3150" w:hanging="360"/>
      </w:pPr>
      <w:rPr>
        <w:rFonts w:ascii="Wingdings" w:hAnsi="Wingdings" w:hint="default"/>
      </w:rPr>
    </w:lvl>
    <w:lvl w:ilvl="7">
      <w:start w:val="1"/>
      <w:numFmt w:val="bullet"/>
      <w:lvlText w:val=""/>
      <w:lvlJc w:val="left"/>
      <w:pPr>
        <w:ind w:left="3510" w:hanging="360"/>
      </w:pPr>
      <w:rPr>
        <w:rFonts w:ascii="Symbol" w:hAnsi="Symbol" w:hint="default"/>
      </w:rPr>
    </w:lvl>
    <w:lvl w:ilvl="8">
      <w:start w:val="1"/>
      <w:numFmt w:val="bullet"/>
      <w:lvlText w:val=""/>
      <w:lvlJc w:val="left"/>
      <w:pPr>
        <w:ind w:left="3870" w:hanging="360"/>
      </w:pPr>
      <w:rPr>
        <w:rFonts w:ascii="Symbol" w:hAnsi="Symbol" w:hint="default"/>
      </w:rPr>
    </w:lvl>
  </w:abstractNum>
  <w:abstractNum w:abstractNumId="4" w15:restartNumberingAfterBreak="0">
    <w:nsid w:val="0E017A51"/>
    <w:multiLevelType w:val="hybridMultilevel"/>
    <w:tmpl w:val="24D428B4"/>
    <w:lvl w:ilvl="0" w:tplc="DBE6C7B6">
      <w:start w:val="1"/>
      <w:numFmt w:val="lowerLetter"/>
      <w:pStyle w:val="Heading5"/>
      <w:lvlText w:val="%1."/>
      <w:lvlJc w:val="left"/>
      <w:pPr>
        <w:ind w:left="720" w:hanging="360"/>
      </w:pPr>
    </w:lvl>
    <w:lvl w:ilvl="1" w:tplc="15E2E372" w:tentative="1">
      <w:start w:val="1"/>
      <w:numFmt w:val="lowerLetter"/>
      <w:lvlText w:val="%2."/>
      <w:lvlJc w:val="left"/>
      <w:pPr>
        <w:ind w:left="1440" w:hanging="360"/>
      </w:pPr>
    </w:lvl>
    <w:lvl w:ilvl="2" w:tplc="4ABCA4D8" w:tentative="1">
      <w:start w:val="1"/>
      <w:numFmt w:val="lowerRoman"/>
      <w:lvlText w:val="%3."/>
      <w:lvlJc w:val="right"/>
      <w:pPr>
        <w:ind w:left="2160" w:hanging="180"/>
      </w:pPr>
    </w:lvl>
    <w:lvl w:ilvl="3" w:tplc="74740878" w:tentative="1">
      <w:start w:val="1"/>
      <w:numFmt w:val="decimal"/>
      <w:lvlText w:val="%4."/>
      <w:lvlJc w:val="left"/>
      <w:pPr>
        <w:ind w:left="2880" w:hanging="360"/>
      </w:pPr>
    </w:lvl>
    <w:lvl w:ilvl="4" w:tplc="3ABA546E" w:tentative="1">
      <w:start w:val="1"/>
      <w:numFmt w:val="lowerLetter"/>
      <w:lvlText w:val="%5."/>
      <w:lvlJc w:val="left"/>
      <w:pPr>
        <w:ind w:left="3600" w:hanging="360"/>
      </w:pPr>
    </w:lvl>
    <w:lvl w:ilvl="5" w:tplc="80B04C46" w:tentative="1">
      <w:start w:val="1"/>
      <w:numFmt w:val="lowerRoman"/>
      <w:lvlText w:val="%6."/>
      <w:lvlJc w:val="right"/>
      <w:pPr>
        <w:ind w:left="4320" w:hanging="180"/>
      </w:pPr>
    </w:lvl>
    <w:lvl w:ilvl="6" w:tplc="675A6804" w:tentative="1">
      <w:start w:val="1"/>
      <w:numFmt w:val="decimal"/>
      <w:lvlText w:val="%7."/>
      <w:lvlJc w:val="left"/>
      <w:pPr>
        <w:ind w:left="5040" w:hanging="360"/>
      </w:pPr>
    </w:lvl>
    <w:lvl w:ilvl="7" w:tplc="D1BEDD34" w:tentative="1">
      <w:start w:val="1"/>
      <w:numFmt w:val="lowerLetter"/>
      <w:lvlText w:val="%8."/>
      <w:lvlJc w:val="left"/>
      <w:pPr>
        <w:ind w:left="5760" w:hanging="360"/>
      </w:pPr>
    </w:lvl>
    <w:lvl w:ilvl="8" w:tplc="9B5CC0EE" w:tentative="1">
      <w:start w:val="1"/>
      <w:numFmt w:val="lowerRoman"/>
      <w:lvlText w:val="%9."/>
      <w:lvlJc w:val="right"/>
      <w:pPr>
        <w:ind w:left="6480" w:hanging="180"/>
      </w:pPr>
    </w:lvl>
  </w:abstractNum>
  <w:abstractNum w:abstractNumId="5" w15:restartNumberingAfterBreak="0">
    <w:nsid w:val="0F9D1EA6"/>
    <w:multiLevelType w:val="hybridMultilevel"/>
    <w:tmpl w:val="0E3A4454"/>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6" w15:restartNumberingAfterBreak="0">
    <w:nsid w:val="10275C84"/>
    <w:multiLevelType w:val="hybridMultilevel"/>
    <w:tmpl w:val="EFC28CF8"/>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7" w15:restartNumberingAfterBreak="0">
    <w:nsid w:val="102C215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64B65F0"/>
    <w:multiLevelType w:val="hybridMultilevel"/>
    <w:tmpl w:val="7F44DEF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9" w15:restartNumberingAfterBreak="0">
    <w:nsid w:val="182E53E4"/>
    <w:multiLevelType w:val="multilevel"/>
    <w:tmpl w:val="7930C04E"/>
    <w:lvl w:ilvl="0">
      <w:start w:val="1"/>
      <w:numFmt w:val="decimal"/>
      <w:lvlText w:val="PHẦN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6F12EED"/>
    <w:multiLevelType w:val="hybridMultilevel"/>
    <w:tmpl w:val="D0BE85F4"/>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1" w15:restartNumberingAfterBreak="0">
    <w:nsid w:val="2AC44ECB"/>
    <w:multiLevelType w:val="hybridMultilevel"/>
    <w:tmpl w:val="F88A6590"/>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2" w15:restartNumberingAfterBreak="0">
    <w:nsid w:val="31442F60"/>
    <w:multiLevelType w:val="hybridMultilevel"/>
    <w:tmpl w:val="56A4591A"/>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3" w15:restartNumberingAfterBreak="0">
    <w:nsid w:val="35955211"/>
    <w:multiLevelType w:val="multilevel"/>
    <w:tmpl w:val="4DCE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B1EAA"/>
    <w:multiLevelType w:val="hybridMultilevel"/>
    <w:tmpl w:val="18A60CFC"/>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5" w15:restartNumberingAfterBreak="0">
    <w:nsid w:val="42D4714C"/>
    <w:multiLevelType w:val="hybridMultilevel"/>
    <w:tmpl w:val="6A8CFF6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4D5C098A"/>
    <w:multiLevelType w:val="hybridMultilevel"/>
    <w:tmpl w:val="95985ECE"/>
    <w:lvl w:ilvl="0" w:tplc="3BF8089A">
      <w:start w:val="1"/>
      <w:numFmt w:val="decimal"/>
      <w:pStyle w:val="NumberingStyle"/>
      <w:suff w:val="space"/>
      <w:lvlText w:val="%1."/>
      <w:lvlJc w:val="left"/>
      <w:pPr>
        <w:ind w:left="1287" w:hanging="360"/>
      </w:pPr>
    </w:lvl>
    <w:lvl w:ilvl="1" w:tplc="3B022F04" w:tentative="1">
      <w:start w:val="1"/>
      <w:numFmt w:val="lowerLetter"/>
      <w:lvlText w:val="%2."/>
      <w:lvlJc w:val="left"/>
      <w:pPr>
        <w:ind w:left="2007" w:hanging="360"/>
      </w:pPr>
    </w:lvl>
    <w:lvl w:ilvl="2" w:tplc="3A60C90A" w:tentative="1">
      <w:start w:val="1"/>
      <w:numFmt w:val="lowerRoman"/>
      <w:lvlText w:val="%3."/>
      <w:lvlJc w:val="right"/>
      <w:pPr>
        <w:ind w:left="2727" w:hanging="180"/>
      </w:pPr>
    </w:lvl>
    <w:lvl w:ilvl="3" w:tplc="25FE0976" w:tentative="1">
      <w:start w:val="1"/>
      <w:numFmt w:val="decimal"/>
      <w:lvlText w:val="%4."/>
      <w:lvlJc w:val="left"/>
      <w:pPr>
        <w:ind w:left="3447" w:hanging="360"/>
      </w:pPr>
    </w:lvl>
    <w:lvl w:ilvl="4" w:tplc="5FCA2DFE" w:tentative="1">
      <w:start w:val="1"/>
      <w:numFmt w:val="lowerLetter"/>
      <w:lvlText w:val="%5."/>
      <w:lvlJc w:val="left"/>
      <w:pPr>
        <w:ind w:left="4167" w:hanging="360"/>
      </w:pPr>
    </w:lvl>
    <w:lvl w:ilvl="5" w:tplc="EEF48CEA" w:tentative="1">
      <w:start w:val="1"/>
      <w:numFmt w:val="lowerRoman"/>
      <w:lvlText w:val="%6."/>
      <w:lvlJc w:val="right"/>
      <w:pPr>
        <w:ind w:left="4887" w:hanging="180"/>
      </w:pPr>
    </w:lvl>
    <w:lvl w:ilvl="6" w:tplc="920AF5B8" w:tentative="1">
      <w:start w:val="1"/>
      <w:numFmt w:val="decimal"/>
      <w:lvlText w:val="%7."/>
      <w:lvlJc w:val="left"/>
      <w:pPr>
        <w:ind w:left="5607" w:hanging="360"/>
      </w:pPr>
    </w:lvl>
    <w:lvl w:ilvl="7" w:tplc="2924B750" w:tentative="1">
      <w:start w:val="1"/>
      <w:numFmt w:val="lowerLetter"/>
      <w:lvlText w:val="%8."/>
      <w:lvlJc w:val="left"/>
      <w:pPr>
        <w:ind w:left="6327" w:hanging="360"/>
      </w:pPr>
    </w:lvl>
    <w:lvl w:ilvl="8" w:tplc="0414E920" w:tentative="1">
      <w:start w:val="1"/>
      <w:numFmt w:val="lowerRoman"/>
      <w:lvlText w:val="%9."/>
      <w:lvlJc w:val="right"/>
      <w:pPr>
        <w:ind w:left="7047" w:hanging="180"/>
      </w:pPr>
    </w:lvl>
  </w:abstractNum>
  <w:abstractNum w:abstractNumId="17" w15:restartNumberingAfterBreak="0">
    <w:nsid w:val="4D6F51FF"/>
    <w:multiLevelType w:val="hybridMultilevel"/>
    <w:tmpl w:val="E9201DB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8" w15:restartNumberingAfterBreak="0">
    <w:nsid w:val="54395C04"/>
    <w:multiLevelType w:val="hybridMultilevel"/>
    <w:tmpl w:val="8AB8283C"/>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9" w15:restartNumberingAfterBreak="0">
    <w:nsid w:val="55B11D34"/>
    <w:multiLevelType w:val="hybridMultilevel"/>
    <w:tmpl w:val="FC92F41E"/>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0" w15:restartNumberingAfterBreak="0">
    <w:nsid w:val="58D34CD6"/>
    <w:multiLevelType w:val="hybridMultilevel"/>
    <w:tmpl w:val="F58EFE44"/>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1" w15:restartNumberingAfterBreak="0">
    <w:nsid w:val="5C393D28"/>
    <w:multiLevelType w:val="hybridMultilevel"/>
    <w:tmpl w:val="BDC48D70"/>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2" w15:restartNumberingAfterBreak="0">
    <w:nsid w:val="678F230B"/>
    <w:multiLevelType w:val="hybridMultilevel"/>
    <w:tmpl w:val="D4F2EBBE"/>
    <w:lvl w:ilvl="0" w:tplc="6240AF08">
      <w:start w:val="1"/>
      <w:numFmt w:val="decimal"/>
      <w:pStyle w:val="Tailieuthamkhao"/>
      <w:suff w:val="space"/>
      <w:lvlText w:val="[%1]."/>
      <w:lvlJc w:val="left"/>
      <w:pPr>
        <w:ind w:left="720" w:hanging="360"/>
      </w:pPr>
    </w:lvl>
    <w:lvl w:ilvl="1" w:tplc="49C8EBDA" w:tentative="1">
      <w:start w:val="1"/>
      <w:numFmt w:val="lowerLetter"/>
      <w:lvlText w:val="%2."/>
      <w:lvlJc w:val="left"/>
      <w:pPr>
        <w:ind w:left="1440" w:hanging="360"/>
      </w:pPr>
    </w:lvl>
    <w:lvl w:ilvl="2" w:tplc="9232F7BA" w:tentative="1">
      <w:start w:val="1"/>
      <w:numFmt w:val="lowerRoman"/>
      <w:lvlText w:val="%3."/>
      <w:lvlJc w:val="right"/>
      <w:pPr>
        <w:ind w:left="2160" w:hanging="180"/>
      </w:pPr>
    </w:lvl>
    <w:lvl w:ilvl="3" w:tplc="40CC39B0" w:tentative="1">
      <w:start w:val="1"/>
      <w:numFmt w:val="decimal"/>
      <w:lvlText w:val="%4."/>
      <w:lvlJc w:val="left"/>
      <w:pPr>
        <w:ind w:left="2880" w:hanging="360"/>
      </w:pPr>
    </w:lvl>
    <w:lvl w:ilvl="4" w:tplc="8F508D9E" w:tentative="1">
      <w:start w:val="1"/>
      <w:numFmt w:val="lowerLetter"/>
      <w:lvlText w:val="%5."/>
      <w:lvlJc w:val="left"/>
      <w:pPr>
        <w:ind w:left="3600" w:hanging="360"/>
      </w:pPr>
    </w:lvl>
    <w:lvl w:ilvl="5" w:tplc="8AC66418" w:tentative="1">
      <w:start w:val="1"/>
      <w:numFmt w:val="lowerRoman"/>
      <w:lvlText w:val="%6."/>
      <w:lvlJc w:val="right"/>
      <w:pPr>
        <w:ind w:left="4320" w:hanging="180"/>
      </w:pPr>
    </w:lvl>
    <w:lvl w:ilvl="6" w:tplc="41BC2BD0" w:tentative="1">
      <w:start w:val="1"/>
      <w:numFmt w:val="decimal"/>
      <w:lvlText w:val="%7."/>
      <w:lvlJc w:val="left"/>
      <w:pPr>
        <w:ind w:left="5040" w:hanging="360"/>
      </w:pPr>
    </w:lvl>
    <w:lvl w:ilvl="7" w:tplc="4B7A0232" w:tentative="1">
      <w:start w:val="1"/>
      <w:numFmt w:val="lowerLetter"/>
      <w:lvlText w:val="%8."/>
      <w:lvlJc w:val="left"/>
      <w:pPr>
        <w:ind w:left="5760" w:hanging="360"/>
      </w:pPr>
    </w:lvl>
    <w:lvl w:ilvl="8" w:tplc="AC5E2A5E" w:tentative="1">
      <w:start w:val="1"/>
      <w:numFmt w:val="lowerRoman"/>
      <w:lvlText w:val="%9."/>
      <w:lvlJc w:val="right"/>
      <w:pPr>
        <w:ind w:left="6480" w:hanging="180"/>
      </w:pPr>
    </w:lvl>
  </w:abstractNum>
  <w:abstractNum w:abstractNumId="23" w15:restartNumberingAfterBreak="0">
    <w:nsid w:val="6C345374"/>
    <w:multiLevelType w:val="hybridMultilevel"/>
    <w:tmpl w:val="274E2822"/>
    <w:lvl w:ilvl="0" w:tplc="73285602">
      <w:start w:val="1"/>
      <w:numFmt w:val="decimal"/>
      <w:lvlText w:val="%1."/>
      <w:lvlJc w:val="left"/>
      <w:pPr>
        <w:ind w:left="1282" w:hanging="360"/>
      </w:pPr>
      <w:rPr>
        <w:rFonts w:hint="default"/>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24" w15:restartNumberingAfterBreak="0">
    <w:nsid w:val="768341F4"/>
    <w:multiLevelType w:val="hybridMultilevel"/>
    <w:tmpl w:val="ED42B9B0"/>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5" w15:restartNumberingAfterBreak="0">
    <w:nsid w:val="7AB24AAC"/>
    <w:multiLevelType w:val="multilevel"/>
    <w:tmpl w:val="1084DEAC"/>
    <w:lvl w:ilvl="0">
      <w:start w:val="1"/>
      <w:numFmt w:val="none"/>
      <w:lvlText w:val="PHẦN 1 "/>
      <w:lvlJc w:val="left"/>
      <w:pPr>
        <w:ind w:left="1094" w:hanging="1094"/>
      </w:pPr>
      <w:rPr>
        <w:rFonts w:hint="default"/>
      </w:rPr>
    </w:lvl>
    <w:lvl w:ilvl="1">
      <w:start w:val="1"/>
      <w:numFmt w:val="decimal"/>
      <w:isLgl/>
      <w:lvlText w:val="%1.%2."/>
      <w:lvlJc w:val="left"/>
      <w:pPr>
        <w:ind w:left="1642" w:hanging="720"/>
      </w:pPr>
      <w:rPr>
        <w:rFonts w:hint="default"/>
      </w:rPr>
    </w:lvl>
    <w:lvl w:ilvl="2">
      <w:start w:val="1"/>
      <w:numFmt w:val="decimal"/>
      <w:isLgl/>
      <w:lvlText w:val="%1.%2.%3."/>
      <w:lvlJc w:val="left"/>
      <w:pPr>
        <w:ind w:left="2002" w:hanging="720"/>
      </w:pPr>
      <w:rPr>
        <w:rFonts w:hint="default"/>
      </w:rPr>
    </w:lvl>
    <w:lvl w:ilvl="3">
      <w:start w:val="1"/>
      <w:numFmt w:val="decimal"/>
      <w:isLgl/>
      <w:lvlText w:val="%1.%2.%3.%4."/>
      <w:lvlJc w:val="left"/>
      <w:pPr>
        <w:ind w:left="2722" w:hanging="1080"/>
      </w:pPr>
      <w:rPr>
        <w:rFonts w:hint="default"/>
      </w:rPr>
    </w:lvl>
    <w:lvl w:ilvl="4">
      <w:start w:val="1"/>
      <w:numFmt w:val="decimal"/>
      <w:isLgl/>
      <w:lvlText w:val="%1.%2.%3.%4.%5."/>
      <w:lvlJc w:val="left"/>
      <w:pPr>
        <w:ind w:left="3082" w:hanging="1080"/>
      </w:pPr>
      <w:rPr>
        <w:rFonts w:hint="default"/>
      </w:rPr>
    </w:lvl>
    <w:lvl w:ilvl="5">
      <w:start w:val="1"/>
      <w:numFmt w:val="decimal"/>
      <w:isLgl/>
      <w:lvlText w:val="%1.%2.%3.%4.%5.%6."/>
      <w:lvlJc w:val="left"/>
      <w:pPr>
        <w:ind w:left="3802" w:hanging="1440"/>
      </w:pPr>
      <w:rPr>
        <w:rFonts w:hint="default"/>
      </w:rPr>
    </w:lvl>
    <w:lvl w:ilvl="6">
      <w:start w:val="1"/>
      <w:numFmt w:val="decimal"/>
      <w:isLgl/>
      <w:lvlText w:val="%1.%2.%3.%4.%5.%6.%7."/>
      <w:lvlJc w:val="left"/>
      <w:pPr>
        <w:ind w:left="4162" w:hanging="1440"/>
      </w:pPr>
      <w:rPr>
        <w:rFonts w:hint="default"/>
      </w:rPr>
    </w:lvl>
    <w:lvl w:ilvl="7">
      <w:start w:val="1"/>
      <w:numFmt w:val="decimal"/>
      <w:isLgl/>
      <w:lvlText w:val="%1.%2.%3.%4.%5.%6.%7.%8."/>
      <w:lvlJc w:val="left"/>
      <w:pPr>
        <w:ind w:left="4882" w:hanging="1800"/>
      </w:pPr>
      <w:rPr>
        <w:rFonts w:hint="default"/>
      </w:rPr>
    </w:lvl>
    <w:lvl w:ilvl="8">
      <w:start w:val="1"/>
      <w:numFmt w:val="decimal"/>
      <w:isLgl/>
      <w:lvlText w:val="%1.%2.%3.%4.%5.%6.%7.%8.%9."/>
      <w:lvlJc w:val="left"/>
      <w:pPr>
        <w:ind w:left="5242" w:hanging="1800"/>
      </w:pPr>
      <w:rPr>
        <w:rFonts w:hint="default"/>
      </w:rPr>
    </w:lvl>
  </w:abstractNum>
  <w:abstractNum w:abstractNumId="26" w15:restartNumberingAfterBreak="0">
    <w:nsid w:val="7BED0794"/>
    <w:multiLevelType w:val="hybridMultilevel"/>
    <w:tmpl w:val="D0586848"/>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7" w15:restartNumberingAfterBreak="0">
    <w:nsid w:val="7C3C5967"/>
    <w:multiLevelType w:val="multilevel"/>
    <w:tmpl w:val="51D0F0EE"/>
    <w:lvl w:ilvl="0">
      <w:start w:val="1"/>
      <w:numFmt w:val="decimal"/>
      <w:lvlText w:val="%1."/>
      <w:lvlJc w:val="left"/>
      <w:pPr>
        <w:ind w:left="922" w:hanging="360"/>
      </w:pPr>
      <w:rPr>
        <w:rFonts w:hint="default"/>
      </w:rPr>
    </w:lvl>
    <w:lvl w:ilvl="1">
      <w:start w:val="1"/>
      <w:numFmt w:val="decimal"/>
      <w:isLgl/>
      <w:lvlText w:val="%1.%2."/>
      <w:lvlJc w:val="left"/>
      <w:pPr>
        <w:ind w:left="1642" w:hanging="720"/>
      </w:pPr>
      <w:rPr>
        <w:rFonts w:hint="default"/>
      </w:rPr>
    </w:lvl>
    <w:lvl w:ilvl="2">
      <w:start w:val="1"/>
      <w:numFmt w:val="decimal"/>
      <w:isLgl/>
      <w:lvlText w:val="%1.%2.%3."/>
      <w:lvlJc w:val="left"/>
      <w:pPr>
        <w:ind w:left="2002" w:hanging="720"/>
      </w:pPr>
      <w:rPr>
        <w:rFonts w:hint="default"/>
      </w:rPr>
    </w:lvl>
    <w:lvl w:ilvl="3">
      <w:start w:val="1"/>
      <w:numFmt w:val="decimal"/>
      <w:isLgl/>
      <w:lvlText w:val="%1.%2.%3.%4."/>
      <w:lvlJc w:val="left"/>
      <w:pPr>
        <w:ind w:left="2722" w:hanging="1080"/>
      </w:pPr>
      <w:rPr>
        <w:rFonts w:hint="default"/>
      </w:rPr>
    </w:lvl>
    <w:lvl w:ilvl="4">
      <w:start w:val="1"/>
      <w:numFmt w:val="decimal"/>
      <w:isLgl/>
      <w:lvlText w:val="%1.%2.%3.%4.%5."/>
      <w:lvlJc w:val="left"/>
      <w:pPr>
        <w:ind w:left="3082" w:hanging="1080"/>
      </w:pPr>
      <w:rPr>
        <w:rFonts w:hint="default"/>
      </w:rPr>
    </w:lvl>
    <w:lvl w:ilvl="5">
      <w:start w:val="1"/>
      <w:numFmt w:val="decimal"/>
      <w:isLgl/>
      <w:lvlText w:val="%1.%2.%3.%4.%5.%6."/>
      <w:lvlJc w:val="left"/>
      <w:pPr>
        <w:ind w:left="3802" w:hanging="1440"/>
      </w:pPr>
      <w:rPr>
        <w:rFonts w:hint="default"/>
      </w:rPr>
    </w:lvl>
    <w:lvl w:ilvl="6">
      <w:start w:val="1"/>
      <w:numFmt w:val="decimal"/>
      <w:isLgl/>
      <w:lvlText w:val="%1.%2.%3.%4.%5.%6.%7."/>
      <w:lvlJc w:val="left"/>
      <w:pPr>
        <w:ind w:left="4162" w:hanging="1440"/>
      </w:pPr>
      <w:rPr>
        <w:rFonts w:hint="default"/>
      </w:rPr>
    </w:lvl>
    <w:lvl w:ilvl="7">
      <w:start w:val="1"/>
      <w:numFmt w:val="decimal"/>
      <w:isLgl/>
      <w:lvlText w:val="%1.%2.%3.%4.%5.%6.%7.%8."/>
      <w:lvlJc w:val="left"/>
      <w:pPr>
        <w:ind w:left="4882" w:hanging="1800"/>
      </w:pPr>
      <w:rPr>
        <w:rFonts w:hint="default"/>
      </w:rPr>
    </w:lvl>
    <w:lvl w:ilvl="8">
      <w:start w:val="1"/>
      <w:numFmt w:val="decimal"/>
      <w:isLgl/>
      <w:lvlText w:val="%1.%2.%3.%4.%5.%6.%7.%8.%9."/>
      <w:lvlJc w:val="left"/>
      <w:pPr>
        <w:ind w:left="5242" w:hanging="1800"/>
      </w:pPr>
      <w:rPr>
        <w:rFonts w:hint="default"/>
      </w:rPr>
    </w:lvl>
  </w:abstractNum>
  <w:num w:numId="1" w16cid:durableId="1863280105">
    <w:abstractNumId w:val="0"/>
  </w:num>
  <w:num w:numId="2" w16cid:durableId="64380033">
    <w:abstractNumId w:val="16"/>
  </w:num>
  <w:num w:numId="3" w16cid:durableId="1697194374">
    <w:abstractNumId w:val="22"/>
  </w:num>
  <w:num w:numId="4" w16cid:durableId="544146504">
    <w:abstractNumId w:val="4"/>
  </w:num>
  <w:num w:numId="5" w16cid:durableId="1402673281">
    <w:abstractNumId w:val="15"/>
  </w:num>
  <w:num w:numId="6" w16cid:durableId="1750467887">
    <w:abstractNumId w:val="26"/>
  </w:num>
  <w:num w:numId="7" w16cid:durableId="152646288">
    <w:abstractNumId w:val="0"/>
  </w:num>
  <w:num w:numId="8" w16cid:durableId="1742634151">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5109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4328598">
    <w:abstractNumId w:val="0"/>
    <w:lvlOverride w:ilvl="0">
      <w:startOverride w:val="4"/>
    </w:lvlOverride>
    <w:lvlOverride w:ilvl="1">
      <w:startOverride w:val="1"/>
    </w:lvlOverride>
  </w:num>
  <w:num w:numId="11" w16cid:durableId="1460949555">
    <w:abstractNumId w:val="0"/>
    <w:lvlOverride w:ilvl="0">
      <w:startOverride w:val="4"/>
    </w:lvlOverride>
    <w:lvlOverride w:ilvl="1">
      <w:startOverride w:val="1"/>
    </w:lvlOverride>
  </w:num>
  <w:num w:numId="12" w16cid:durableId="2017267925">
    <w:abstractNumId w:val="0"/>
    <w:lvlOverride w:ilvl="0">
      <w:startOverride w:val="4"/>
    </w:lvlOverride>
    <w:lvlOverride w:ilvl="1">
      <w:startOverride w:val="2"/>
    </w:lvlOverride>
  </w:num>
  <w:num w:numId="13" w16cid:durableId="400832606">
    <w:abstractNumId w:val="0"/>
    <w:lvlOverride w:ilvl="0">
      <w:startOverride w:val="4"/>
    </w:lvlOverride>
    <w:lvlOverride w:ilvl="1">
      <w:startOverride w:val="1"/>
    </w:lvlOverride>
  </w:num>
  <w:num w:numId="14" w16cid:durableId="1941058016">
    <w:abstractNumId w:val="10"/>
  </w:num>
  <w:num w:numId="15" w16cid:durableId="335501808">
    <w:abstractNumId w:val="2"/>
  </w:num>
  <w:num w:numId="16" w16cid:durableId="603196278">
    <w:abstractNumId w:val="19"/>
  </w:num>
  <w:num w:numId="17" w16cid:durableId="1900245767">
    <w:abstractNumId w:val="8"/>
  </w:num>
  <w:num w:numId="18" w16cid:durableId="1791391155">
    <w:abstractNumId w:val="11"/>
  </w:num>
  <w:num w:numId="19" w16cid:durableId="1995641102">
    <w:abstractNumId w:val="24"/>
  </w:num>
  <w:num w:numId="20" w16cid:durableId="1977294177">
    <w:abstractNumId w:val="17"/>
  </w:num>
  <w:num w:numId="21" w16cid:durableId="755177012">
    <w:abstractNumId w:val="27"/>
  </w:num>
  <w:num w:numId="22" w16cid:durableId="2083091341">
    <w:abstractNumId w:val="23"/>
  </w:num>
  <w:num w:numId="23" w16cid:durableId="1713723472">
    <w:abstractNumId w:val="14"/>
  </w:num>
  <w:num w:numId="24" w16cid:durableId="62876070">
    <w:abstractNumId w:val="18"/>
  </w:num>
  <w:num w:numId="25" w16cid:durableId="1002585729">
    <w:abstractNumId w:val="5"/>
  </w:num>
  <w:num w:numId="26" w16cid:durableId="737828153">
    <w:abstractNumId w:val="6"/>
  </w:num>
  <w:num w:numId="27" w16cid:durableId="1469128061">
    <w:abstractNumId w:val="1"/>
  </w:num>
  <w:num w:numId="28" w16cid:durableId="18165851">
    <w:abstractNumId w:val="20"/>
  </w:num>
  <w:num w:numId="29" w16cid:durableId="1005127567">
    <w:abstractNumId w:val="12"/>
  </w:num>
  <w:num w:numId="30" w16cid:durableId="420103219">
    <w:abstractNumId w:val="13"/>
  </w:num>
  <w:num w:numId="31" w16cid:durableId="55588766">
    <w:abstractNumId w:val="21"/>
  </w:num>
  <w:num w:numId="32" w16cid:durableId="336421054">
    <w:abstractNumId w:val="3"/>
  </w:num>
  <w:num w:numId="33" w16cid:durableId="2084789344">
    <w:abstractNumId w:val="7"/>
  </w:num>
  <w:num w:numId="34" w16cid:durableId="479538579">
    <w:abstractNumId w:val="9"/>
  </w:num>
  <w:num w:numId="35" w16cid:durableId="1189371803">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55"/>
    <w:rsid w:val="000004F4"/>
    <w:rsid w:val="00000C15"/>
    <w:rsid w:val="00003175"/>
    <w:rsid w:val="0000371C"/>
    <w:rsid w:val="000037F3"/>
    <w:rsid w:val="0000420E"/>
    <w:rsid w:val="000045AA"/>
    <w:rsid w:val="00004A3F"/>
    <w:rsid w:val="00004E5E"/>
    <w:rsid w:val="0000589A"/>
    <w:rsid w:val="00005F8F"/>
    <w:rsid w:val="00007CA5"/>
    <w:rsid w:val="00010F83"/>
    <w:rsid w:val="000117AE"/>
    <w:rsid w:val="00012071"/>
    <w:rsid w:val="000130D0"/>
    <w:rsid w:val="00013F4C"/>
    <w:rsid w:val="000171B2"/>
    <w:rsid w:val="000172C0"/>
    <w:rsid w:val="00020D5A"/>
    <w:rsid w:val="00021210"/>
    <w:rsid w:val="0002200A"/>
    <w:rsid w:val="00023017"/>
    <w:rsid w:val="00024336"/>
    <w:rsid w:val="00024F8B"/>
    <w:rsid w:val="00024F93"/>
    <w:rsid w:val="0002576B"/>
    <w:rsid w:val="00026F90"/>
    <w:rsid w:val="00027920"/>
    <w:rsid w:val="00027DFD"/>
    <w:rsid w:val="00032298"/>
    <w:rsid w:val="00032660"/>
    <w:rsid w:val="00032E6B"/>
    <w:rsid w:val="00033920"/>
    <w:rsid w:val="00034F3E"/>
    <w:rsid w:val="0003559F"/>
    <w:rsid w:val="00036514"/>
    <w:rsid w:val="00036703"/>
    <w:rsid w:val="00036830"/>
    <w:rsid w:val="00037BEB"/>
    <w:rsid w:val="000402F3"/>
    <w:rsid w:val="00040A05"/>
    <w:rsid w:val="00040F38"/>
    <w:rsid w:val="00041329"/>
    <w:rsid w:val="00042AA2"/>
    <w:rsid w:val="00043FA6"/>
    <w:rsid w:val="000442BF"/>
    <w:rsid w:val="000453F1"/>
    <w:rsid w:val="000467E3"/>
    <w:rsid w:val="00046CE5"/>
    <w:rsid w:val="000473F1"/>
    <w:rsid w:val="000475A0"/>
    <w:rsid w:val="00050EDC"/>
    <w:rsid w:val="000518BC"/>
    <w:rsid w:val="00051BFA"/>
    <w:rsid w:val="00052C98"/>
    <w:rsid w:val="00054DAB"/>
    <w:rsid w:val="000557D3"/>
    <w:rsid w:val="00055844"/>
    <w:rsid w:val="0005618E"/>
    <w:rsid w:val="000562E5"/>
    <w:rsid w:val="000600FE"/>
    <w:rsid w:val="00061855"/>
    <w:rsid w:val="00061F92"/>
    <w:rsid w:val="00062010"/>
    <w:rsid w:val="000622E7"/>
    <w:rsid w:val="00062C5B"/>
    <w:rsid w:val="00063D47"/>
    <w:rsid w:val="0006458D"/>
    <w:rsid w:val="000649E4"/>
    <w:rsid w:val="00064C26"/>
    <w:rsid w:val="00065C8B"/>
    <w:rsid w:val="00065D33"/>
    <w:rsid w:val="00065E14"/>
    <w:rsid w:val="000664B7"/>
    <w:rsid w:val="00066556"/>
    <w:rsid w:val="00066A27"/>
    <w:rsid w:val="00067CD3"/>
    <w:rsid w:val="0007128E"/>
    <w:rsid w:val="0007281B"/>
    <w:rsid w:val="00072BFD"/>
    <w:rsid w:val="00072F91"/>
    <w:rsid w:val="00072FE9"/>
    <w:rsid w:val="0007352A"/>
    <w:rsid w:val="00074413"/>
    <w:rsid w:val="000758C4"/>
    <w:rsid w:val="00076599"/>
    <w:rsid w:val="00081813"/>
    <w:rsid w:val="0008259C"/>
    <w:rsid w:val="00082919"/>
    <w:rsid w:val="0008300E"/>
    <w:rsid w:val="000839BB"/>
    <w:rsid w:val="00084CD3"/>
    <w:rsid w:val="00085A7A"/>
    <w:rsid w:val="000862F5"/>
    <w:rsid w:val="00091A3E"/>
    <w:rsid w:val="00091CAD"/>
    <w:rsid w:val="00092023"/>
    <w:rsid w:val="00092BE3"/>
    <w:rsid w:val="00092E9D"/>
    <w:rsid w:val="000936DA"/>
    <w:rsid w:val="00093718"/>
    <w:rsid w:val="00093ECB"/>
    <w:rsid w:val="0009498F"/>
    <w:rsid w:val="00094A63"/>
    <w:rsid w:val="000965C1"/>
    <w:rsid w:val="000968D4"/>
    <w:rsid w:val="00097719"/>
    <w:rsid w:val="00097821"/>
    <w:rsid w:val="000A1335"/>
    <w:rsid w:val="000A263C"/>
    <w:rsid w:val="000A2E88"/>
    <w:rsid w:val="000A5216"/>
    <w:rsid w:val="000A7438"/>
    <w:rsid w:val="000A74AE"/>
    <w:rsid w:val="000B1339"/>
    <w:rsid w:val="000B13AB"/>
    <w:rsid w:val="000B2DE6"/>
    <w:rsid w:val="000B4572"/>
    <w:rsid w:val="000B540B"/>
    <w:rsid w:val="000B668D"/>
    <w:rsid w:val="000B66C0"/>
    <w:rsid w:val="000B6EC4"/>
    <w:rsid w:val="000B7492"/>
    <w:rsid w:val="000B76BE"/>
    <w:rsid w:val="000C048A"/>
    <w:rsid w:val="000C05A8"/>
    <w:rsid w:val="000C0AAA"/>
    <w:rsid w:val="000C214E"/>
    <w:rsid w:val="000C31A7"/>
    <w:rsid w:val="000C3B8D"/>
    <w:rsid w:val="000C4AB3"/>
    <w:rsid w:val="000C5F09"/>
    <w:rsid w:val="000C6579"/>
    <w:rsid w:val="000C7EFD"/>
    <w:rsid w:val="000D01E3"/>
    <w:rsid w:val="000D0ABE"/>
    <w:rsid w:val="000D156E"/>
    <w:rsid w:val="000D215C"/>
    <w:rsid w:val="000D2F43"/>
    <w:rsid w:val="000D3092"/>
    <w:rsid w:val="000D3268"/>
    <w:rsid w:val="000D3391"/>
    <w:rsid w:val="000D424E"/>
    <w:rsid w:val="000D6218"/>
    <w:rsid w:val="000D6B8A"/>
    <w:rsid w:val="000D78A4"/>
    <w:rsid w:val="000D7FE8"/>
    <w:rsid w:val="000E10DF"/>
    <w:rsid w:val="000E1C3F"/>
    <w:rsid w:val="000E1F50"/>
    <w:rsid w:val="000E3E4B"/>
    <w:rsid w:val="000E52AF"/>
    <w:rsid w:val="000E6AAD"/>
    <w:rsid w:val="000F1E18"/>
    <w:rsid w:val="000F1FFB"/>
    <w:rsid w:val="000F2742"/>
    <w:rsid w:val="000F2879"/>
    <w:rsid w:val="000F29A1"/>
    <w:rsid w:val="000F2D65"/>
    <w:rsid w:val="000F3CDA"/>
    <w:rsid w:val="000F42F2"/>
    <w:rsid w:val="000F45F0"/>
    <w:rsid w:val="000F5096"/>
    <w:rsid w:val="000F574F"/>
    <w:rsid w:val="000F61CD"/>
    <w:rsid w:val="000F64DC"/>
    <w:rsid w:val="000F670D"/>
    <w:rsid w:val="0010052C"/>
    <w:rsid w:val="001013E7"/>
    <w:rsid w:val="001028A1"/>
    <w:rsid w:val="001033C0"/>
    <w:rsid w:val="001044DB"/>
    <w:rsid w:val="00105782"/>
    <w:rsid w:val="0010605C"/>
    <w:rsid w:val="00106080"/>
    <w:rsid w:val="0010738D"/>
    <w:rsid w:val="001106B3"/>
    <w:rsid w:val="001108B2"/>
    <w:rsid w:val="001152BC"/>
    <w:rsid w:val="00115AB8"/>
    <w:rsid w:val="00120A03"/>
    <w:rsid w:val="00121699"/>
    <w:rsid w:val="00124C12"/>
    <w:rsid w:val="001270EE"/>
    <w:rsid w:val="00130546"/>
    <w:rsid w:val="001313B6"/>
    <w:rsid w:val="00131B97"/>
    <w:rsid w:val="00132C61"/>
    <w:rsid w:val="0013330B"/>
    <w:rsid w:val="00133341"/>
    <w:rsid w:val="00133388"/>
    <w:rsid w:val="00133EB4"/>
    <w:rsid w:val="00136C10"/>
    <w:rsid w:val="001409C1"/>
    <w:rsid w:val="00140D4D"/>
    <w:rsid w:val="001412E2"/>
    <w:rsid w:val="00142790"/>
    <w:rsid w:val="00144337"/>
    <w:rsid w:val="00144EA6"/>
    <w:rsid w:val="0014594F"/>
    <w:rsid w:val="00145A4E"/>
    <w:rsid w:val="001465C8"/>
    <w:rsid w:val="00146BBD"/>
    <w:rsid w:val="00150E39"/>
    <w:rsid w:val="00151F1C"/>
    <w:rsid w:val="00153CD7"/>
    <w:rsid w:val="00155C1D"/>
    <w:rsid w:val="00155F19"/>
    <w:rsid w:val="00156007"/>
    <w:rsid w:val="001561B7"/>
    <w:rsid w:val="00157718"/>
    <w:rsid w:val="00157EB1"/>
    <w:rsid w:val="00161C59"/>
    <w:rsid w:val="0016215B"/>
    <w:rsid w:val="00162939"/>
    <w:rsid w:val="00162C35"/>
    <w:rsid w:val="001658E6"/>
    <w:rsid w:val="00165EDB"/>
    <w:rsid w:val="00167E12"/>
    <w:rsid w:val="00170679"/>
    <w:rsid w:val="00171A3D"/>
    <w:rsid w:val="001722C1"/>
    <w:rsid w:val="001742F8"/>
    <w:rsid w:val="0017438A"/>
    <w:rsid w:val="001774D0"/>
    <w:rsid w:val="00177532"/>
    <w:rsid w:val="00177DC4"/>
    <w:rsid w:val="00180B1C"/>
    <w:rsid w:val="00180C8C"/>
    <w:rsid w:val="0018354F"/>
    <w:rsid w:val="00183E43"/>
    <w:rsid w:val="00183F2C"/>
    <w:rsid w:val="00183F49"/>
    <w:rsid w:val="001840E3"/>
    <w:rsid w:val="001841A4"/>
    <w:rsid w:val="00184EC5"/>
    <w:rsid w:val="0018502C"/>
    <w:rsid w:val="001851EE"/>
    <w:rsid w:val="00185406"/>
    <w:rsid w:val="00185F72"/>
    <w:rsid w:val="001861F8"/>
    <w:rsid w:val="00186B68"/>
    <w:rsid w:val="00187B16"/>
    <w:rsid w:val="00190766"/>
    <w:rsid w:val="00191194"/>
    <w:rsid w:val="00191B8A"/>
    <w:rsid w:val="001920A1"/>
    <w:rsid w:val="00192969"/>
    <w:rsid w:val="00192AD7"/>
    <w:rsid w:val="00193DFD"/>
    <w:rsid w:val="00195FB6"/>
    <w:rsid w:val="00196A5A"/>
    <w:rsid w:val="001976EE"/>
    <w:rsid w:val="00197B11"/>
    <w:rsid w:val="001A08FA"/>
    <w:rsid w:val="001A0A8B"/>
    <w:rsid w:val="001A0B52"/>
    <w:rsid w:val="001A15ED"/>
    <w:rsid w:val="001A225F"/>
    <w:rsid w:val="001A3948"/>
    <w:rsid w:val="001A42DF"/>
    <w:rsid w:val="001A437A"/>
    <w:rsid w:val="001A43B4"/>
    <w:rsid w:val="001A6010"/>
    <w:rsid w:val="001A628B"/>
    <w:rsid w:val="001A6413"/>
    <w:rsid w:val="001A6D56"/>
    <w:rsid w:val="001A71B9"/>
    <w:rsid w:val="001A7AA2"/>
    <w:rsid w:val="001B0022"/>
    <w:rsid w:val="001B0FE7"/>
    <w:rsid w:val="001B0FFD"/>
    <w:rsid w:val="001B101C"/>
    <w:rsid w:val="001B1197"/>
    <w:rsid w:val="001B1E2A"/>
    <w:rsid w:val="001B2909"/>
    <w:rsid w:val="001B32E9"/>
    <w:rsid w:val="001B3910"/>
    <w:rsid w:val="001B43E9"/>
    <w:rsid w:val="001B58F0"/>
    <w:rsid w:val="001B5F93"/>
    <w:rsid w:val="001B7221"/>
    <w:rsid w:val="001C0264"/>
    <w:rsid w:val="001C144E"/>
    <w:rsid w:val="001C1566"/>
    <w:rsid w:val="001C1723"/>
    <w:rsid w:val="001C179A"/>
    <w:rsid w:val="001C20AE"/>
    <w:rsid w:val="001C3B37"/>
    <w:rsid w:val="001C4DF3"/>
    <w:rsid w:val="001C5151"/>
    <w:rsid w:val="001C5713"/>
    <w:rsid w:val="001C5D46"/>
    <w:rsid w:val="001C6057"/>
    <w:rsid w:val="001C660C"/>
    <w:rsid w:val="001C679B"/>
    <w:rsid w:val="001C7367"/>
    <w:rsid w:val="001C77DD"/>
    <w:rsid w:val="001D0D77"/>
    <w:rsid w:val="001D2A8D"/>
    <w:rsid w:val="001D3DE5"/>
    <w:rsid w:val="001D51F8"/>
    <w:rsid w:val="001D53D8"/>
    <w:rsid w:val="001D55A8"/>
    <w:rsid w:val="001D69C4"/>
    <w:rsid w:val="001D6BFF"/>
    <w:rsid w:val="001D6CEC"/>
    <w:rsid w:val="001D6F7A"/>
    <w:rsid w:val="001D730B"/>
    <w:rsid w:val="001E05BA"/>
    <w:rsid w:val="001E08EA"/>
    <w:rsid w:val="001E0B1D"/>
    <w:rsid w:val="001E174C"/>
    <w:rsid w:val="001E19D2"/>
    <w:rsid w:val="001E1E49"/>
    <w:rsid w:val="001E29ED"/>
    <w:rsid w:val="001E4C0D"/>
    <w:rsid w:val="001E6B20"/>
    <w:rsid w:val="001E6FF5"/>
    <w:rsid w:val="001F05DB"/>
    <w:rsid w:val="001F109F"/>
    <w:rsid w:val="001F142E"/>
    <w:rsid w:val="001F15EE"/>
    <w:rsid w:val="001F169C"/>
    <w:rsid w:val="001F16D6"/>
    <w:rsid w:val="001F1A6E"/>
    <w:rsid w:val="001F351F"/>
    <w:rsid w:val="001F576A"/>
    <w:rsid w:val="001F62EB"/>
    <w:rsid w:val="001F6AFE"/>
    <w:rsid w:val="00200C6A"/>
    <w:rsid w:val="00202677"/>
    <w:rsid w:val="002028B3"/>
    <w:rsid w:val="00202AC3"/>
    <w:rsid w:val="00202CEA"/>
    <w:rsid w:val="00202D07"/>
    <w:rsid w:val="00202F9F"/>
    <w:rsid w:val="00203AE9"/>
    <w:rsid w:val="00204AAB"/>
    <w:rsid w:val="00207BFC"/>
    <w:rsid w:val="00207F87"/>
    <w:rsid w:val="00210587"/>
    <w:rsid w:val="00210E9B"/>
    <w:rsid w:val="00212D3F"/>
    <w:rsid w:val="00213E4E"/>
    <w:rsid w:val="002146D3"/>
    <w:rsid w:val="00217CDC"/>
    <w:rsid w:val="00220247"/>
    <w:rsid w:val="00220BCA"/>
    <w:rsid w:val="0022160A"/>
    <w:rsid w:val="00221B81"/>
    <w:rsid w:val="00222D64"/>
    <w:rsid w:val="0022343C"/>
    <w:rsid w:val="00223A1C"/>
    <w:rsid w:val="00224F6A"/>
    <w:rsid w:val="002253DC"/>
    <w:rsid w:val="002254C6"/>
    <w:rsid w:val="0022666D"/>
    <w:rsid w:val="00226BA0"/>
    <w:rsid w:val="002276A8"/>
    <w:rsid w:val="00227D14"/>
    <w:rsid w:val="00232E17"/>
    <w:rsid w:val="0023371A"/>
    <w:rsid w:val="0023397B"/>
    <w:rsid w:val="00233C0F"/>
    <w:rsid w:val="002354B5"/>
    <w:rsid w:val="00235CC1"/>
    <w:rsid w:val="0023711F"/>
    <w:rsid w:val="0024002F"/>
    <w:rsid w:val="00240277"/>
    <w:rsid w:val="002406F3"/>
    <w:rsid w:val="00240C7D"/>
    <w:rsid w:val="0024170B"/>
    <w:rsid w:val="00242378"/>
    <w:rsid w:val="002427F0"/>
    <w:rsid w:val="00242B21"/>
    <w:rsid w:val="00242CF0"/>
    <w:rsid w:val="00243BE7"/>
    <w:rsid w:val="00243E2F"/>
    <w:rsid w:val="0024406A"/>
    <w:rsid w:val="00244E1B"/>
    <w:rsid w:val="00245465"/>
    <w:rsid w:val="00245731"/>
    <w:rsid w:val="00246648"/>
    <w:rsid w:val="002467AF"/>
    <w:rsid w:val="002509F6"/>
    <w:rsid w:val="00251103"/>
    <w:rsid w:val="00251A5F"/>
    <w:rsid w:val="00251B58"/>
    <w:rsid w:val="00251F12"/>
    <w:rsid w:val="00252174"/>
    <w:rsid w:val="0025217F"/>
    <w:rsid w:val="002524BE"/>
    <w:rsid w:val="0025308B"/>
    <w:rsid w:val="00253413"/>
    <w:rsid w:val="002542AE"/>
    <w:rsid w:val="002546A5"/>
    <w:rsid w:val="00255698"/>
    <w:rsid w:val="002568AD"/>
    <w:rsid w:val="00257F01"/>
    <w:rsid w:val="00257FD2"/>
    <w:rsid w:val="002615FC"/>
    <w:rsid w:val="0026178B"/>
    <w:rsid w:val="00261ADA"/>
    <w:rsid w:val="00261FD0"/>
    <w:rsid w:val="0026206A"/>
    <w:rsid w:val="00262FAC"/>
    <w:rsid w:val="0026378F"/>
    <w:rsid w:val="002637CD"/>
    <w:rsid w:val="002645FC"/>
    <w:rsid w:val="00264F2B"/>
    <w:rsid w:val="002652E0"/>
    <w:rsid w:val="0026623A"/>
    <w:rsid w:val="00266508"/>
    <w:rsid w:val="002666BE"/>
    <w:rsid w:val="00266945"/>
    <w:rsid w:val="00267B11"/>
    <w:rsid w:val="00267F9D"/>
    <w:rsid w:val="002703A5"/>
    <w:rsid w:val="00270A45"/>
    <w:rsid w:val="00272751"/>
    <w:rsid w:val="00272D18"/>
    <w:rsid w:val="0027353D"/>
    <w:rsid w:val="002746ED"/>
    <w:rsid w:val="00274742"/>
    <w:rsid w:val="002750AC"/>
    <w:rsid w:val="0027665C"/>
    <w:rsid w:val="0028004F"/>
    <w:rsid w:val="00280CDD"/>
    <w:rsid w:val="00280DB5"/>
    <w:rsid w:val="002810A3"/>
    <w:rsid w:val="0028171F"/>
    <w:rsid w:val="00282BB9"/>
    <w:rsid w:val="00282CC7"/>
    <w:rsid w:val="00283C72"/>
    <w:rsid w:val="00283E87"/>
    <w:rsid w:val="00284355"/>
    <w:rsid w:val="00286C20"/>
    <w:rsid w:val="0028714B"/>
    <w:rsid w:val="00287513"/>
    <w:rsid w:val="002900ED"/>
    <w:rsid w:val="00290A0D"/>
    <w:rsid w:val="00291D35"/>
    <w:rsid w:val="00292141"/>
    <w:rsid w:val="002930BA"/>
    <w:rsid w:val="0029388B"/>
    <w:rsid w:val="0029482B"/>
    <w:rsid w:val="00294A6D"/>
    <w:rsid w:val="00294B38"/>
    <w:rsid w:val="002950DB"/>
    <w:rsid w:val="00296741"/>
    <w:rsid w:val="00296A8F"/>
    <w:rsid w:val="00296BB8"/>
    <w:rsid w:val="002979C8"/>
    <w:rsid w:val="002A02F8"/>
    <w:rsid w:val="002A0C5C"/>
    <w:rsid w:val="002A12E9"/>
    <w:rsid w:val="002A185C"/>
    <w:rsid w:val="002A1C4A"/>
    <w:rsid w:val="002A2533"/>
    <w:rsid w:val="002A28E9"/>
    <w:rsid w:val="002A32EF"/>
    <w:rsid w:val="002A39E8"/>
    <w:rsid w:val="002A3A8F"/>
    <w:rsid w:val="002A3AA8"/>
    <w:rsid w:val="002A3C11"/>
    <w:rsid w:val="002A53FE"/>
    <w:rsid w:val="002A6146"/>
    <w:rsid w:val="002A793A"/>
    <w:rsid w:val="002B0191"/>
    <w:rsid w:val="002B0623"/>
    <w:rsid w:val="002B0D5A"/>
    <w:rsid w:val="002B1FE4"/>
    <w:rsid w:val="002B2958"/>
    <w:rsid w:val="002B3D5F"/>
    <w:rsid w:val="002B3F84"/>
    <w:rsid w:val="002B4485"/>
    <w:rsid w:val="002B4ADF"/>
    <w:rsid w:val="002B64A4"/>
    <w:rsid w:val="002B658D"/>
    <w:rsid w:val="002B6AC2"/>
    <w:rsid w:val="002C17BC"/>
    <w:rsid w:val="002C3177"/>
    <w:rsid w:val="002C69F0"/>
    <w:rsid w:val="002C6F5E"/>
    <w:rsid w:val="002D0461"/>
    <w:rsid w:val="002D0FB3"/>
    <w:rsid w:val="002D16F4"/>
    <w:rsid w:val="002D2B3F"/>
    <w:rsid w:val="002D2DEF"/>
    <w:rsid w:val="002D5C16"/>
    <w:rsid w:val="002D641C"/>
    <w:rsid w:val="002D6741"/>
    <w:rsid w:val="002D6893"/>
    <w:rsid w:val="002D7B28"/>
    <w:rsid w:val="002D7CFA"/>
    <w:rsid w:val="002E1153"/>
    <w:rsid w:val="002E22AF"/>
    <w:rsid w:val="002E464F"/>
    <w:rsid w:val="002E520D"/>
    <w:rsid w:val="002E5C4A"/>
    <w:rsid w:val="002E5E37"/>
    <w:rsid w:val="002E5F46"/>
    <w:rsid w:val="002E6413"/>
    <w:rsid w:val="002E6C36"/>
    <w:rsid w:val="002E7DAD"/>
    <w:rsid w:val="002F228F"/>
    <w:rsid w:val="002F232B"/>
    <w:rsid w:val="002F4092"/>
    <w:rsid w:val="002F4848"/>
    <w:rsid w:val="002F4A99"/>
    <w:rsid w:val="002F5093"/>
    <w:rsid w:val="002F588C"/>
    <w:rsid w:val="002F63D1"/>
    <w:rsid w:val="002F6D94"/>
    <w:rsid w:val="00301312"/>
    <w:rsid w:val="00301729"/>
    <w:rsid w:val="003032C8"/>
    <w:rsid w:val="00303FAA"/>
    <w:rsid w:val="00306976"/>
    <w:rsid w:val="0030711A"/>
    <w:rsid w:val="00307A00"/>
    <w:rsid w:val="003102A8"/>
    <w:rsid w:val="003109CC"/>
    <w:rsid w:val="00310C25"/>
    <w:rsid w:val="00311318"/>
    <w:rsid w:val="00311ED1"/>
    <w:rsid w:val="003147E5"/>
    <w:rsid w:val="00314B83"/>
    <w:rsid w:val="00315EC6"/>
    <w:rsid w:val="00316EB8"/>
    <w:rsid w:val="003172E7"/>
    <w:rsid w:val="00317FF7"/>
    <w:rsid w:val="00320C6E"/>
    <w:rsid w:val="00320DA0"/>
    <w:rsid w:val="003218B4"/>
    <w:rsid w:val="00322028"/>
    <w:rsid w:val="00324199"/>
    <w:rsid w:val="00324644"/>
    <w:rsid w:val="00325111"/>
    <w:rsid w:val="003258D7"/>
    <w:rsid w:val="00325C73"/>
    <w:rsid w:val="00326705"/>
    <w:rsid w:val="00327509"/>
    <w:rsid w:val="00327FC5"/>
    <w:rsid w:val="003303D6"/>
    <w:rsid w:val="003319E1"/>
    <w:rsid w:val="00331B24"/>
    <w:rsid w:val="00332B2A"/>
    <w:rsid w:val="0033336B"/>
    <w:rsid w:val="003349AD"/>
    <w:rsid w:val="0033520D"/>
    <w:rsid w:val="00335621"/>
    <w:rsid w:val="003373F9"/>
    <w:rsid w:val="00337782"/>
    <w:rsid w:val="0033789F"/>
    <w:rsid w:val="00337B4C"/>
    <w:rsid w:val="00337C58"/>
    <w:rsid w:val="003409DD"/>
    <w:rsid w:val="003412C5"/>
    <w:rsid w:val="00341D97"/>
    <w:rsid w:val="00342A83"/>
    <w:rsid w:val="0034309C"/>
    <w:rsid w:val="0034391F"/>
    <w:rsid w:val="00343A7F"/>
    <w:rsid w:val="00343FB7"/>
    <w:rsid w:val="00344A04"/>
    <w:rsid w:val="00346296"/>
    <w:rsid w:val="0035064F"/>
    <w:rsid w:val="00350CF9"/>
    <w:rsid w:val="003510E3"/>
    <w:rsid w:val="00352551"/>
    <w:rsid w:val="003529FF"/>
    <w:rsid w:val="003546BC"/>
    <w:rsid w:val="003546FC"/>
    <w:rsid w:val="00354866"/>
    <w:rsid w:val="00356CE9"/>
    <w:rsid w:val="00356E46"/>
    <w:rsid w:val="003608CA"/>
    <w:rsid w:val="003624ED"/>
    <w:rsid w:val="00362CED"/>
    <w:rsid w:val="00365773"/>
    <w:rsid w:val="00366214"/>
    <w:rsid w:val="00366785"/>
    <w:rsid w:val="00366A08"/>
    <w:rsid w:val="003673D8"/>
    <w:rsid w:val="003677E2"/>
    <w:rsid w:val="00367E92"/>
    <w:rsid w:val="00372239"/>
    <w:rsid w:val="00372335"/>
    <w:rsid w:val="00372545"/>
    <w:rsid w:val="00374A81"/>
    <w:rsid w:val="00375F6E"/>
    <w:rsid w:val="00376DD3"/>
    <w:rsid w:val="003774D8"/>
    <w:rsid w:val="00377C0A"/>
    <w:rsid w:val="00377D8A"/>
    <w:rsid w:val="00380257"/>
    <w:rsid w:val="00380F23"/>
    <w:rsid w:val="0038133A"/>
    <w:rsid w:val="00382307"/>
    <w:rsid w:val="0038474D"/>
    <w:rsid w:val="00387A6F"/>
    <w:rsid w:val="00391428"/>
    <w:rsid w:val="003918B2"/>
    <w:rsid w:val="00391A6A"/>
    <w:rsid w:val="003926B8"/>
    <w:rsid w:val="003926F6"/>
    <w:rsid w:val="00393A35"/>
    <w:rsid w:val="00393EDA"/>
    <w:rsid w:val="00394060"/>
    <w:rsid w:val="00395320"/>
    <w:rsid w:val="0039582F"/>
    <w:rsid w:val="00395895"/>
    <w:rsid w:val="0039688B"/>
    <w:rsid w:val="00396C83"/>
    <w:rsid w:val="003971A8"/>
    <w:rsid w:val="003A08F9"/>
    <w:rsid w:val="003A3852"/>
    <w:rsid w:val="003A4ACB"/>
    <w:rsid w:val="003A6197"/>
    <w:rsid w:val="003A6D98"/>
    <w:rsid w:val="003A7767"/>
    <w:rsid w:val="003B035E"/>
    <w:rsid w:val="003B0976"/>
    <w:rsid w:val="003B1062"/>
    <w:rsid w:val="003B1A7D"/>
    <w:rsid w:val="003B20DE"/>
    <w:rsid w:val="003B2F90"/>
    <w:rsid w:val="003B30C7"/>
    <w:rsid w:val="003B354E"/>
    <w:rsid w:val="003B3DDB"/>
    <w:rsid w:val="003B3EA9"/>
    <w:rsid w:val="003B4424"/>
    <w:rsid w:val="003B4A98"/>
    <w:rsid w:val="003B5D20"/>
    <w:rsid w:val="003B6976"/>
    <w:rsid w:val="003B7896"/>
    <w:rsid w:val="003C0952"/>
    <w:rsid w:val="003C1390"/>
    <w:rsid w:val="003C1C3D"/>
    <w:rsid w:val="003C1E1E"/>
    <w:rsid w:val="003C21DC"/>
    <w:rsid w:val="003C4306"/>
    <w:rsid w:val="003C7DF3"/>
    <w:rsid w:val="003D01F1"/>
    <w:rsid w:val="003D0D43"/>
    <w:rsid w:val="003D183D"/>
    <w:rsid w:val="003D6011"/>
    <w:rsid w:val="003D6771"/>
    <w:rsid w:val="003D678E"/>
    <w:rsid w:val="003D6B47"/>
    <w:rsid w:val="003D70C4"/>
    <w:rsid w:val="003D757F"/>
    <w:rsid w:val="003D7D7D"/>
    <w:rsid w:val="003E0E4B"/>
    <w:rsid w:val="003E11A9"/>
    <w:rsid w:val="003E13A7"/>
    <w:rsid w:val="003E1FCB"/>
    <w:rsid w:val="003E2409"/>
    <w:rsid w:val="003E24F6"/>
    <w:rsid w:val="003E34BE"/>
    <w:rsid w:val="003E39E9"/>
    <w:rsid w:val="003E6E0C"/>
    <w:rsid w:val="003E74B9"/>
    <w:rsid w:val="003E7A70"/>
    <w:rsid w:val="003E7AF7"/>
    <w:rsid w:val="003E7D76"/>
    <w:rsid w:val="003E7E19"/>
    <w:rsid w:val="003F01A2"/>
    <w:rsid w:val="003F1559"/>
    <w:rsid w:val="003F23BD"/>
    <w:rsid w:val="003F267F"/>
    <w:rsid w:val="003F2856"/>
    <w:rsid w:val="003F2A1F"/>
    <w:rsid w:val="003F3284"/>
    <w:rsid w:val="003F39E9"/>
    <w:rsid w:val="003F3C80"/>
    <w:rsid w:val="003F41BA"/>
    <w:rsid w:val="003F64C6"/>
    <w:rsid w:val="003F6AAC"/>
    <w:rsid w:val="003F6C3C"/>
    <w:rsid w:val="004005CD"/>
    <w:rsid w:val="00400F3C"/>
    <w:rsid w:val="00403C64"/>
    <w:rsid w:val="00403C7B"/>
    <w:rsid w:val="00404116"/>
    <w:rsid w:val="004044A0"/>
    <w:rsid w:val="00405041"/>
    <w:rsid w:val="0040583D"/>
    <w:rsid w:val="00406565"/>
    <w:rsid w:val="004104E6"/>
    <w:rsid w:val="00412F64"/>
    <w:rsid w:val="00413BAD"/>
    <w:rsid w:val="00413BC4"/>
    <w:rsid w:val="004150DC"/>
    <w:rsid w:val="0041556C"/>
    <w:rsid w:val="00415775"/>
    <w:rsid w:val="00416D17"/>
    <w:rsid w:val="00416E37"/>
    <w:rsid w:val="00417928"/>
    <w:rsid w:val="004179AF"/>
    <w:rsid w:val="00417B5A"/>
    <w:rsid w:val="00417B89"/>
    <w:rsid w:val="00420126"/>
    <w:rsid w:val="00422E16"/>
    <w:rsid w:val="0042470B"/>
    <w:rsid w:val="00425796"/>
    <w:rsid w:val="004258EB"/>
    <w:rsid w:val="004261CC"/>
    <w:rsid w:val="00427169"/>
    <w:rsid w:val="00430185"/>
    <w:rsid w:val="004305C7"/>
    <w:rsid w:val="00431FDE"/>
    <w:rsid w:val="004321D6"/>
    <w:rsid w:val="004322BD"/>
    <w:rsid w:val="00432494"/>
    <w:rsid w:val="0043260B"/>
    <w:rsid w:val="004332ED"/>
    <w:rsid w:val="0043434F"/>
    <w:rsid w:val="00434C53"/>
    <w:rsid w:val="004350AC"/>
    <w:rsid w:val="00435325"/>
    <w:rsid w:val="00437B9E"/>
    <w:rsid w:val="00442A0C"/>
    <w:rsid w:val="00442C3E"/>
    <w:rsid w:val="00443FC6"/>
    <w:rsid w:val="00444302"/>
    <w:rsid w:val="004449A0"/>
    <w:rsid w:val="00445E50"/>
    <w:rsid w:val="004464E2"/>
    <w:rsid w:val="004465AE"/>
    <w:rsid w:val="00446738"/>
    <w:rsid w:val="00446A53"/>
    <w:rsid w:val="004500E2"/>
    <w:rsid w:val="004503D1"/>
    <w:rsid w:val="004507F8"/>
    <w:rsid w:val="004531B5"/>
    <w:rsid w:val="00456A0B"/>
    <w:rsid w:val="00460CA7"/>
    <w:rsid w:val="00461488"/>
    <w:rsid w:val="00461A91"/>
    <w:rsid w:val="00462E5D"/>
    <w:rsid w:val="004633AE"/>
    <w:rsid w:val="00464120"/>
    <w:rsid w:val="00464726"/>
    <w:rsid w:val="00464EE2"/>
    <w:rsid w:val="00466B47"/>
    <w:rsid w:val="00466FA9"/>
    <w:rsid w:val="004672DB"/>
    <w:rsid w:val="0046767F"/>
    <w:rsid w:val="0046774B"/>
    <w:rsid w:val="00470567"/>
    <w:rsid w:val="00470805"/>
    <w:rsid w:val="00471405"/>
    <w:rsid w:val="00471434"/>
    <w:rsid w:val="00472CE4"/>
    <w:rsid w:val="00473D98"/>
    <w:rsid w:val="00473E5A"/>
    <w:rsid w:val="0047417C"/>
    <w:rsid w:val="0047465D"/>
    <w:rsid w:val="00474740"/>
    <w:rsid w:val="0047525B"/>
    <w:rsid w:val="00477BB5"/>
    <w:rsid w:val="00480EC7"/>
    <w:rsid w:val="00482E7E"/>
    <w:rsid w:val="00483C14"/>
    <w:rsid w:val="00484304"/>
    <w:rsid w:val="004852F7"/>
    <w:rsid w:val="00486C17"/>
    <w:rsid w:val="004871EC"/>
    <w:rsid w:val="004875B7"/>
    <w:rsid w:val="00487C4D"/>
    <w:rsid w:val="00490A0B"/>
    <w:rsid w:val="0049211E"/>
    <w:rsid w:val="0049234C"/>
    <w:rsid w:val="00495AE5"/>
    <w:rsid w:val="00496913"/>
    <w:rsid w:val="00496A27"/>
    <w:rsid w:val="004979EA"/>
    <w:rsid w:val="004A0070"/>
    <w:rsid w:val="004A13C8"/>
    <w:rsid w:val="004A1C81"/>
    <w:rsid w:val="004A3046"/>
    <w:rsid w:val="004A4AC3"/>
    <w:rsid w:val="004A5F0C"/>
    <w:rsid w:val="004A6D1B"/>
    <w:rsid w:val="004B03A6"/>
    <w:rsid w:val="004B09F6"/>
    <w:rsid w:val="004B1705"/>
    <w:rsid w:val="004B17BE"/>
    <w:rsid w:val="004B274E"/>
    <w:rsid w:val="004B2D8B"/>
    <w:rsid w:val="004B3152"/>
    <w:rsid w:val="004B32DA"/>
    <w:rsid w:val="004B3901"/>
    <w:rsid w:val="004B3CC9"/>
    <w:rsid w:val="004B413B"/>
    <w:rsid w:val="004B4BF6"/>
    <w:rsid w:val="004B5FDE"/>
    <w:rsid w:val="004B6D21"/>
    <w:rsid w:val="004B700E"/>
    <w:rsid w:val="004B74A4"/>
    <w:rsid w:val="004C0691"/>
    <w:rsid w:val="004C0951"/>
    <w:rsid w:val="004C175C"/>
    <w:rsid w:val="004C193E"/>
    <w:rsid w:val="004C27E8"/>
    <w:rsid w:val="004C3024"/>
    <w:rsid w:val="004C49ED"/>
    <w:rsid w:val="004C5300"/>
    <w:rsid w:val="004C5DF3"/>
    <w:rsid w:val="004C7949"/>
    <w:rsid w:val="004D0210"/>
    <w:rsid w:val="004D0EE1"/>
    <w:rsid w:val="004D1DEA"/>
    <w:rsid w:val="004D2CC4"/>
    <w:rsid w:val="004D31DB"/>
    <w:rsid w:val="004D3CAD"/>
    <w:rsid w:val="004D3D5D"/>
    <w:rsid w:val="004D5340"/>
    <w:rsid w:val="004D54D5"/>
    <w:rsid w:val="004D65F2"/>
    <w:rsid w:val="004D7CA4"/>
    <w:rsid w:val="004E0C46"/>
    <w:rsid w:val="004E26FB"/>
    <w:rsid w:val="004E2976"/>
    <w:rsid w:val="004E3B36"/>
    <w:rsid w:val="004E4EF3"/>
    <w:rsid w:val="004E5916"/>
    <w:rsid w:val="004E5FCA"/>
    <w:rsid w:val="004E6224"/>
    <w:rsid w:val="004E65F1"/>
    <w:rsid w:val="004E6A0A"/>
    <w:rsid w:val="004E6DE4"/>
    <w:rsid w:val="004F025C"/>
    <w:rsid w:val="004F0E8E"/>
    <w:rsid w:val="004F2122"/>
    <w:rsid w:val="004F43C2"/>
    <w:rsid w:val="004F48DD"/>
    <w:rsid w:val="004F4D7A"/>
    <w:rsid w:val="004F6958"/>
    <w:rsid w:val="004F6DFB"/>
    <w:rsid w:val="004F6E10"/>
    <w:rsid w:val="00500791"/>
    <w:rsid w:val="0050292A"/>
    <w:rsid w:val="00502A7F"/>
    <w:rsid w:val="00505902"/>
    <w:rsid w:val="00507164"/>
    <w:rsid w:val="0050764E"/>
    <w:rsid w:val="00507FA0"/>
    <w:rsid w:val="00510B42"/>
    <w:rsid w:val="00510FB3"/>
    <w:rsid w:val="00511681"/>
    <w:rsid w:val="00511C02"/>
    <w:rsid w:val="00512202"/>
    <w:rsid w:val="005128B4"/>
    <w:rsid w:val="00512BEC"/>
    <w:rsid w:val="0051399D"/>
    <w:rsid w:val="0051469B"/>
    <w:rsid w:val="0051550B"/>
    <w:rsid w:val="00516ED1"/>
    <w:rsid w:val="00517900"/>
    <w:rsid w:val="00517B6F"/>
    <w:rsid w:val="005200EB"/>
    <w:rsid w:val="00520BCB"/>
    <w:rsid w:val="00521157"/>
    <w:rsid w:val="00521244"/>
    <w:rsid w:val="005214AF"/>
    <w:rsid w:val="005217D5"/>
    <w:rsid w:val="00521B1A"/>
    <w:rsid w:val="00522AB0"/>
    <w:rsid w:val="005230D1"/>
    <w:rsid w:val="005231C1"/>
    <w:rsid w:val="005238F3"/>
    <w:rsid w:val="00523A4B"/>
    <w:rsid w:val="005240A1"/>
    <w:rsid w:val="00524A12"/>
    <w:rsid w:val="00524F75"/>
    <w:rsid w:val="00525389"/>
    <w:rsid w:val="00525FE2"/>
    <w:rsid w:val="00526451"/>
    <w:rsid w:val="00526986"/>
    <w:rsid w:val="00526DC0"/>
    <w:rsid w:val="005278F4"/>
    <w:rsid w:val="00527A60"/>
    <w:rsid w:val="00530806"/>
    <w:rsid w:val="00530FF9"/>
    <w:rsid w:val="00531C56"/>
    <w:rsid w:val="00531F29"/>
    <w:rsid w:val="00532E97"/>
    <w:rsid w:val="005341CD"/>
    <w:rsid w:val="005342FF"/>
    <w:rsid w:val="005359B6"/>
    <w:rsid w:val="005363F6"/>
    <w:rsid w:val="00537CEE"/>
    <w:rsid w:val="00541A65"/>
    <w:rsid w:val="0054305C"/>
    <w:rsid w:val="0054414E"/>
    <w:rsid w:val="0054474F"/>
    <w:rsid w:val="00544E23"/>
    <w:rsid w:val="005459D7"/>
    <w:rsid w:val="00546588"/>
    <w:rsid w:val="00546C7C"/>
    <w:rsid w:val="0054781C"/>
    <w:rsid w:val="00551AA1"/>
    <w:rsid w:val="005521DA"/>
    <w:rsid w:val="005539EF"/>
    <w:rsid w:val="00553D19"/>
    <w:rsid w:val="00557F6E"/>
    <w:rsid w:val="005601E2"/>
    <w:rsid w:val="005605BC"/>
    <w:rsid w:val="0056184F"/>
    <w:rsid w:val="0056387F"/>
    <w:rsid w:val="00563C94"/>
    <w:rsid w:val="00565581"/>
    <w:rsid w:val="005667E2"/>
    <w:rsid w:val="00566FC5"/>
    <w:rsid w:val="00567220"/>
    <w:rsid w:val="005703D8"/>
    <w:rsid w:val="00570EF4"/>
    <w:rsid w:val="00571285"/>
    <w:rsid w:val="005717E9"/>
    <w:rsid w:val="005719FB"/>
    <w:rsid w:val="005727D0"/>
    <w:rsid w:val="005728DF"/>
    <w:rsid w:val="005736A4"/>
    <w:rsid w:val="005749D8"/>
    <w:rsid w:val="00574F28"/>
    <w:rsid w:val="0057674B"/>
    <w:rsid w:val="005775D7"/>
    <w:rsid w:val="00582317"/>
    <w:rsid w:val="00582692"/>
    <w:rsid w:val="00582B72"/>
    <w:rsid w:val="00583719"/>
    <w:rsid w:val="0058574B"/>
    <w:rsid w:val="00585F4E"/>
    <w:rsid w:val="00590562"/>
    <w:rsid w:val="00591085"/>
    <w:rsid w:val="005918D2"/>
    <w:rsid w:val="00591D62"/>
    <w:rsid w:val="00592F28"/>
    <w:rsid w:val="00593122"/>
    <w:rsid w:val="00593558"/>
    <w:rsid w:val="00593FB7"/>
    <w:rsid w:val="0059513E"/>
    <w:rsid w:val="00596D19"/>
    <w:rsid w:val="00597ACF"/>
    <w:rsid w:val="005A0F32"/>
    <w:rsid w:val="005A0F73"/>
    <w:rsid w:val="005A101E"/>
    <w:rsid w:val="005A1CC7"/>
    <w:rsid w:val="005A32C4"/>
    <w:rsid w:val="005A3ABF"/>
    <w:rsid w:val="005A5014"/>
    <w:rsid w:val="005A6D5D"/>
    <w:rsid w:val="005B10A5"/>
    <w:rsid w:val="005B1B96"/>
    <w:rsid w:val="005B1ED4"/>
    <w:rsid w:val="005B2265"/>
    <w:rsid w:val="005B2513"/>
    <w:rsid w:val="005B3E07"/>
    <w:rsid w:val="005B4D1F"/>
    <w:rsid w:val="005B6B50"/>
    <w:rsid w:val="005B7357"/>
    <w:rsid w:val="005B7E33"/>
    <w:rsid w:val="005C116F"/>
    <w:rsid w:val="005C16DD"/>
    <w:rsid w:val="005C1D87"/>
    <w:rsid w:val="005C2261"/>
    <w:rsid w:val="005C23C2"/>
    <w:rsid w:val="005C29A7"/>
    <w:rsid w:val="005C2EED"/>
    <w:rsid w:val="005C444B"/>
    <w:rsid w:val="005C6114"/>
    <w:rsid w:val="005C6833"/>
    <w:rsid w:val="005C6A5B"/>
    <w:rsid w:val="005C6C76"/>
    <w:rsid w:val="005D038E"/>
    <w:rsid w:val="005D1344"/>
    <w:rsid w:val="005D1AAE"/>
    <w:rsid w:val="005D2602"/>
    <w:rsid w:val="005D4153"/>
    <w:rsid w:val="005D428F"/>
    <w:rsid w:val="005D5177"/>
    <w:rsid w:val="005D6615"/>
    <w:rsid w:val="005D68FF"/>
    <w:rsid w:val="005D6AC9"/>
    <w:rsid w:val="005D6CF1"/>
    <w:rsid w:val="005D732C"/>
    <w:rsid w:val="005D78AD"/>
    <w:rsid w:val="005D7974"/>
    <w:rsid w:val="005E0662"/>
    <w:rsid w:val="005E0A15"/>
    <w:rsid w:val="005E0B7C"/>
    <w:rsid w:val="005E155B"/>
    <w:rsid w:val="005E158A"/>
    <w:rsid w:val="005E3371"/>
    <w:rsid w:val="005E47DE"/>
    <w:rsid w:val="005E5A12"/>
    <w:rsid w:val="005E6456"/>
    <w:rsid w:val="005E64BA"/>
    <w:rsid w:val="005E6BBF"/>
    <w:rsid w:val="005F3838"/>
    <w:rsid w:val="005F3EC2"/>
    <w:rsid w:val="005F3FA3"/>
    <w:rsid w:val="005F4625"/>
    <w:rsid w:val="005F49BB"/>
    <w:rsid w:val="005F525D"/>
    <w:rsid w:val="005F5F48"/>
    <w:rsid w:val="005F637D"/>
    <w:rsid w:val="005F6C7A"/>
    <w:rsid w:val="005F6E59"/>
    <w:rsid w:val="005F788D"/>
    <w:rsid w:val="00602261"/>
    <w:rsid w:val="00603159"/>
    <w:rsid w:val="00604083"/>
    <w:rsid w:val="0060425A"/>
    <w:rsid w:val="00604E63"/>
    <w:rsid w:val="00606077"/>
    <w:rsid w:val="00606765"/>
    <w:rsid w:val="00607962"/>
    <w:rsid w:val="00610279"/>
    <w:rsid w:val="0061050B"/>
    <w:rsid w:val="006106AF"/>
    <w:rsid w:val="006114DC"/>
    <w:rsid w:val="00611BF8"/>
    <w:rsid w:val="00613731"/>
    <w:rsid w:val="006144C7"/>
    <w:rsid w:val="006148F3"/>
    <w:rsid w:val="006149CC"/>
    <w:rsid w:val="006152AA"/>
    <w:rsid w:val="00615B98"/>
    <w:rsid w:val="00615E79"/>
    <w:rsid w:val="00616572"/>
    <w:rsid w:val="00620688"/>
    <w:rsid w:val="0062082D"/>
    <w:rsid w:val="006208DA"/>
    <w:rsid w:val="00620B35"/>
    <w:rsid w:val="00621EA9"/>
    <w:rsid w:val="006222A4"/>
    <w:rsid w:val="0062233E"/>
    <w:rsid w:val="00623174"/>
    <w:rsid w:val="00624547"/>
    <w:rsid w:val="006249FA"/>
    <w:rsid w:val="00625B8B"/>
    <w:rsid w:val="00625D4A"/>
    <w:rsid w:val="00625E8F"/>
    <w:rsid w:val="006262FE"/>
    <w:rsid w:val="006270DD"/>
    <w:rsid w:val="00627BB3"/>
    <w:rsid w:val="00627CFC"/>
    <w:rsid w:val="00630493"/>
    <w:rsid w:val="00630912"/>
    <w:rsid w:val="006311AE"/>
    <w:rsid w:val="006322F7"/>
    <w:rsid w:val="0063241B"/>
    <w:rsid w:val="00632D4C"/>
    <w:rsid w:val="00633E4A"/>
    <w:rsid w:val="00634686"/>
    <w:rsid w:val="006354F5"/>
    <w:rsid w:val="00635AD5"/>
    <w:rsid w:val="00635E65"/>
    <w:rsid w:val="00636A39"/>
    <w:rsid w:val="00637860"/>
    <w:rsid w:val="006378D7"/>
    <w:rsid w:val="00637949"/>
    <w:rsid w:val="00637D1D"/>
    <w:rsid w:val="00640B00"/>
    <w:rsid w:val="00640F22"/>
    <w:rsid w:val="00641168"/>
    <w:rsid w:val="0064240F"/>
    <w:rsid w:val="00642431"/>
    <w:rsid w:val="00642995"/>
    <w:rsid w:val="00642CCE"/>
    <w:rsid w:val="00642DA8"/>
    <w:rsid w:val="006434A3"/>
    <w:rsid w:val="006440E5"/>
    <w:rsid w:val="006447D6"/>
    <w:rsid w:val="006447D9"/>
    <w:rsid w:val="006455F2"/>
    <w:rsid w:val="00645D04"/>
    <w:rsid w:val="00650EA3"/>
    <w:rsid w:val="00650EAE"/>
    <w:rsid w:val="00650FC2"/>
    <w:rsid w:val="0065213F"/>
    <w:rsid w:val="006529D1"/>
    <w:rsid w:val="00652E4F"/>
    <w:rsid w:val="00653825"/>
    <w:rsid w:val="006542C6"/>
    <w:rsid w:val="006542D0"/>
    <w:rsid w:val="006552F6"/>
    <w:rsid w:val="0065597A"/>
    <w:rsid w:val="00655993"/>
    <w:rsid w:val="00656828"/>
    <w:rsid w:val="00656F79"/>
    <w:rsid w:val="0066035F"/>
    <w:rsid w:val="0066058B"/>
    <w:rsid w:val="00660CB6"/>
    <w:rsid w:val="00661AB2"/>
    <w:rsid w:val="00662068"/>
    <w:rsid w:val="00662211"/>
    <w:rsid w:val="00662F6C"/>
    <w:rsid w:val="00663FEE"/>
    <w:rsid w:val="0066625C"/>
    <w:rsid w:val="006664B6"/>
    <w:rsid w:val="00666954"/>
    <w:rsid w:val="00666EE5"/>
    <w:rsid w:val="0066767F"/>
    <w:rsid w:val="00670FF6"/>
    <w:rsid w:val="006712F4"/>
    <w:rsid w:val="00671322"/>
    <w:rsid w:val="00672364"/>
    <w:rsid w:val="0067323C"/>
    <w:rsid w:val="006732FB"/>
    <w:rsid w:val="0067366C"/>
    <w:rsid w:val="00674503"/>
    <w:rsid w:val="00674E7A"/>
    <w:rsid w:val="006758ED"/>
    <w:rsid w:val="00675AFA"/>
    <w:rsid w:val="0067667C"/>
    <w:rsid w:val="00677AA3"/>
    <w:rsid w:val="006800E9"/>
    <w:rsid w:val="006820DF"/>
    <w:rsid w:val="00682F23"/>
    <w:rsid w:val="0068325D"/>
    <w:rsid w:val="00684B56"/>
    <w:rsid w:val="006851F8"/>
    <w:rsid w:val="0068526D"/>
    <w:rsid w:val="00685A63"/>
    <w:rsid w:val="00686042"/>
    <w:rsid w:val="00686590"/>
    <w:rsid w:val="00686F75"/>
    <w:rsid w:val="00687D1A"/>
    <w:rsid w:val="00690429"/>
    <w:rsid w:val="00690D36"/>
    <w:rsid w:val="0069113E"/>
    <w:rsid w:val="00691AA0"/>
    <w:rsid w:val="00691C6E"/>
    <w:rsid w:val="00692471"/>
    <w:rsid w:val="006924B5"/>
    <w:rsid w:val="00693BC9"/>
    <w:rsid w:val="00693D65"/>
    <w:rsid w:val="006942A0"/>
    <w:rsid w:val="00694C3F"/>
    <w:rsid w:val="00695EBF"/>
    <w:rsid w:val="00696C17"/>
    <w:rsid w:val="00697209"/>
    <w:rsid w:val="00697991"/>
    <w:rsid w:val="00697D3C"/>
    <w:rsid w:val="00697ED6"/>
    <w:rsid w:val="006A01CD"/>
    <w:rsid w:val="006A076B"/>
    <w:rsid w:val="006A0AFE"/>
    <w:rsid w:val="006A0EA7"/>
    <w:rsid w:val="006A0F8F"/>
    <w:rsid w:val="006A1A25"/>
    <w:rsid w:val="006A2972"/>
    <w:rsid w:val="006A4D2D"/>
    <w:rsid w:val="006A4FFB"/>
    <w:rsid w:val="006B0BFC"/>
    <w:rsid w:val="006B11C0"/>
    <w:rsid w:val="006B2C81"/>
    <w:rsid w:val="006B3773"/>
    <w:rsid w:val="006B5A72"/>
    <w:rsid w:val="006B5DB8"/>
    <w:rsid w:val="006B5FB6"/>
    <w:rsid w:val="006B6CA9"/>
    <w:rsid w:val="006B7E9F"/>
    <w:rsid w:val="006C05BA"/>
    <w:rsid w:val="006C0875"/>
    <w:rsid w:val="006C0BB5"/>
    <w:rsid w:val="006C1868"/>
    <w:rsid w:val="006C1AC7"/>
    <w:rsid w:val="006C2B43"/>
    <w:rsid w:val="006C2E3F"/>
    <w:rsid w:val="006C34D6"/>
    <w:rsid w:val="006C4FEE"/>
    <w:rsid w:val="006C5665"/>
    <w:rsid w:val="006C62F8"/>
    <w:rsid w:val="006C6A79"/>
    <w:rsid w:val="006C733C"/>
    <w:rsid w:val="006D08E2"/>
    <w:rsid w:val="006D1040"/>
    <w:rsid w:val="006D122E"/>
    <w:rsid w:val="006D13C8"/>
    <w:rsid w:val="006D197C"/>
    <w:rsid w:val="006D627E"/>
    <w:rsid w:val="006D62DD"/>
    <w:rsid w:val="006D7542"/>
    <w:rsid w:val="006D77FB"/>
    <w:rsid w:val="006D7FBF"/>
    <w:rsid w:val="006E0381"/>
    <w:rsid w:val="006E1996"/>
    <w:rsid w:val="006E2A1F"/>
    <w:rsid w:val="006E2E5C"/>
    <w:rsid w:val="006E3181"/>
    <w:rsid w:val="006E3AD1"/>
    <w:rsid w:val="006E4F35"/>
    <w:rsid w:val="006E51B7"/>
    <w:rsid w:val="006E5BE1"/>
    <w:rsid w:val="006E5ECA"/>
    <w:rsid w:val="006E63AA"/>
    <w:rsid w:val="006E6AD4"/>
    <w:rsid w:val="006E745E"/>
    <w:rsid w:val="006E7AA8"/>
    <w:rsid w:val="006F015B"/>
    <w:rsid w:val="006F20D9"/>
    <w:rsid w:val="006F29F4"/>
    <w:rsid w:val="006F329B"/>
    <w:rsid w:val="006F3B76"/>
    <w:rsid w:val="006F415D"/>
    <w:rsid w:val="006F5EAF"/>
    <w:rsid w:val="006F5F13"/>
    <w:rsid w:val="006F67EF"/>
    <w:rsid w:val="006F6A5E"/>
    <w:rsid w:val="007017F6"/>
    <w:rsid w:val="007021F5"/>
    <w:rsid w:val="007056E3"/>
    <w:rsid w:val="00705F95"/>
    <w:rsid w:val="007109D1"/>
    <w:rsid w:val="00710A80"/>
    <w:rsid w:val="00710DEA"/>
    <w:rsid w:val="00710E61"/>
    <w:rsid w:val="00711FF9"/>
    <w:rsid w:val="00712857"/>
    <w:rsid w:val="00714292"/>
    <w:rsid w:val="0071485E"/>
    <w:rsid w:val="00714AD1"/>
    <w:rsid w:val="00715016"/>
    <w:rsid w:val="00715631"/>
    <w:rsid w:val="00717AC2"/>
    <w:rsid w:val="00717FEA"/>
    <w:rsid w:val="00721162"/>
    <w:rsid w:val="00721664"/>
    <w:rsid w:val="00721D84"/>
    <w:rsid w:val="00722BE2"/>
    <w:rsid w:val="00723368"/>
    <w:rsid w:val="0072409F"/>
    <w:rsid w:val="007246EA"/>
    <w:rsid w:val="007277CD"/>
    <w:rsid w:val="00727CEC"/>
    <w:rsid w:val="0073001F"/>
    <w:rsid w:val="00731D1A"/>
    <w:rsid w:val="00732B0C"/>
    <w:rsid w:val="007336F3"/>
    <w:rsid w:val="00733B06"/>
    <w:rsid w:val="007346E3"/>
    <w:rsid w:val="007349F2"/>
    <w:rsid w:val="00734C2E"/>
    <w:rsid w:val="00734DD0"/>
    <w:rsid w:val="00734FF5"/>
    <w:rsid w:val="00736444"/>
    <w:rsid w:val="00736877"/>
    <w:rsid w:val="00736D5E"/>
    <w:rsid w:val="00737B60"/>
    <w:rsid w:val="00740117"/>
    <w:rsid w:val="00740781"/>
    <w:rsid w:val="00741BDC"/>
    <w:rsid w:val="0074238E"/>
    <w:rsid w:val="007443B0"/>
    <w:rsid w:val="007444D9"/>
    <w:rsid w:val="00750777"/>
    <w:rsid w:val="0075135C"/>
    <w:rsid w:val="0075136B"/>
    <w:rsid w:val="00751975"/>
    <w:rsid w:val="00751A38"/>
    <w:rsid w:val="00753684"/>
    <w:rsid w:val="00754EF3"/>
    <w:rsid w:val="0075583A"/>
    <w:rsid w:val="00755CCD"/>
    <w:rsid w:val="0075681B"/>
    <w:rsid w:val="00760A6F"/>
    <w:rsid w:val="00760CE7"/>
    <w:rsid w:val="00760D69"/>
    <w:rsid w:val="00760E25"/>
    <w:rsid w:val="007613F7"/>
    <w:rsid w:val="00761C4E"/>
    <w:rsid w:val="0076250D"/>
    <w:rsid w:val="00762F61"/>
    <w:rsid w:val="00763173"/>
    <w:rsid w:val="00763F30"/>
    <w:rsid w:val="007658F4"/>
    <w:rsid w:val="00765930"/>
    <w:rsid w:val="00766688"/>
    <w:rsid w:val="00766F85"/>
    <w:rsid w:val="0077033C"/>
    <w:rsid w:val="00771367"/>
    <w:rsid w:val="007722BC"/>
    <w:rsid w:val="0077247B"/>
    <w:rsid w:val="0077291D"/>
    <w:rsid w:val="007740E7"/>
    <w:rsid w:val="00774C6A"/>
    <w:rsid w:val="00775A33"/>
    <w:rsid w:val="007761EB"/>
    <w:rsid w:val="00781030"/>
    <w:rsid w:val="00781829"/>
    <w:rsid w:val="00785B9E"/>
    <w:rsid w:val="0078709E"/>
    <w:rsid w:val="007870DC"/>
    <w:rsid w:val="0078771F"/>
    <w:rsid w:val="00787BE2"/>
    <w:rsid w:val="007902FD"/>
    <w:rsid w:val="00790BB3"/>
    <w:rsid w:val="00791320"/>
    <w:rsid w:val="007913A9"/>
    <w:rsid w:val="00791BFD"/>
    <w:rsid w:val="0079273A"/>
    <w:rsid w:val="00792761"/>
    <w:rsid w:val="00792813"/>
    <w:rsid w:val="00794238"/>
    <w:rsid w:val="007946FD"/>
    <w:rsid w:val="00794B5D"/>
    <w:rsid w:val="00795900"/>
    <w:rsid w:val="00796B5B"/>
    <w:rsid w:val="007977ED"/>
    <w:rsid w:val="007A02C1"/>
    <w:rsid w:val="007A1CEA"/>
    <w:rsid w:val="007A2625"/>
    <w:rsid w:val="007A29CB"/>
    <w:rsid w:val="007A2EC9"/>
    <w:rsid w:val="007A3260"/>
    <w:rsid w:val="007A377D"/>
    <w:rsid w:val="007A37BD"/>
    <w:rsid w:val="007A4495"/>
    <w:rsid w:val="007A48F4"/>
    <w:rsid w:val="007A5588"/>
    <w:rsid w:val="007A5F3B"/>
    <w:rsid w:val="007A648C"/>
    <w:rsid w:val="007A663A"/>
    <w:rsid w:val="007A7296"/>
    <w:rsid w:val="007A7D82"/>
    <w:rsid w:val="007A7FAB"/>
    <w:rsid w:val="007B0612"/>
    <w:rsid w:val="007B0A35"/>
    <w:rsid w:val="007B1306"/>
    <w:rsid w:val="007B4583"/>
    <w:rsid w:val="007B562C"/>
    <w:rsid w:val="007B6471"/>
    <w:rsid w:val="007B7255"/>
    <w:rsid w:val="007C0A2C"/>
    <w:rsid w:val="007C1241"/>
    <w:rsid w:val="007C16B8"/>
    <w:rsid w:val="007C1CDB"/>
    <w:rsid w:val="007C24E6"/>
    <w:rsid w:val="007C28B3"/>
    <w:rsid w:val="007C2F6B"/>
    <w:rsid w:val="007C313B"/>
    <w:rsid w:val="007C38E8"/>
    <w:rsid w:val="007C3939"/>
    <w:rsid w:val="007C4D94"/>
    <w:rsid w:val="007C5DF4"/>
    <w:rsid w:val="007C67D8"/>
    <w:rsid w:val="007C7D1F"/>
    <w:rsid w:val="007D0190"/>
    <w:rsid w:val="007D1340"/>
    <w:rsid w:val="007D3B7B"/>
    <w:rsid w:val="007D46FB"/>
    <w:rsid w:val="007D4B5D"/>
    <w:rsid w:val="007D5774"/>
    <w:rsid w:val="007E0E09"/>
    <w:rsid w:val="007E150B"/>
    <w:rsid w:val="007E1BDD"/>
    <w:rsid w:val="007E2540"/>
    <w:rsid w:val="007E2F88"/>
    <w:rsid w:val="007E4709"/>
    <w:rsid w:val="007E60FA"/>
    <w:rsid w:val="007F0419"/>
    <w:rsid w:val="007F04A7"/>
    <w:rsid w:val="007F2B91"/>
    <w:rsid w:val="007F2BD2"/>
    <w:rsid w:val="007F3283"/>
    <w:rsid w:val="007F3957"/>
    <w:rsid w:val="007F4462"/>
    <w:rsid w:val="007F4899"/>
    <w:rsid w:val="007F4BC2"/>
    <w:rsid w:val="007F4D3F"/>
    <w:rsid w:val="007F63D5"/>
    <w:rsid w:val="007F6F2A"/>
    <w:rsid w:val="007F702D"/>
    <w:rsid w:val="007F721C"/>
    <w:rsid w:val="007F7906"/>
    <w:rsid w:val="00801BF0"/>
    <w:rsid w:val="00802482"/>
    <w:rsid w:val="008027C0"/>
    <w:rsid w:val="00802B85"/>
    <w:rsid w:val="00803D74"/>
    <w:rsid w:val="00803F98"/>
    <w:rsid w:val="00804448"/>
    <w:rsid w:val="00804A35"/>
    <w:rsid w:val="008059DB"/>
    <w:rsid w:val="00805A64"/>
    <w:rsid w:val="00805D2A"/>
    <w:rsid w:val="0080768C"/>
    <w:rsid w:val="008106E9"/>
    <w:rsid w:val="008108E8"/>
    <w:rsid w:val="008119D7"/>
    <w:rsid w:val="00811C0E"/>
    <w:rsid w:val="008129E1"/>
    <w:rsid w:val="00812AEB"/>
    <w:rsid w:val="00812DCB"/>
    <w:rsid w:val="00814542"/>
    <w:rsid w:val="0081483F"/>
    <w:rsid w:val="008148B1"/>
    <w:rsid w:val="0081586A"/>
    <w:rsid w:val="00815C82"/>
    <w:rsid w:val="00816191"/>
    <w:rsid w:val="00816272"/>
    <w:rsid w:val="00816436"/>
    <w:rsid w:val="0081681A"/>
    <w:rsid w:val="008173CB"/>
    <w:rsid w:val="00820274"/>
    <w:rsid w:val="00820515"/>
    <w:rsid w:val="00820F2A"/>
    <w:rsid w:val="008214F2"/>
    <w:rsid w:val="008219E0"/>
    <w:rsid w:val="0082282A"/>
    <w:rsid w:val="0082439F"/>
    <w:rsid w:val="00824AFC"/>
    <w:rsid w:val="0082650D"/>
    <w:rsid w:val="00826519"/>
    <w:rsid w:val="0082688B"/>
    <w:rsid w:val="008273DC"/>
    <w:rsid w:val="00830C28"/>
    <w:rsid w:val="00830E9D"/>
    <w:rsid w:val="0083217E"/>
    <w:rsid w:val="0083267B"/>
    <w:rsid w:val="00832E9E"/>
    <w:rsid w:val="00833669"/>
    <w:rsid w:val="00833757"/>
    <w:rsid w:val="0083557B"/>
    <w:rsid w:val="00835722"/>
    <w:rsid w:val="0083670B"/>
    <w:rsid w:val="00837607"/>
    <w:rsid w:val="00840C0E"/>
    <w:rsid w:val="00841662"/>
    <w:rsid w:val="00841992"/>
    <w:rsid w:val="00844C5C"/>
    <w:rsid w:val="008465BA"/>
    <w:rsid w:val="00846BFB"/>
    <w:rsid w:val="00846DF7"/>
    <w:rsid w:val="008477A3"/>
    <w:rsid w:val="00847D64"/>
    <w:rsid w:val="00847F38"/>
    <w:rsid w:val="00850E2D"/>
    <w:rsid w:val="008513D8"/>
    <w:rsid w:val="00851727"/>
    <w:rsid w:val="0085185F"/>
    <w:rsid w:val="00851CCB"/>
    <w:rsid w:val="00854143"/>
    <w:rsid w:val="008546B2"/>
    <w:rsid w:val="00854C07"/>
    <w:rsid w:val="00854F4D"/>
    <w:rsid w:val="0085638B"/>
    <w:rsid w:val="008571E6"/>
    <w:rsid w:val="0086024D"/>
    <w:rsid w:val="008604B1"/>
    <w:rsid w:val="00863A1F"/>
    <w:rsid w:val="0086637C"/>
    <w:rsid w:val="00866E36"/>
    <w:rsid w:val="00871830"/>
    <w:rsid w:val="0087201E"/>
    <w:rsid w:val="008722B5"/>
    <w:rsid w:val="00873DA4"/>
    <w:rsid w:val="00873E0F"/>
    <w:rsid w:val="00874002"/>
    <w:rsid w:val="008750DA"/>
    <w:rsid w:val="008759F7"/>
    <w:rsid w:val="00876120"/>
    <w:rsid w:val="00880154"/>
    <w:rsid w:val="00881B4A"/>
    <w:rsid w:val="00881E1D"/>
    <w:rsid w:val="0088297A"/>
    <w:rsid w:val="00882B05"/>
    <w:rsid w:val="0088352A"/>
    <w:rsid w:val="00884868"/>
    <w:rsid w:val="008855DC"/>
    <w:rsid w:val="0088598A"/>
    <w:rsid w:val="00885B2B"/>
    <w:rsid w:val="0088616C"/>
    <w:rsid w:val="00887082"/>
    <w:rsid w:val="008901F6"/>
    <w:rsid w:val="00890603"/>
    <w:rsid w:val="0089077B"/>
    <w:rsid w:val="00891AE1"/>
    <w:rsid w:val="0089546F"/>
    <w:rsid w:val="008962F1"/>
    <w:rsid w:val="008965D2"/>
    <w:rsid w:val="008A232C"/>
    <w:rsid w:val="008A317C"/>
    <w:rsid w:val="008A34C0"/>
    <w:rsid w:val="008A77C7"/>
    <w:rsid w:val="008A7C6B"/>
    <w:rsid w:val="008B081D"/>
    <w:rsid w:val="008B0B59"/>
    <w:rsid w:val="008B1483"/>
    <w:rsid w:val="008B23F7"/>
    <w:rsid w:val="008B250D"/>
    <w:rsid w:val="008B5C2B"/>
    <w:rsid w:val="008C0127"/>
    <w:rsid w:val="008C038B"/>
    <w:rsid w:val="008C22F9"/>
    <w:rsid w:val="008C2D3B"/>
    <w:rsid w:val="008C377D"/>
    <w:rsid w:val="008C3DA0"/>
    <w:rsid w:val="008C43D4"/>
    <w:rsid w:val="008C5595"/>
    <w:rsid w:val="008C55D0"/>
    <w:rsid w:val="008C7752"/>
    <w:rsid w:val="008D080A"/>
    <w:rsid w:val="008D1951"/>
    <w:rsid w:val="008D2FA1"/>
    <w:rsid w:val="008D4B4C"/>
    <w:rsid w:val="008D640F"/>
    <w:rsid w:val="008D6D05"/>
    <w:rsid w:val="008D7DEB"/>
    <w:rsid w:val="008E0C0A"/>
    <w:rsid w:val="008E0F6D"/>
    <w:rsid w:val="008E29DD"/>
    <w:rsid w:val="008E390D"/>
    <w:rsid w:val="008E5562"/>
    <w:rsid w:val="008E6120"/>
    <w:rsid w:val="008E6DB4"/>
    <w:rsid w:val="008E75CE"/>
    <w:rsid w:val="008F048B"/>
    <w:rsid w:val="008F0A40"/>
    <w:rsid w:val="008F1355"/>
    <w:rsid w:val="008F186C"/>
    <w:rsid w:val="008F29CD"/>
    <w:rsid w:val="008F3870"/>
    <w:rsid w:val="008F3A79"/>
    <w:rsid w:val="008F3FC5"/>
    <w:rsid w:val="008F4ADB"/>
    <w:rsid w:val="008F52DF"/>
    <w:rsid w:val="008F6358"/>
    <w:rsid w:val="008F6806"/>
    <w:rsid w:val="009001C6"/>
    <w:rsid w:val="009020A3"/>
    <w:rsid w:val="00902231"/>
    <w:rsid w:val="009025F8"/>
    <w:rsid w:val="009028C0"/>
    <w:rsid w:val="009039EE"/>
    <w:rsid w:val="00905145"/>
    <w:rsid w:val="00905C25"/>
    <w:rsid w:val="0090698C"/>
    <w:rsid w:val="00907079"/>
    <w:rsid w:val="0090776D"/>
    <w:rsid w:val="00911A38"/>
    <w:rsid w:val="00912395"/>
    <w:rsid w:val="00912514"/>
    <w:rsid w:val="009125DB"/>
    <w:rsid w:val="00912686"/>
    <w:rsid w:val="00912C58"/>
    <w:rsid w:val="00912FA3"/>
    <w:rsid w:val="009132E4"/>
    <w:rsid w:val="009140E8"/>
    <w:rsid w:val="00914A5B"/>
    <w:rsid w:val="0091561A"/>
    <w:rsid w:val="00915A5C"/>
    <w:rsid w:val="00915A7E"/>
    <w:rsid w:val="00915DB0"/>
    <w:rsid w:val="0091602C"/>
    <w:rsid w:val="009165B5"/>
    <w:rsid w:val="00916D44"/>
    <w:rsid w:val="0092047C"/>
    <w:rsid w:val="00920DE0"/>
    <w:rsid w:val="00922257"/>
    <w:rsid w:val="00922AF3"/>
    <w:rsid w:val="00923A5B"/>
    <w:rsid w:val="00923A94"/>
    <w:rsid w:val="00924C95"/>
    <w:rsid w:val="00924CA8"/>
    <w:rsid w:val="00926126"/>
    <w:rsid w:val="00927237"/>
    <w:rsid w:val="009274DC"/>
    <w:rsid w:val="00930250"/>
    <w:rsid w:val="0093216E"/>
    <w:rsid w:val="009325AE"/>
    <w:rsid w:val="00932D2C"/>
    <w:rsid w:val="00932E4C"/>
    <w:rsid w:val="009336F5"/>
    <w:rsid w:val="00933CF1"/>
    <w:rsid w:val="00934008"/>
    <w:rsid w:val="009346D9"/>
    <w:rsid w:val="00934F9E"/>
    <w:rsid w:val="00941149"/>
    <w:rsid w:val="009446B3"/>
    <w:rsid w:val="0094496E"/>
    <w:rsid w:val="00944E5B"/>
    <w:rsid w:val="00945D9C"/>
    <w:rsid w:val="00947B69"/>
    <w:rsid w:val="00947B8D"/>
    <w:rsid w:val="009500DE"/>
    <w:rsid w:val="00951209"/>
    <w:rsid w:val="0095236D"/>
    <w:rsid w:val="009537A3"/>
    <w:rsid w:val="00953D42"/>
    <w:rsid w:val="009545D9"/>
    <w:rsid w:val="00954997"/>
    <w:rsid w:val="00954BA8"/>
    <w:rsid w:val="00955480"/>
    <w:rsid w:val="0096168F"/>
    <w:rsid w:val="00962384"/>
    <w:rsid w:val="0096397E"/>
    <w:rsid w:val="00964298"/>
    <w:rsid w:val="00964F65"/>
    <w:rsid w:val="00965E36"/>
    <w:rsid w:val="00966EC7"/>
    <w:rsid w:val="0097033E"/>
    <w:rsid w:val="00971F29"/>
    <w:rsid w:val="00973203"/>
    <w:rsid w:val="009754EB"/>
    <w:rsid w:val="00975DEB"/>
    <w:rsid w:val="00976214"/>
    <w:rsid w:val="00976CB1"/>
    <w:rsid w:val="009802B0"/>
    <w:rsid w:val="0098295A"/>
    <w:rsid w:val="00982A8E"/>
    <w:rsid w:val="00982FFA"/>
    <w:rsid w:val="009832DD"/>
    <w:rsid w:val="009838DF"/>
    <w:rsid w:val="00983CC8"/>
    <w:rsid w:val="00985B88"/>
    <w:rsid w:val="00986E4E"/>
    <w:rsid w:val="00990296"/>
    <w:rsid w:val="00991C46"/>
    <w:rsid w:val="009923FC"/>
    <w:rsid w:val="009927CC"/>
    <w:rsid w:val="0099280A"/>
    <w:rsid w:val="00993FB5"/>
    <w:rsid w:val="009944C9"/>
    <w:rsid w:val="009964B7"/>
    <w:rsid w:val="00996DFB"/>
    <w:rsid w:val="0099756A"/>
    <w:rsid w:val="00997A12"/>
    <w:rsid w:val="009A153C"/>
    <w:rsid w:val="009A2215"/>
    <w:rsid w:val="009A2C75"/>
    <w:rsid w:val="009A33F6"/>
    <w:rsid w:val="009A3F4A"/>
    <w:rsid w:val="009A3F73"/>
    <w:rsid w:val="009A6055"/>
    <w:rsid w:val="009B0B0C"/>
    <w:rsid w:val="009B0D6B"/>
    <w:rsid w:val="009B1BB4"/>
    <w:rsid w:val="009B1EC0"/>
    <w:rsid w:val="009B2BA9"/>
    <w:rsid w:val="009B3299"/>
    <w:rsid w:val="009B5986"/>
    <w:rsid w:val="009B61F2"/>
    <w:rsid w:val="009B6B5D"/>
    <w:rsid w:val="009B7C9F"/>
    <w:rsid w:val="009C181C"/>
    <w:rsid w:val="009C187B"/>
    <w:rsid w:val="009C3D62"/>
    <w:rsid w:val="009C4E74"/>
    <w:rsid w:val="009C5C69"/>
    <w:rsid w:val="009C6642"/>
    <w:rsid w:val="009C688A"/>
    <w:rsid w:val="009C6954"/>
    <w:rsid w:val="009C7087"/>
    <w:rsid w:val="009C74B5"/>
    <w:rsid w:val="009C7510"/>
    <w:rsid w:val="009C79F3"/>
    <w:rsid w:val="009D09D0"/>
    <w:rsid w:val="009D0FDC"/>
    <w:rsid w:val="009D17C8"/>
    <w:rsid w:val="009D2074"/>
    <w:rsid w:val="009D373B"/>
    <w:rsid w:val="009D460C"/>
    <w:rsid w:val="009D4D25"/>
    <w:rsid w:val="009D541A"/>
    <w:rsid w:val="009D61C0"/>
    <w:rsid w:val="009D7162"/>
    <w:rsid w:val="009D7536"/>
    <w:rsid w:val="009E0595"/>
    <w:rsid w:val="009E0AD9"/>
    <w:rsid w:val="009E1A3F"/>
    <w:rsid w:val="009E26D4"/>
    <w:rsid w:val="009E2B57"/>
    <w:rsid w:val="009E5499"/>
    <w:rsid w:val="009E77CD"/>
    <w:rsid w:val="009E7826"/>
    <w:rsid w:val="009E7DAD"/>
    <w:rsid w:val="009E7E43"/>
    <w:rsid w:val="009F0B95"/>
    <w:rsid w:val="009F14DF"/>
    <w:rsid w:val="009F16B5"/>
    <w:rsid w:val="009F36AC"/>
    <w:rsid w:val="009F4DB2"/>
    <w:rsid w:val="009F4E87"/>
    <w:rsid w:val="009F4F2A"/>
    <w:rsid w:val="009F6C72"/>
    <w:rsid w:val="00A004CE"/>
    <w:rsid w:val="00A00A2E"/>
    <w:rsid w:val="00A00ACC"/>
    <w:rsid w:val="00A03445"/>
    <w:rsid w:val="00A03876"/>
    <w:rsid w:val="00A03E3D"/>
    <w:rsid w:val="00A03FA4"/>
    <w:rsid w:val="00A04161"/>
    <w:rsid w:val="00A048AD"/>
    <w:rsid w:val="00A0664D"/>
    <w:rsid w:val="00A101C7"/>
    <w:rsid w:val="00A10479"/>
    <w:rsid w:val="00A112EF"/>
    <w:rsid w:val="00A11A76"/>
    <w:rsid w:val="00A122D3"/>
    <w:rsid w:val="00A12CDB"/>
    <w:rsid w:val="00A12DDA"/>
    <w:rsid w:val="00A12F1B"/>
    <w:rsid w:val="00A13239"/>
    <w:rsid w:val="00A1325C"/>
    <w:rsid w:val="00A13ADA"/>
    <w:rsid w:val="00A144E9"/>
    <w:rsid w:val="00A14D62"/>
    <w:rsid w:val="00A14D85"/>
    <w:rsid w:val="00A16910"/>
    <w:rsid w:val="00A16DD1"/>
    <w:rsid w:val="00A172A2"/>
    <w:rsid w:val="00A1762B"/>
    <w:rsid w:val="00A178F9"/>
    <w:rsid w:val="00A20105"/>
    <w:rsid w:val="00A20253"/>
    <w:rsid w:val="00A21B79"/>
    <w:rsid w:val="00A249D5"/>
    <w:rsid w:val="00A26C70"/>
    <w:rsid w:val="00A26D5E"/>
    <w:rsid w:val="00A2716A"/>
    <w:rsid w:val="00A27E86"/>
    <w:rsid w:val="00A304D6"/>
    <w:rsid w:val="00A334B2"/>
    <w:rsid w:val="00A334DA"/>
    <w:rsid w:val="00A33BF0"/>
    <w:rsid w:val="00A33F5D"/>
    <w:rsid w:val="00A34710"/>
    <w:rsid w:val="00A35205"/>
    <w:rsid w:val="00A35FBE"/>
    <w:rsid w:val="00A366F9"/>
    <w:rsid w:val="00A40B75"/>
    <w:rsid w:val="00A40F10"/>
    <w:rsid w:val="00A42753"/>
    <w:rsid w:val="00A42C4D"/>
    <w:rsid w:val="00A42E81"/>
    <w:rsid w:val="00A43965"/>
    <w:rsid w:val="00A439FB"/>
    <w:rsid w:val="00A4405C"/>
    <w:rsid w:val="00A443C4"/>
    <w:rsid w:val="00A46A30"/>
    <w:rsid w:val="00A47682"/>
    <w:rsid w:val="00A501EF"/>
    <w:rsid w:val="00A5020A"/>
    <w:rsid w:val="00A5021F"/>
    <w:rsid w:val="00A50D52"/>
    <w:rsid w:val="00A519BB"/>
    <w:rsid w:val="00A520AB"/>
    <w:rsid w:val="00A52256"/>
    <w:rsid w:val="00A532BB"/>
    <w:rsid w:val="00A54EB5"/>
    <w:rsid w:val="00A55168"/>
    <w:rsid w:val="00A57645"/>
    <w:rsid w:val="00A610EF"/>
    <w:rsid w:val="00A61604"/>
    <w:rsid w:val="00A61687"/>
    <w:rsid w:val="00A62C33"/>
    <w:rsid w:val="00A63FED"/>
    <w:rsid w:val="00A64047"/>
    <w:rsid w:val="00A64258"/>
    <w:rsid w:val="00A64FC3"/>
    <w:rsid w:val="00A653AC"/>
    <w:rsid w:val="00A65CE1"/>
    <w:rsid w:val="00A65EB7"/>
    <w:rsid w:val="00A6667B"/>
    <w:rsid w:val="00A66CB2"/>
    <w:rsid w:val="00A70466"/>
    <w:rsid w:val="00A707AC"/>
    <w:rsid w:val="00A70FCE"/>
    <w:rsid w:val="00A71469"/>
    <w:rsid w:val="00A71925"/>
    <w:rsid w:val="00A72226"/>
    <w:rsid w:val="00A72F4C"/>
    <w:rsid w:val="00A73BE5"/>
    <w:rsid w:val="00A75545"/>
    <w:rsid w:val="00A7568F"/>
    <w:rsid w:val="00A75FA2"/>
    <w:rsid w:val="00A766F5"/>
    <w:rsid w:val="00A77777"/>
    <w:rsid w:val="00A779C8"/>
    <w:rsid w:val="00A77BFF"/>
    <w:rsid w:val="00A8140B"/>
    <w:rsid w:val="00A82AD5"/>
    <w:rsid w:val="00A83D2D"/>
    <w:rsid w:val="00A8525E"/>
    <w:rsid w:val="00A85B40"/>
    <w:rsid w:val="00A86033"/>
    <w:rsid w:val="00A869B7"/>
    <w:rsid w:val="00A873BC"/>
    <w:rsid w:val="00A87EAA"/>
    <w:rsid w:val="00A87F29"/>
    <w:rsid w:val="00A924BA"/>
    <w:rsid w:val="00A932CC"/>
    <w:rsid w:val="00A93445"/>
    <w:rsid w:val="00A93577"/>
    <w:rsid w:val="00A93CC1"/>
    <w:rsid w:val="00A959B2"/>
    <w:rsid w:val="00A95D75"/>
    <w:rsid w:val="00A96E51"/>
    <w:rsid w:val="00AA183F"/>
    <w:rsid w:val="00AA1E73"/>
    <w:rsid w:val="00AA2A42"/>
    <w:rsid w:val="00AA2BB0"/>
    <w:rsid w:val="00AA528B"/>
    <w:rsid w:val="00AA5995"/>
    <w:rsid w:val="00AB1FCA"/>
    <w:rsid w:val="00AB428E"/>
    <w:rsid w:val="00AB42D3"/>
    <w:rsid w:val="00AB4446"/>
    <w:rsid w:val="00AB4DE3"/>
    <w:rsid w:val="00AB6D9C"/>
    <w:rsid w:val="00AB6FC3"/>
    <w:rsid w:val="00AB71C3"/>
    <w:rsid w:val="00AC2626"/>
    <w:rsid w:val="00AC3081"/>
    <w:rsid w:val="00AC3ABE"/>
    <w:rsid w:val="00AC3DEB"/>
    <w:rsid w:val="00AC4081"/>
    <w:rsid w:val="00AC41C3"/>
    <w:rsid w:val="00AC4C27"/>
    <w:rsid w:val="00AC4F04"/>
    <w:rsid w:val="00AC5E44"/>
    <w:rsid w:val="00AC5F05"/>
    <w:rsid w:val="00AC608A"/>
    <w:rsid w:val="00AC60B3"/>
    <w:rsid w:val="00AD05BC"/>
    <w:rsid w:val="00AD0E35"/>
    <w:rsid w:val="00AD40F3"/>
    <w:rsid w:val="00AD497D"/>
    <w:rsid w:val="00AD518C"/>
    <w:rsid w:val="00AD6EEC"/>
    <w:rsid w:val="00AD755E"/>
    <w:rsid w:val="00AE02ED"/>
    <w:rsid w:val="00AE0BCE"/>
    <w:rsid w:val="00AE158B"/>
    <w:rsid w:val="00AE24B2"/>
    <w:rsid w:val="00AE2CB0"/>
    <w:rsid w:val="00AE3B74"/>
    <w:rsid w:val="00AE576C"/>
    <w:rsid w:val="00AE77B0"/>
    <w:rsid w:val="00AE788E"/>
    <w:rsid w:val="00AF15B3"/>
    <w:rsid w:val="00AF175C"/>
    <w:rsid w:val="00AF1A1B"/>
    <w:rsid w:val="00AF2474"/>
    <w:rsid w:val="00AF3BD5"/>
    <w:rsid w:val="00AF3F12"/>
    <w:rsid w:val="00AF428B"/>
    <w:rsid w:val="00AF66B3"/>
    <w:rsid w:val="00AF7AC7"/>
    <w:rsid w:val="00B00EC8"/>
    <w:rsid w:val="00B0390E"/>
    <w:rsid w:val="00B06409"/>
    <w:rsid w:val="00B06BB6"/>
    <w:rsid w:val="00B07040"/>
    <w:rsid w:val="00B11542"/>
    <w:rsid w:val="00B116AA"/>
    <w:rsid w:val="00B11C20"/>
    <w:rsid w:val="00B11E21"/>
    <w:rsid w:val="00B120E9"/>
    <w:rsid w:val="00B1257A"/>
    <w:rsid w:val="00B126EF"/>
    <w:rsid w:val="00B14146"/>
    <w:rsid w:val="00B148B3"/>
    <w:rsid w:val="00B1592E"/>
    <w:rsid w:val="00B15BF2"/>
    <w:rsid w:val="00B15DB6"/>
    <w:rsid w:val="00B16133"/>
    <w:rsid w:val="00B16A42"/>
    <w:rsid w:val="00B16BC7"/>
    <w:rsid w:val="00B173AE"/>
    <w:rsid w:val="00B1772B"/>
    <w:rsid w:val="00B202C2"/>
    <w:rsid w:val="00B2050E"/>
    <w:rsid w:val="00B20CD6"/>
    <w:rsid w:val="00B210DE"/>
    <w:rsid w:val="00B212DB"/>
    <w:rsid w:val="00B21EF2"/>
    <w:rsid w:val="00B21FF9"/>
    <w:rsid w:val="00B2223C"/>
    <w:rsid w:val="00B2265C"/>
    <w:rsid w:val="00B228F3"/>
    <w:rsid w:val="00B22A18"/>
    <w:rsid w:val="00B23FDD"/>
    <w:rsid w:val="00B2517E"/>
    <w:rsid w:val="00B25F15"/>
    <w:rsid w:val="00B2719C"/>
    <w:rsid w:val="00B31E69"/>
    <w:rsid w:val="00B321A8"/>
    <w:rsid w:val="00B3248F"/>
    <w:rsid w:val="00B333BA"/>
    <w:rsid w:val="00B34431"/>
    <w:rsid w:val="00B34542"/>
    <w:rsid w:val="00B34D64"/>
    <w:rsid w:val="00B34D80"/>
    <w:rsid w:val="00B3586F"/>
    <w:rsid w:val="00B36272"/>
    <w:rsid w:val="00B370E7"/>
    <w:rsid w:val="00B3755E"/>
    <w:rsid w:val="00B376E4"/>
    <w:rsid w:val="00B37CF8"/>
    <w:rsid w:val="00B37F2E"/>
    <w:rsid w:val="00B37F84"/>
    <w:rsid w:val="00B40751"/>
    <w:rsid w:val="00B40B4A"/>
    <w:rsid w:val="00B41A05"/>
    <w:rsid w:val="00B41DD3"/>
    <w:rsid w:val="00B43BD0"/>
    <w:rsid w:val="00B455A9"/>
    <w:rsid w:val="00B46532"/>
    <w:rsid w:val="00B47193"/>
    <w:rsid w:val="00B47500"/>
    <w:rsid w:val="00B47C9F"/>
    <w:rsid w:val="00B47EAF"/>
    <w:rsid w:val="00B500DD"/>
    <w:rsid w:val="00B51AAF"/>
    <w:rsid w:val="00B51CB2"/>
    <w:rsid w:val="00B532ED"/>
    <w:rsid w:val="00B53859"/>
    <w:rsid w:val="00B55AAE"/>
    <w:rsid w:val="00B55DB1"/>
    <w:rsid w:val="00B56B27"/>
    <w:rsid w:val="00B56D26"/>
    <w:rsid w:val="00B57920"/>
    <w:rsid w:val="00B57C4D"/>
    <w:rsid w:val="00B57E92"/>
    <w:rsid w:val="00B608FF"/>
    <w:rsid w:val="00B60C36"/>
    <w:rsid w:val="00B60EAF"/>
    <w:rsid w:val="00B61503"/>
    <w:rsid w:val="00B629A8"/>
    <w:rsid w:val="00B64997"/>
    <w:rsid w:val="00B65E39"/>
    <w:rsid w:val="00B65EE2"/>
    <w:rsid w:val="00B706AE"/>
    <w:rsid w:val="00B70A90"/>
    <w:rsid w:val="00B70BFA"/>
    <w:rsid w:val="00B7177F"/>
    <w:rsid w:val="00B71EE6"/>
    <w:rsid w:val="00B721D5"/>
    <w:rsid w:val="00B725EA"/>
    <w:rsid w:val="00B72873"/>
    <w:rsid w:val="00B730A8"/>
    <w:rsid w:val="00B731A0"/>
    <w:rsid w:val="00B7387F"/>
    <w:rsid w:val="00B73ED0"/>
    <w:rsid w:val="00B73F92"/>
    <w:rsid w:val="00B7479D"/>
    <w:rsid w:val="00B80B5A"/>
    <w:rsid w:val="00B8175F"/>
    <w:rsid w:val="00B81A35"/>
    <w:rsid w:val="00B82B0A"/>
    <w:rsid w:val="00B832C1"/>
    <w:rsid w:val="00B837CB"/>
    <w:rsid w:val="00B84998"/>
    <w:rsid w:val="00B84D19"/>
    <w:rsid w:val="00B8531A"/>
    <w:rsid w:val="00B86125"/>
    <w:rsid w:val="00B86E0A"/>
    <w:rsid w:val="00B86F78"/>
    <w:rsid w:val="00B877CC"/>
    <w:rsid w:val="00B90133"/>
    <w:rsid w:val="00B90D60"/>
    <w:rsid w:val="00B910E3"/>
    <w:rsid w:val="00B91100"/>
    <w:rsid w:val="00B91435"/>
    <w:rsid w:val="00B91EF6"/>
    <w:rsid w:val="00B93473"/>
    <w:rsid w:val="00B93F3C"/>
    <w:rsid w:val="00B950C9"/>
    <w:rsid w:val="00B97148"/>
    <w:rsid w:val="00BA17FF"/>
    <w:rsid w:val="00BA263A"/>
    <w:rsid w:val="00BA2ABF"/>
    <w:rsid w:val="00BA2D0B"/>
    <w:rsid w:val="00BA3140"/>
    <w:rsid w:val="00BA3A5D"/>
    <w:rsid w:val="00BA4C83"/>
    <w:rsid w:val="00BA55BD"/>
    <w:rsid w:val="00BA6874"/>
    <w:rsid w:val="00BA7772"/>
    <w:rsid w:val="00BA7A41"/>
    <w:rsid w:val="00BB0C74"/>
    <w:rsid w:val="00BB0D90"/>
    <w:rsid w:val="00BB1D53"/>
    <w:rsid w:val="00BB1DB1"/>
    <w:rsid w:val="00BB4C47"/>
    <w:rsid w:val="00BB63A9"/>
    <w:rsid w:val="00BB71A4"/>
    <w:rsid w:val="00BB71A6"/>
    <w:rsid w:val="00BB7B76"/>
    <w:rsid w:val="00BC18E3"/>
    <w:rsid w:val="00BC1B82"/>
    <w:rsid w:val="00BC2CA7"/>
    <w:rsid w:val="00BC37DA"/>
    <w:rsid w:val="00BC502A"/>
    <w:rsid w:val="00BC50CE"/>
    <w:rsid w:val="00BC6978"/>
    <w:rsid w:val="00BC6C95"/>
    <w:rsid w:val="00BC70FD"/>
    <w:rsid w:val="00BD079D"/>
    <w:rsid w:val="00BD0E14"/>
    <w:rsid w:val="00BD0E51"/>
    <w:rsid w:val="00BD143D"/>
    <w:rsid w:val="00BD28DE"/>
    <w:rsid w:val="00BD3218"/>
    <w:rsid w:val="00BD4929"/>
    <w:rsid w:val="00BD526E"/>
    <w:rsid w:val="00BD5382"/>
    <w:rsid w:val="00BD57AA"/>
    <w:rsid w:val="00BD5C1A"/>
    <w:rsid w:val="00BD6C81"/>
    <w:rsid w:val="00BD7651"/>
    <w:rsid w:val="00BD7A73"/>
    <w:rsid w:val="00BE074B"/>
    <w:rsid w:val="00BE08B7"/>
    <w:rsid w:val="00BE296D"/>
    <w:rsid w:val="00BE4362"/>
    <w:rsid w:val="00BE51A7"/>
    <w:rsid w:val="00BE57FC"/>
    <w:rsid w:val="00BE5F66"/>
    <w:rsid w:val="00BE64C6"/>
    <w:rsid w:val="00BE6619"/>
    <w:rsid w:val="00BE6F1D"/>
    <w:rsid w:val="00BF034F"/>
    <w:rsid w:val="00BF03CA"/>
    <w:rsid w:val="00BF0539"/>
    <w:rsid w:val="00BF1FBE"/>
    <w:rsid w:val="00BF2669"/>
    <w:rsid w:val="00BF3F0B"/>
    <w:rsid w:val="00BF4276"/>
    <w:rsid w:val="00BF4BB4"/>
    <w:rsid w:val="00BF4F4A"/>
    <w:rsid w:val="00BF62D8"/>
    <w:rsid w:val="00BF64DA"/>
    <w:rsid w:val="00BF654E"/>
    <w:rsid w:val="00BF6DDB"/>
    <w:rsid w:val="00BF7C8E"/>
    <w:rsid w:val="00C00023"/>
    <w:rsid w:val="00C004D8"/>
    <w:rsid w:val="00C0058B"/>
    <w:rsid w:val="00C00F1E"/>
    <w:rsid w:val="00C0181F"/>
    <w:rsid w:val="00C033E8"/>
    <w:rsid w:val="00C0398A"/>
    <w:rsid w:val="00C040F7"/>
    <w:rsid w:val="00C04788"/>
    <w:rsid w:val="00C04B83"/>
    <w:rsid w:val="00C04EF4"/>
    <w:rsid w:val="00C04F04"/>
    <w:rsid w:val="00C05676"/>
    <w:rsid w:val="00C06CF1"/>
    <w:rsid w:val="00C075B5"/>
    <w:rsid w:val="00C10416"/>
    <w:rsid w:val="00C1154F"/>
    <w:rsid w:val="00C11DED"/>
    <w:rsid w:val="00C1205B"/>
    <w:rsid w:val="00C12260"/>
    <w:rsid w:val="00C1292B"/>
    <w:rsid w:val="00C149BB"/>
    <w:rsid w:val="00C15510"/>
    <w:rsid w:val="00C15FFB"/>
    <w:rsid w:val="00C1624A"/>
    <w:rsid w:val="00C1658A"/>
    <w:rsid w:val="00C16687"/>
    <w:rsid w:val="00C17404"/>
    <w:rsid w:val="00C20887"/>
    <w:rsid w:val="00C21A7A"/>
    <w:rsid w:val="00C21B74"/>
    <w:rsid w:val="00C23162"/>
    <w:rsid w:val="00C237F7"/>
    <w:rsid w:val="00C24A94"/>
    <w:rsid w:val="00C24D23"/>
    <w:rsid w:val="00C24DC5"/>
    <w:rsid w:val="00C25E15"/>
    <w:rsid w:val="00C26B7C"/>
    <w:rsid w:val="00C26BE9"/>
    <w:rsid w:val="00C27A95"/>
    <w:rsid w:val="00C27AA3"/>
    <w:rsid w:val="00C27B02"/>
    <w:rsid w:val="00C30F11"/>
    <w:rsid w:val="00C314C1"/>
    <w:rsid w:val="00C320EE"/>
    <w:rsid w:val="00C326FE"/>
    <w:rsid w:val="00C32D75"/>
    <w:rsid w:val="00C32E44"/>
    <w:rsid w:val="00C32ECA"/>
    <w:rsid w:val="00C35B12"/>
    <w:rsid w:val="00C3643F"/>
    <w:rsid w:val="00C36695"/>
    <w:rsid w:val="00C400E4"/>
    <w:rsid w:val="00C40B8F"/>
    <w:rsid w:val="00C410DF"/>
    <w:rsid w:val="00C421CF"/>
    <w:rsid w:val="00C4306A"/>
    <w:rsid w:val="00C43325"/>
    <w:rsid w:val="00C43A39"/>
    <w:rsid w:val="00C43E8F"/>
    <w:rsid w:val="00C445E8"/>
    <w:rsid w:val="00C45454"/>
    <w:rsid w:val="00C46580"/>
    <w:rsid w:val="00C46D94"/>
    <w:rsid w:val="00C47519"/>
    <w:rsid w:val="00C47D68"/>
    <w:rsid w:val="00C50049"/>
    <w:rsid w:val="00C503A7"/>
    <w:rsid w:val="00C5053A"/>
    <w:rsid w:val="00C5083F"/>
    <w:rsid w:val="00C50B2A"/>
    <w:rsid w:val="00C50F49"/>
    <w:rsid w:val="00C513D6"/>
    <w:rsid w:val="00C5233C"/>
    <w:rsid w:val="00C5268B"/>
    <w:rsid w:val="00C52E0A"/>
    <w:rsid w:val="00C533ED"/>
    <w:rsid w:val="00C553E7"/>
    <w:rsid w:val="00C57D45"/>
    <w:rsid w:val="00C62BC0"/>
    <w:rsid w:val="00C62C2B"/>
    <w:rsid w:val="00C63C48"/>
    <w:rsid w:val="00C647C3"/>
    <w:rsid w:val="00C64942"/>
    <w:rsid w:val="00C65B41"/>
    <w:rsid w:val="00C6626D"/>
    <w:rsid w:val="00C71761"/>
    <w:rsid w:val="00C71EB2"/>
    <w:rsid w:val="00C720B3"/>
    <w:rsid w:val="00C72581"/>
    <w:rsid w:val="00C72586"/>
    <w:rsid w:val="00C72D5A"/>
    <w:rsid w:val="00C732EF"/>
    <w:rsid w:val="00C73342"/>
    <w:rsid w:val="00C756A0"/>
    <w:rsid w:val="00C75ACA"/>
    <w:rsid w:val="00C761A1"/>
    <w:rsid w:val="00C76B22"/>
    <w:rsid w:val="00C77D67"/>
    <w:rsid w:val="00C80DA8"/>
    <w:rsid w:val="00C81452"/>
    <w:rsid w:val="00C81547"/>
    <w:rsid w:val="00C82DC4"/>
    <w:rsid w:val="00C84FA0"/>
    <w:rsid w:val="00C85D64"/>
    <w:rsid w:val="00C861B2"/>
    <w:rsid w:val="00C87DE0"/>
    <w:rsid w:val="00C90587"/>
    <w:rsid w:val="00C907E6"/>
    <w:rsid w:val="00C90A25"/>
    <w:rsid w:val="00C913CC"/>
    <w:rsid w:val="00C92987"/>
    <w:rsid w:val="00C92C9D"/>
    <w:rsid w:val="00C93BD8"/>
    <w:rsid w:val="00C9570A"/>
    <w:rsid w:val="00C95AF9"/>
    <w:rsid w:val="00C97B5A"/>
    <w:rsid w:val="00C97D1D"/>
    <w:rsid w:val="00CA03FD"/>
    <w:rsid w:val="00CA13DD"/>
    <w:rsid w:val="00CA3FDD"/>
    <w:rsid w:val="00CA4297"/>
    <w:rsid w:val="00CA57AC"/>
    <w:rsid w:val="00CA7F9E"/>
    <w:rsid w:val="00CA7FB5"/>
    <w:rsid w:val="00CB10BB"/>
    <w:rsid w:val="00CB12FB"/>
    <w:rsid w:val="00CB1316"/>
    <w:rsid w:val="00CB15D4"/>
    <w:rsid w:val="00CB242E"/>
    <w:rsid w:val="00CB291C"/>
    <w:rsid w:val="00CB36DD"/>
    <w:rsid w:val="00CB39F6"/>
    <w:rsid w:val="00CB3B4C"/>
    <w:rsid w:val="00CB3C93"/>
    <w:rsid w:val="00CB40DE"/>
    <w:rsid w:val="00CB432A"/>
    <w:rsid w:val="00CC02F4"/>
    <w:rsid w:val="00CC052D"/>
    <w:rsid w:val="00CC0794"/>
    <w:rsid w:val="00CC09FC"/>
    <w:rsid w:val="00CC1E40"/>
    <w:rsid w:val="00CC3780"/>
    <w:rsid w:val="00CC3FCF"/>
    <w:rsid w:val="00CC449B"/>
    <w:rsid w:val="00CC6FA9"/>
    <w:rsid w:val="00CC7333"/>
    <w:rsid w:val="00CC79BF"/>
    <w:rsid w:val="00CC7EB3"/>
    <w:rsid w:val="00CD03B2"/>
    <w:rsid w:val="00CD0B9D"/>
    <w:rsid w:val="00CD0E24"/>
    <w:rsid w:val="00CD1B03"/>
    <w:rsid w:val="00CD2AA9"/>
    <w:rsid w:val="00CD354E"/>
    <w:rsid w:val="00CD3A2D"/>
    <w:rsid w:val="00CD4528"/>
    <w:rsid w:val="00CD4588"/>
    <w:rsid w:val="00CD4EA2"/>
    <w:rsid w:val="00CD650D"/>
    <w:rsid w:val="00CD6651"/>
    <w:rsid w:val="00CD67EF"/>
    <w:rsid w:val="00CD6956"/>
    <w:rsid w:val="00CD735C"/>
    <w:rsid w:val="00CD781C"/>
    <w:rsid w:val="00CD7C36"/>
    <w:rsid w:val="00CD7F73"/>
    <w:rsid w:val="00CE05A9"/>
    <w:rsid w:val="00CE0EDE"/>
    <w:rsid w:val="00CE0FF8"/>
    <w:rsid w:val="00CE17F7"/>
    <w:rsid w:val="00CE2153"/>
    <w:rsid w:val="00CE254E"/>
    <w:rsid w:val="00CE2C83"/>
    <w:rsid w:val="00CE426F"/>
    <w:rsid w:val="00CE51F6"/>
    <w:rsid w:val="00CE623C"/>
    <w:rsid w:val="00CE6EB3"/>
    <w:rsid w:val="00CF0B23"/>
    <w:rsid w:val="00CF0EF8"/>
    <w:rsid w:val="00CF2585"/>
    <w:rsid w:val="00CF2860"/>
    <w:rsid w:val="00CF325B"/>
    <w:rsid w:val="00CF4BCE"/>
    <w:rsid w:val="00CF508B"/>
    <w:rsid w:val="00CF7178"/>
    <w:rsid w:val="00D0084A"/>
    <w:rsid w:val="00D01B14"/>
    <w:rsid w:val="00D01B8F"/>
    <w:rsid w:val="00D01E96"/>
    <w:rsid w:val="00D02F78"/>
    <w:rsid w:val="00D033DB"/>
    <w:rsid w:val="00D03AEB"/>
    <w:rsid w:val="00D04D59"/>
    <w:rsid w:val="00D04D94"/>
    <w:rsid w:val="00D05123"/>
    <w:rsid w:val="00D051C1"/>
    <w:rsid w:val="00D053BA"/>
    <w:rsid w:val="00D0572A"/>
    <w:rsid w:val="00D11510"/>
    <w:rsid w:val="00D12113"/>
    <w:rsid w:val="00D1282B"/>
    <w:rsid w:val="00D12DAA"/>
    <w:rsid w:val="00D138D0"/>
    <w:rsid w:val="00D14161"/>
    <w:rsid w:val="00D14CD1"/>
    <w:rsid w:val="00D159D3"/>
    <w:rsid w:val="00D1641A"/>
    <w:rsid w:val="00D178C5"/>
    <w:rsid w:val="00D17A1F"/>
    <w:rsid w:val="00D17B70"/>
    <w:rsid w:val="00D21217"/>
    <w:rsid w:val="00D22E60"/>
    <w:rsid w:val="00D22FAE"/>
    <w:rsid w:val="00D23F60"/>
    <w:rsid w:val="00D24A84"/>
    <w:rsid w:val="00D25544"/>
    <w:rsid w:val="00D25879"/>
    <w:rsid w:val="00D259DA"/>
    <w:rsid w:val="00D2668E"/>
    <w:rsid w:val="00D268AB"/>
    <w:rsid w:val="00D27A4F"/>
    <w:rsid w:val="00D301B1"/>
    <w:rsid w:val="00D30DE8"/>
    <w:rsid w:val="00D31B67"/>
    <w:rsid w:val="00D3242D"/>
    <w:rsid w:val="00D34196"/>
    <w:rsid w:val="00D3484A"/>
    <w:rsid w:val="00D34DF3"/>
    <w:rsid w:val="00D3508A"/>
    <w:rsid w:val="00D4069A"/>
    <w:rsid w:val="00D41C84"/>
    <w:rsid w:val="00D4250D"/>
    <w:rsid w:val="00D43585"/>
    <w:rsid w:val="00D439EE"/>
    <w:rsid w:val="00D43DB0"/>
    <w:rsid w:val="00D44A37"/>
    <w:rsid w:val="00D44D44"/>
    <w:rsid w:val="00D4593B"/>
    <w:rsid w:val="00D45F60"/>
    <w:rsid w:val="00D47BE2"/>
    <w:rsid w:val="00D50CFC"/>
    <w:rsid w:val="00D514AE"/>
    <w:rsid w:val="00D518DD"/>
    <w:rsid w:val="00D51B4C"/>
    <w:rsid w:val="00D52A05"/>
    <w:rsid w:val="00D530AC"/>
    <w:rsid w:val="00D550B7"/>
    <w:rsid w:val="00D570A1"/>
    <w:rsid w:val="00D57858"/>
    <w:rsid w:val="00D601F4"/>
    <w:rsid w:val="00D60B22"/>
    <w:rsid w:val="00D628A4"/>
    <w:rsid w:val="00D62E59"/>
    <w:rsid w:val="00D6365E"/>
    <w:rsid w:val="00D63A1D"/>
    <w:rsid w:val="00D63EAB"/>
    <w:rsid w:val="00D647FA"/>
    <w:rsid w:val="00D64947"/>
    <w:rsid w:val="00D66921"/>
    <w:rsid w:val="00D67588"/>
    <w:rsid w:val="00D6782C"/>
    <w:rsid w:val="00D67F9E"/>
    <w:rsid w:val="00D70666"/>
    <w:rsid w:val="00D70B23"/>
    <w:rsid w:val="00D70BEC"/>
    <w:rsid w:val="00D76D97"/>
    <w:rsid w:val="00D773E6"/>
    <w:rsid w:val="00D777A3"/>
    <w:rsid w:val="00D816C9"/>
    <w:rsid w:val="00D82D54"/>
    <w:rsid w:val="00D84428"/>
    <w:rsid w:val="00D86355"/>
    <w:rsid w:val="00D8684D"/>
    <w:rsid w:val="00D86A72"/>
    <w:rsid w:val="00D877B4"/>
    <w:rsid w:val="00D87A0A"/>
    <w:rsid w:val="00D90713"/>
    <w:rsid w:val="00D90DB4"/>
    <w:rsid w:val="00D921D6"/>
    <w:rsid w:val="00D945D0"/>
    <w:rsid w:val="00D94E65"/>
    <w:rsid w:val="00D9565D"/>
    <w:rsid w:val="00D95672"/>
    <w:rsid w:val="00D9695D"/>
    <w:rsid w:val="00DA056A"/>
    <w:rsid w:val="00DA09BB"/>
    <w:rsid w:val="00DA3242"/>
    <w:rsid w:val="00DA42B2"/>
    <w:rsid w:val="00DA6844"/>
    <w:rsid w:val="00DA6EF0"/>
    <w:rsid w:val="00DA700A"/>
    <w:rsid w:val="00DA7316"/>
    <w:rsid w:val="00DA79C7"/>
    <w:rsid w:val="00DB0294"/>
    <w:rsid w:val="00DB1040"/>
    <w:rsid w:val="00DB13E7"/>
    <w:rsid w:val="00DB14CF"/>
    <w:rsid w:val="00DB15BA"/>
    <w:rsid w:val="00DB33A5"/>
    <w:rsid w:val="00DB37A1"/>
    <w:rsid w:val="00DB3F15"/>
    <w:rsid w:val="00DB5FB8"/>
    <w:rsid w:val="00DB6C08"/>
    <w:rsid w:val="00DB75F1"/>
    <w:rsid w:val="00DC06A7"/>
    <w:rsid w:val="00DC0852"/>
    <w:rsid w:val="00DC0D57"/>
    <w:rsid w:val="00DC1251"/>
    <w:rsid w:val="00DC13F7"/>
    <w:rsid w:val="00DC3090"/>
    <w:rsid w:val="00DC3831"/>
    <w:rsid w:val="00DC667C"/>
    <w:rsid w:val="00DC744B"/>
    <w:rsid w:val="00DC7AE3"/>
    <w:rsid w:val="00DC7EA0"/>
    <w:rsid w:val="00DD01E7"/>
    <w:rsid w:val="00DD09BA"/>
    <w:rsid w:val="00DD0AAE"/>
    <w:rsid w:val="00DD246F"/>
    <w:rsid w:val="00DD474C"/>
    <w:rsid w:val="00DD4D77"/>
    <w:rsid w:val="00DD50E2"/>
    <w:rsid w:val="00DD5C13"/>
    <w:rsid w:val="00DE0CB3"/>
    <w:rsid w:val="00DE114B"/>
    <w:rsid w:val="00DE17FC"/>
    <w:rsid w:val="00DE1BC7"/>
    <w:rsid w:val="00DE3BD0"/>
    <w:rsid w:val="00DE42D9"/>
    <w:rsid w:val="00DE4766"/>
    <w:rsid w:val="00DE49FD"/>
    <w:rsid w:val="00DE50CE"/>
    <w:rsid w:val="00DE6CC3"/>
    <w:rsid w:val="00DE7034"/>
    <w:rsid w:val="00DE77C2"/>
    <w:rsid w:val="00DF03EF"/>
    <w:rsid w:val="00DF27EB"/>
    <w:rsid w:val="00DF30AD"/>
    <w:rsid w:val="00DF3D2C"/>
    <w:rsid w:val="00DF3F65"/>
    <w:rsid w:val="00DF490D"/>
    <w:rsid w:val="00DF50D3"/>
    <w:rsid w:val="00DF5795"/>
    <w:rsid w:val="00DF6F66"/>
    <w:rsid w:val="00DF73BB"/>
    <w:rsid w:val="00DF7ED3"/>
    <w:rsid w:val="00E019A1"/>
    <w:rsid w:val="00E026AC"/>
    <w:rsid w:val="00E02BB6"/>
    <w:rsid w:val="00E03162"/>
    <w:rsid w:val="00E03A49"/>
    <w:rsid w:val="00E03BFF"/>
    <w:rsid w:val="00E04DA2"/>
    <w:rsid w:val="00E05C85"/>
    <w:rsid w:val="00E06D00"/>
    <w:rsid w:val="00E07015"/>
    <w:rsid w:val="00E1013E"/>
    <w:rsid w:val="00E10A53"/>
    <w:rsid w:val="00E119F1"/>
    <w:rsid w:val="00E11D28"/>
    <w:rsid w:val="00E11DE9"/>
    <w:rsid w:val="00E12F55"/>
    <w:rsid w:val="00E1312B"/>
    <w:rsid w:val="00E14707"/>
    <w:rsid w:val="00E15C52"/>
    <w:rsid w:val="00E16070"/>
    <w:rsid w:val="00E165C1"/>
    <w:rsid w:val="00E16C6E"/>
    <w:rsid w:val="00E16E41"/>
    <w:rsid w:val="00E16E9D"/>
    <w:rsid w:val="00E20E05"/>
    <w:rsid w:val="00E21623"/>
    <w:rsid w:val="00E2207E"/>
    <w:rsid w:val="00E22094"/>
    <w:rsid w:val="00E22373"/>
    <w:rsid w:val="00E22B52"/>
    <w:rsid w:val="00E23107"/>
    <w:rsid w:val="00E2320B"/>
    <w:rsid w:val="00E24674"/>
    <w:rsid w:val="00E25D93"/>
    <w:rsid w:val="00E262AB"/>
    <w:rsid w:val="00E266A6"/>
    <w:rsid w:val="00E26AED"/>
    <w:rsid w:val="00E30451"/>
    <w:rsid w:val="00E3078C"/>
    <w:rsid w:val="00E30FA7"/>
    <w:rsid w:val="00E30FE7"/>
    <w:rsid w:val="00E34B02"/>
    <w:rsid w:val="00E34B7B"/>
    <w:rsid w:val="00E34C42"/>
    <w:rsid w:val="00E35B38"/>
    <w:rsid w:val="00E36664"/>
    <w:rsid w:val="00E37802"/>
    <w:rsid w:val="00E37A6B"/>
    <w:rsid w:val="00E37D4D"/>
    <w:rsid w:val="00E37D71"/>
    <w:rsid w:val="00E415B6"/>
    <w:rsid w:val="00E419C2"/>
    <w:rsid w:val="00E41F83"/>
    <w:rsid w:val="00E42379"/>
    <w:rsid w:val="00E42EB5"/>
    <w:rsid w:val="00E43225"/>
    <w:rsid w:val="00E45D1F"/>
    <w:rsid w:val="00E50864"/>
    <w:rsid w:val="00E521E6"/>
    <w:rsid w:val="00E54EFF"/>
    <w:rsid w:val="00E5608C"/>
    <w:rsid w:val="00E56643"/>
    <w:rsid w:val="00E57086"/>
    <w:rsid w:val="00E602B1"/>
    <w:rsid w:val="00E602E4"/>
    <w:rsid w:val="00E60615"/>
    <w:rsid w:val="00E617A3"/>
    <w:rsid w:val="00E620A6"/>
    <w:rsid w:val="00E63264"/>
    <w:rsid w:val="00E632FB"/>
    <w:rsid w:val="00E64A0F"/>
    <w:rsid w:val="00E65F72"/>
    <w:rsid w:val="00E66E05"/>
    <w:rsid w:val="00E66FF9"/>
    <w:rsid w:val="00E67EC7"/>
    <w:rsid w:val="00E71BFD"/>
    <w:rsid w:val="00E74264"/>
    <w:rsid w:val="00E750B6"/>
    <w:rsid w:val="00E75166"/>
    <w:rsid w:val="00E76491"/>
    <w:rsid w:val="00E767C6"/>
    <w:rsid w:val="00E7767D"/>
    <w:rsid w:val="00E77A50"/>
    <w:rsid w:val="00E800F6"/>
    <w:rsid w:val="00E80AF8"/>
    <w:rsid w:val="00E81558"/>
    <w:rsid w:val="00E82D86"/>
    <w:rsid w:val="00E85EC2"/>
    <w:rsid w:val="00E901D6"/>
    <w:rsid w:val="00E90AAE"/>
    <w:rsid w:val="00E90AFC"/>
    <w:rsid w:val="00E918AB"/>
    <w:rsid w:val="00E92699"/>
    <w:rsid w:val="00E928AE"/>
    <w:rsid w:val="00E93A94"/>
    <w:rsid w:val="00E94A58"/>
    <w:rsid w:val="00E95364"/>
    <w:rsid w:val="00EA01E8"/>
    <w:rsid w:val="00EA1A76"/>
    <w:rsid w:val="00EA1E78"/>
    <w:rsid w:val="00EA27CC"/>
    <w:rsid w:val="00EA5EDA"/>
    <w:rsid w:val="00EA6177"/>
    <w:rsid w:val="00EA7CFA"/>
    <w:rsid w:val="00EA7FAC"/>
    <w:rsid w:val="00EB0E56"/>
    <w:rsid w:val="00EB14CA"/>
    <w:rsid w:val="00EB1579"/>
    <w:rsid w:val="00EB46ED"/>
    <w:rsid w:val="00EB57EC"/>
    <w:rsid w:val="00EB5EC7"/>
    <w:rsid w:val="00EB7D9F"/>
    <w:rsid w:val="00EC0770"/>
    <w:rsid w:val="00EC100F"/>
    <w:rsid w:val="00EC1FA6"/>
    <w:rsid w:val="00EC2458"/>
    <w:rsid w:val="00EC28ED"/>
    <w:rsid w:val="00EC2AD7"/>
    <w:rsid w:val="00EC40F5"/>
    <w:rsid w:val="00EC4CDC"/>
    <w:rsid w:val="00EC5915"/>
    <w:rsid w:val="00EC62E5"/>
    <w:rsid w:val="00EC685A"/>
    <w:rsid w:val="00ED0400"/>
    <w:rsid w:val="00ED04CE"/>
    <w:rsid w:val="00ED2A4E"/>
    <w:rsid w:val="00ED35BE"/>
    <w:rsid w:val="00ED4934"/>
    <w:rsid w:val="00ED4BB0"/>
    <w:rsid w:val="00ED63DB"/>
    <w:rsid w:val="00ED6814"/>
    <w:rsid w:val="00ED7921"/>
    <w:rsid w:val="00ED79EA"/>
    <w:rsid w:val="00EE0A02"/>
    <w:rsid w:val="00EE1F31"/>
    <w:rsid w:val="00EE2600"/>
    <w:rsid w:val="00EE2F17"/>
    <w:rsid w:val="00EE3200"/>
    <w:rsid w:val="00EE4D22"/>
    <w:rsid w:val="00EE54F7"/>
    <w:rsid w:val="00EE5A68"/>
    <w:rsid w:val="00EF08F5"/>
    <w:rsid w:val="00EF162B"/>
    <w:rsid w:val="00EF2F2D"/>
    <w:rsid w:val="00EF40D9"/>
    <w:rsid w:val="00EF4E75"/>
    <w:rsid w:val="00EF56B5"/>
    <w:rsid w:val="00EF650D"/>
    <w:rsid w:val="00EF71F4"/>
    <w:rsid w:val="00EF7DBB"/>
    <w:rsid w:val="00F013CC"/>
    <w:rsid w:val="00F02286"/>
    <w:rsid w:val="00F0303A"/>
    <w:rsid w:val="00F03CA1"/>
    <w:rsid w:val="00F040D6"/>
    <w:rsid w:val="00F05BE2"/>
    <w:rsid w:val="00F070B4"/>
    <w:rsid w:val="00F102A9"/>
    <w:rsid w:val="00F1064D"/>
    <w:rsid w:val="00F1176D"/>
    <w:rsid w:val="00F11E7D"/>
    <w:rsid w:val="00F12B73"/>
    <w:rsid w:val="00F1313B"/>
    <w:rsid w:val="00F13789"/>
    <w:rsid w:val="00F14494"/>
    <w:rsid w:val="00F1467A"/>
    <w:rsid w:val="00F14F26"/>
    <w:rsid w:val="00F161A5"/>
    <w:rsid w:val="00F162B5"/>
    <w:rsid w:val="00F16BFD"/>
    <w:rsid w:val="00F16D4D"/>
    <w:rsid w:val="00F2074A"/>
    <w:rsid w:val="00F20A64"/>
    <w:rsid w:val="00F210F7"/>
    <w:rsid w:val="00F21413"/>
    <w:rsid w:val="00F22934"/>
    <w:rsid w:val="00F22969"/>
    <w:rsid w:val="00F23435"/>
    <w:rsid w:val="00F23730"/>
    <w:rsid w:val="00F2474A"/>
    <w:rsid w:val="00F2533B"/>
    <w:rsid w:val="00F258CF"/>
    <w:rsid w:val="00F261A4"/>
    <w:rsid w:val="00F30E64"/>
    <w:rsid w:val="00F31ED4"/>
    <w:rsid w:val="00F327A8"/>
    <w:rsid w:val="00F328EE"/>
    <w:rsid w:val="00F3309F"/>
    <w:rsid w:val="00F3512E"/>
    <w:rsid w:val="00F3524D"/>
    <w:rsid w:val="00F352BD"/>
    <w:rsid w:val="00F35B11"/>
    <w:rsid w:val="00F36566"/>
    <w:rsid w:val="00F4009F"/>
    <w:rsid w:val="00F40CA8"/>
    <w:rsid w:val="00F40FA3"/>
    <w:rsid w:val="00F4157A"/>
    <w:rsid w:val="00F41E08"/>
    <w:rsid w:val="00F42D1D"/>
    <w:rsid w:val="00F43B05"/>
    <w:rsid w:val="00F43CB9"/>
    <w:rsid w:val="00F44A63"/>
    <w:rsid w:val="00F45B8E"/>
    <w:rsid w:val="00F45D5E"/>
    <w:rsid w:val="00F47573"/>
    <w:rsid w:val="00F506C1"/>
    <w:rsid w:val="00F51F6D"/>
    <w:rsid w:val="00F530DF"/>
    <w:rsid w:val="00F5312A"/>
    <w:rsid w:val="00F53499"/>
    <w:rsid w:val="00F55DCA"/>
    <w:rsid w:val="00F6055A"/>
    <w:rsid w:val="00F60826"/>
    <w:rsid w:val="00F62845"/>
    <w:rsid w:val="00F62F49"/>
    <w:rsid w:val="00F63428"/>
    <w:rsid w:val="00F639AE"/>
    <w:rsid w:val="00F6461D"/>
    <w:rsid w:val="00F64642"/>
    <w:rsid w:val="00F65083"/>
    <w:rsid w:val="00F658B4"/>
    <w:rsid w:val="00F658C7"/>
    <w:rsid w:val="00F6623D"/>
    <w:rsid w:val="00F66730"/>
    <w:rsid w:val="00F70702"/>
    <w:rsid w:val="00F7241D"/>
    <w:rsid w:val="00F72548"/>
    <w:rsid w:val="00F73D4A"/>
    <w:rsid w:val="00F757A7"/>
    <w:rsid w:val="00F76067"/>
    <w:rsid w:val="00F77723"/>
    <w:rsid w:val="00F800A8"/>
    <w:rsid w:val="00F80BB0"/>
    <w:rsid w:val="00F8149A"/>
    <w:rsid w:val="00F8185C"/>
    <w:rsid w:val="00F839EB"/>
    <w:rsid w:val="00F83CC9"/>
    <w:rsid w:val="00F84916"/>
    <w:rsid w:val="00F84C7A"/>
    <w:rsid w:val="00F84CD0"/>
    <w:rsid w:val="00F85656"/>
    <w:rsid w:val="00F85922"/>
    <w:rsid w:val="00F9092B"/>
    <w:rsid w:val="00F917E8"/>
    <w:rsid w:val="00F9506E"/>
    <w:rsid w:val="00F95AFA"/>
    <w:rsid w:val="00F962C7"/>
    <w:rsid w:val="00F966F2"/>
    <w:rsid w:val="00F96E89"/>
    <w:rsid w:val="00F97605"/>
    <w:rsid w:val="00F97A5B"/>
    <w:rsid w:val="00FA14D7"/>
    <w:rsid w:val="00FA1CEC"/>
    <w:rsid w:val="00FA1D77"/>
    <w:rsid w:val="00FA4EA5"/>
    <w:rsid w:val="00FA59E2"/>
    <w:rsid w:val="00FA5C1F"/>
    <w:rsid w:val="00FA5DEF"/>
    <w:rsid w:val="00FA7FF4"/>
    <w:rsid w:val="00FB0586"/>
    <w:rsid w:val="00FB0899"/>
    <w:rsid w:val="00FB19E7"/>
    <w:rsid w:val="00FB1BB0"/>
    <w:rsid w:val="00FB2A82"/>
    <w:rsid w:val="00FB3AD8"/>
    <w:rsid w:val="00FB41E8"/>
    <w:rsid w:val="00FB494C"/>
    <w:rsid w:val="00FB5812"/>
    <w:rsid w:val="00FC006D"/>
    <w:rsid w:val="00FC03F5"/>
    <w:rsid w:val="00FC0D6D"/>
    <w:rsid w:val="00FC1556"/>
    <w:rsid w:val="00FC1A30"/>
    <w:rsid w:val="00FC38C7"/>
    <w:rsid w:val="00FC3C43"/>
    <w:rsid w:val="00FC3F49"/>
    <w:rsid w:val="00FC48ED"/>
    <w:rsid w:val="00FC4E2C"/>
    <w:rsid w:val="00FC5352"/>
    <w:rsid w:val="00FC6B8D"/>
    <w:rsid w:val="00FC6F80"/>
    <w:rsid w:val="00FC6FFB"/>
    <w:rsid w:val="00FC7B6D"/>
    <w:rsid w:val="00FD0773"/>
    <w:rsid w:val="00FD1148"/>
    <w:rsid w:val="00FE0B14"/>
    <w:rsid w:val="00FE1A82"/>
    <w:rsid w:val="00FE3A8F"/>
    <w:rsid w:val="00FE4E56"/>
    <w:rsid w:val="00FE5128"/>
    <w:rsid w:val="00FE5362"/>
    <w:rsid w:val="00FE5BC2"/>
    <w:rsid w:val="00FE63CA"/>
    <w:rsid w:val="00FE710B"/>
    <w:rsid w:val="00FE725D"/>
    <w:rsid w:val="00FE7407"/>
    <w:rsid w:val="00FE7EF0"/>
    <w:rsid w:val="00FF03B9"/>
    <w:rsid w:val="00FF074C"/>
    <w:rsid w:val="00FF0D1D"/>
    <w:rsid w:val="00FF0E56"/>
    <w:rsid w:val="00FF0E64"/>
    <w:rsid w:val="00FF0FD9"/>
    <w:rsid w:val="00FF0FE8"/>
    <w:rsid w:val="00FF11B5"/>
    <w:rsid w:val="00FF3EDE"/>
    <w:rsid w:val="00FF475F"/>
    <w:rsid w:val="00FF4820"/>
    <w:rsid w:val="00FF54FF"/>
    <w:rsid w:val="00FF666B"/>
    <w:rsid w:val="00FF6CEC"/>
    <w:rsid w:val="00FF6D88"/>
    <w:rsid w:val="00FF7E5C"/>
    <w:rsid w:val="0249137F"/>
    <w:rsid w:val="026B9CBC"/>
    <w:rsid w:val="029155A3"/>
    <w:rsid w:val="02942F86"/>
    <w:rsid w:val="04827CC5"/>
    <w:rsid w:val="054F976C"/>
    <w:rsid w:val="058BDFF4"/>
    <w:rsid w:val="05E53EF1"/>
    <w:rsid w:val="05EE1B7F"/>
    <w:rsid w:val="06457071"/>
    <w:rsid w:val="064D53CE"/>
    <w:rsid w:val="065D5F2E"/>
    <w:rsid w:val="06E83F14"/>
    <w:rsid w:val="072A0108"/>
    <w:rsid w:val="07C071A8"/>
    <w:rsid w:val="081BDFE4"/>
    <w:rsid w:val="0887DB45"/>
    <w:rsid w:val="08B7DB4C"/>
    <w:rsid w:val="091E0F63"/>
    <w:rsid w:val="0A989C92"/>
    <w:rsid w:val="0AFA2EF7"/>
    <w:rsid w:val="0B3E10B5"/>
    <w:rsid w:val="0C44D506"/>
    <w:rsid w:val="0CD30EE7"/>
    <w:rsid w:val="0CEE5B60"/>
    <w:rsid w:val="0D30113B"/>
    <w:rsid w:val="0DBAE758"/>
    <w:rsid w:val="0F2A6AC9"/>
    <w:rsid w:val="0F4C2CB8"/>
    <w:rsid w:val="10520B99"/>
    <w:rsid w:val="105CD044"/>
    <w:rsid w:val="1126B240"/>
    <w:rsid w:val="11B957B7"/>
    <w:rsid w:val="125EFC69"/>
    <w:rsid w:val="13BD06AC"/>
    <w:rsid w:val="140DD72B"/>
    <w:rsid w:val="14963875"/>
    <w:rsid w:val="15254574"/>
    <w:rsid w:val="15A327A8"/>
    <w:rsid w:val="15CE1C1E"/>
    <w:rsid w:val="1608D81B"/>
    <w:rsid w:val="167F8CB7"/>
    <w:rsid w:val="17608DC3"/>
    <w:rsid w:val="179FBD84"/>
    <w:rsid w:val="17BBF56F"/>
    <w:rsid w:val="17D90D6F"/>
    <w:rsid w:val="1804F98F"/>
    <w:rsid w:val="187576A9"/>
    <w:rsid w:val="190D6ECE"/>
    <w:rsid w:val="1946F0C5"/>
    <w:rsid w:val="1A1A4F96"/>
    <w:rsid w:val="1A356E6C"/>
    <w:rsid w:val="1A830CC7"/>
    <w:rsid w:val="1AA8A645"/>
    <w:rsid w:val="1ABD9CF8"/>
    <w:rsid w:val="1C22833A"/>
    <w:rsid w:val="1C9E72A7"/>
    <w:rsid w:val="1D5A8D6F"/>
    <w:rsid w:val="1D94BC33"/>
    <w:rsid w:val="1D9A1AFF"/>
    <w:rsid w:val="1DABE588"/>
    <w:rsid w:val="1DF582A7"/>
    <w:rsid w:val="1F6B065B"/>
    <w:rsid w:val="1F7B31D1"/>
    <w:rsid w:val="202AD23F"/>
    <w:rsid w:val="2096FCE7"/>
    <w:rsid w:val="20C8EECF"/>
    <w:rsid w:val="21656444"/>
    <w:rsid w:val="2275DFD2"/>
    <w:rsid w:val="2296CF03"/>
    <w:rsid w:val="22C62988"/>
    <w:rsid w:val="2387CE90"/>
    <w:rsid w:val="2451CB86"/>
    <w:rsid w:val="24BC08CC"/>
    <w:rsid w:val="24D76248"/>
    <w:rsid w:val="26235C6B"/>
    <w:rsid w:val="262613A7"/>
    <w:rsid w:val="277747A6"/>
    <w:rsid w:val="279E7847"/>
    <w:rsid w:val="28BCC077"/>
    <w:rsid w:val="28C91EF8"/>
    <w:rsid w:val="297E0A65"/>
    <w:rsid w:val="29CD5F95"/>
    <w:rsid w:val="2A57FDDD"/>
    <w:rsid w:val="2A6AAEAC"/>
    <w:rsid w:val="2B4757C3"/>
    <w:rsid w:val="2B505CF3"/>
    <w:rsid w:val="2B915F1D"/>
    <w:rsid w:val="2C95222B"/>
    <w:rsid w:val="2DD41E88"/>
    <w:rsid w:val="2E5A9E86"/>
    <w:rsid w:val="2F3366B4"/>
    <w:rsid w:val="2F5C1A58"/>
    <w:rsid w:val="2FAB58E9"/>
    <w:rsid w:val="3065E48D"/>
    <w:rsid w:val="30700585"/>
    <w:rsid w:val="308822E5"/>
    <w:rsid w:val="308ECBF0"/>
    <w:rsid w:val="30A9A596"/>
    <w:rsid w:val="310D1665"/>
    <w:rsid w:val="315A676B"/>
    <w:rsid w:val="3173E962"/>
    <w:rsid w:val="31C14D9A"/>
    <w:rsid w:val="3270D2F3"/>
    <w:rsid w:val="33028472"/>
    <w:rsid w:val="33E2ACEB"/>
    <w:rsid w:val="349520F0"/>
    <w:rsid w:val="36281316"/>
    <w:rsid w:val="36447484"/>
    <w:rsid w:val="367D1FCF"/>
    <w:rsid w:val="3690602A"/>
    <w:rsid w:val="369F2A41"/>
    <w:rsid w:val="36F51896"/>
    <w:rsid w:val="37112D52"/>
    <w:rsid w:val="37B276B9"/>
    <w:rsid w:val="37BD684C"/>
    <w:rsid w:val="398AA974"/>
    <w:rsid w:val="3A648066"/>
    <w:rsid w:val="3A9246E2"/>
    <w:rsid w:val="3AA2CA35"/>
    <w:rsid w:val="3B8882DB"/>
    <w:rsid w:val="3C64D9B5"/>
    <w:rsid w:val="3D0ABCAC"/>
    <w:rsid w:val="3D71D207"/>
    <w:rsid w:val="3E2CDFEA"/>
    <w:rsid w:val="3E665ECE"/>
    <w:rsid w:val="3EC8D704"/>
    <w:rsid w:val="3EFEAC45"/>
    <w:rsid w:val="3F52E028"/>
    <w:rsid w:val="3FDC5014"/>
    <w:rsid w:val="3FF96CC9"/>
    <w:rsid w:val="400C7FB5"/>
    <w:rsid w:val="4024A977"/>
    <w:rsid w:val="405ED6F7"/>
    <w:rsid w:val="41DF7881"/>
    <w:rsid w:val="42B99296"/>
    <w:rsid w:val="4308ADF3"/>
    <w:rsid w:val="432A0093"/>
    <w:rsid w:val="45723238"/>
    <w:rsid w:val="458D4979"/>
    <w:rsid w:val="458EB7EF"/>
    <w:rsid w:val="460F8FDA"/>
    <w:rsid w:val="46EF0F30"/>
    <w:rsid w:val="478B847B"/>
    <w:rsid w:val="4825A5B8"/>
    <w:rsid w:val="48305819"/>
    <w:rsid w:val="48517BBF"/>
    <w:rsid w:val="485B3D57"/>
    <w:rsid w:val="485B5CF6"/>
    <w:rsid w:val="48A2BE7A"/>
    <w:rsid w:val="48D20B5A"/>
    <w:rsid w:val="48E41BFE"/>
    <w:rsid w:val="49AEDCBA"/>
    <w:rsid w:val="4A4B15FB"/>
    <w:rsid w:val="4A74FF86"/>
    <w:rsid w:val="4A953929"/>
    <w:rsid w:val="4A9E1620"/>
    <w:rsid w:val="4AB6FFA4"/>
    <w:rsid w:val="4AEA1B77"/>
    <w:rsid w:val="4B2061E7"/>
    <w:rsid w:val="4B2871E6"/>
    <w:rsid w:val="4B83A180"/>
    <w:rsid w:val="4C3A20E6"/>
    <w:rsid w:val="4C6DACF1"/>
    <w:rsid w:val="4CB1A9A3"/>
    <w:rsid w:val="4D146A2D"/>
    <w:rsid w:val="4D97E972"/>
    <w:rsid w:val="4E11DC34"/>
    <w:rsid w:val="4E945A06"/>
    <w:rsid w:val="4F31DB90"/>
    <w:rsid w:val="50066B64"/>
    <w:rsid w:val="5155C5B3"/>
    <w:rsid w:val="51D87636"/>
    <w:rsid w:val="51F6C637"/>
    <w:rsid w:val="521B35F5"/>
    <w:rsid w:val="52574DC2"/>
    <w:rsid w:val="526D9CEC"/>
    <w:rsid w:val="52B62355"/>
    <w:rsid w:val="53760240"/>
    <w:rsid w:val="53903C75"/>
    <w:rsid w:val="552ED26A"/>
    <w:rsid w:val="55BA7DA9"/>
    <w:rsid w:val="55FB95E8"/>
    <w:rsid w:val="562EEDD5"/>
    <w:rsid w:val="56A37AAB"/>
    <w:rsid w:val="56E7DF36"/>
    <w:rsid w:val="573FBA58"/>
    <w:rsid w:val="57462CDB"/>
    <w:rsid w:val="574C1153"/>
    <w:rsid w:val="57A8B9F9"/>
    <w:rsid w:val="57C24740"/>
    <w:rsid w:val="580E66AA"/>
    <w:rsid w:val="5850B33D"/>
    <w:rsid w:val="5922DEE7"/>
    <w:rsid w:val="5948E581"/>
    <w:rsid w:val="5963626C"/>
    <w:rsid w:val="5A3F4E13"/>
    <w:rsid w:val="5A7E42CB"/>
    <w:rsid w:val="5AB9B46E"/>
    <w:rsid w:val="5AF1012F"/>
    <w:rsid w:val="5BC62EFA"/>
    <w:rsid w:val="5C585603"/>
    <w:rsid w:val="5D2CD189"/>
    <w:rsid w:val="5D4315C5"/>
    <w:rsid w:val="5DC8DB6C"/>
    <w:rsid w:val="5DEF715F"/>
    <w:rsid w:val="5DF4B2EF"/>
    <w:rsid w:val="5E05FD71"/>
    <w:rsid w:val="5E19B0B3"/>
    <w:rsid w:val="5E6E3F0F"/>
    <w:rsid w:val="60B215F2"/>
    <w:rsid w:val="61825744"/>
    <w:rsid w:val="61B4E508"/>
    <w:rsid w:val="625466F6"/>
    <w:rsid w:val="62755C32"/>
    <w:rsid w:val="6290B23A"/>
    <w:rsid w:val="63284FF4"/>
    <w:rsid w:val="633B7707"/>
    <w:rsid w:val="63665F88"/>
    <w:rsid w:val="63D8D76C"/>
    <w:rsid w:val="648BB730"/>
    <w:rsid w:val="6603CCCC"/>
    <w:rsid w:val="667E2A0E"/>
    <w:rsid w:val="6788A4F2"/>
    <w:rsid w:val="680BC458"/>
    <w:rsid w:val="68D1F4F9"/>
    <w:rsid w:val="6970340C"/>
    <w:rsid w:val="69C61CC5"/>
    <w:rsid w:val="6BDDA54E"/>
    <w:rsid w:val="6CFA0AA5"/>
    <w:rsid w:val="6D57D405"/>
    <w:rsid w:val="6D62871C"/>
    <w:rsid w:val="6DA136C4"/>
    <w:rsid w:val="6DD7197F"/>
    <w:rsid w:val="6E1C772A"/>
    <w:rsid w:val="6E738962"/>
    <w:rsid w:val="6E8B02DE"/>
    <w:rsid w:val="6E8D9BD2"/>
    <w:rsid w:val="6EF0043A"/>
    <w:rsid w:val="6FBC2E0D"/>
    <w:rsid w:val="70272395"/>
    <w:rsid w:val="70CC315D"/>
    <w:rsid w:val="70D46855"/>
    <w:rsid w:val="70ED6EF3"/>
    <w:rsid w:val="70EE61F1"/>
    <w:rsid w:val="71595520"/>
    <w:rsid w:val="719514F4"/>
    <w:rsid w:val="71A250B7"/>
    <w:rsid w:val="71B9ACA2"/>
    <w:rsid w:val="71C32010"/>
    <w:rsid w:val="71E7EABF"/>
    <w:rsid w:val="722BB75E"/>
    <w:rsid w:val="7289A741"/>
    <w:rsid w:val="72C535BF"/>
    <w:rsid w:val="73645722"/>
    <w:rsid w:val="7378239F"/>
    <w:rsid w:val="73DA5577"/>
    <w:rsid w:val="74FABFA1"/>
    <w:rsid w:val="7505EAE1"/>
    <w:rsid w:val="755A452C"/>
    <w:rsid w:val="76BC7FD7"/>
    <w:rsid w:val="770BBD8B"/>
    <w:rsid w:val="7758746B"/>
    <w:rsid w:val="77A49E9C"/>
    <w:rsid w:val="77AFBFF5"/>
    <w:rsid w:val="78010D77"/>
    <w:rsid w:val="7809EFF4"/>
    <w:rsid w:val="783387F9"/>
    <w:rsid w:val="78584D28"/>
    <w:rsid w:val="78E0D013"/>
    <w:rsid w:val="7910B47C"/>
    <w:rsid w:val="79D2ED53"/>
    <w:rsid w:val="7A4A39B3"/>
    <w:rsid w:val="7A86FFD5"/>
    <w:rsid w:val="7AB7FA37"/>
    <w:rsid w:val="7AFEA6E6"/>
    <w:rsid w:val="7B3E1282"/>
    <w:rsid w:val="7B72690A"/>
    <w:rsid w:val="7B8C7AEB"/>
    <w:rsid w:val="7C4E75C7"/>
    <w:rsid w:val="7CB77C5B"/>
    <w:rsid w:val="7CC21ECA"/>
    <w:rsid w:val="7D108331"/>
    <w:rsid w:val="7D4009F3"/>
    <w:rsid w:val="7E101AB1"/>
    <w:rsid w:val="7EACB4B8"/>
    <w:rsid w:val="7EDEE40A"/>
    <w:rsid w:val="7F0B3514"/>
    <w:rsid w:val="7F908DCD"/>
    <w:rsid w:val="7FAA1A4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5B0B2B"/>
  <w15:docId w15:val="{C97C91C4-B02E-4F80-AF59-770AB75A7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20" w:line="312" w:lineRule="auto"/>
        <w:ind w:firstLine="562"/>
        <w:jc w:val="both"/>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rPr>
      <w:sz w:val="26"/>
      <w:szCs w:val="24"/>
    </w:rPr>
  </w:style>
  <w:style w:type="paragraph" w:styleId="Heading1">
    <w:name w:val="heading 1"/>
    <w:basedOn w:val="Normal"/>
    <w:next w:val="Normal"/>
    <w:link w:val="Heading1Char"/>
    <w:uiPriority w:val="9"/>
    <w:qFormat/>
    <w:rsid w:val="000A1335"/>
    <w:pPr>
      <w:keepNext/>
      <w:numPr>
        <w:numId w:val="7"/>
      </w:numPr>
      <w:spacing w:before="60" w:after="480" w:line="288" w:lineRule="auto"/>
      <w:ind w:left="0"/>
      <w:jc w:val="center"/>
      <w:outlineLvl w:val="0"/>
    </w:pPr>
    <w:rPr>
      <w:rFonts w:cs="Arial"/>
      <w:b/>
      <w:bCs/>
      <w:kern w:val="32"/>
      <w:sz w:val="32"/>
      <w:szCs w:val="32"/>
    </w:rPr>
  </w:style>
  <w:style w:type="paragraph" w:styleId="Heading2">
    <w:name w:val="heading 2"/>
    <w:basedOn w:val="Normal"/>
    <w:next w:val="Normal"/>
    <w:autoRedefine/>
    <w:qFormat/>
    <w:rsid w:val="00B82B0A"/>
    <w:pPr>
      <w:keepNext/>
      <w:ind w:left="666" w:hanging="576"/>
      <w:outlineLvl w:val="1"/>
    </w:pPr>
    <w:rPr>
      <w:rFonts w:cs="Arial"/>
      <w:b/>
      <w:bCs/>
      <w:iCs/>
      <w:szCs w:val="28"/>
    </w:rPr>
  </w:style>
  <w:style w:type="paragraph" w:styleId="Heading3">
    <w:name w:val="heading 3"/>
    <w:basedOn w:val="Normal"/>
    <w:next w:val="Normal"/>
    <w:qFormat/>
    <w:rsid w:val="00511C02"/>
    <w:pPr>
      <w:keepNext/>
      <w:numPr>
        <w:ilvl w:val="2"/>
        <w:numId w:val="7"/>
      </w:numPr>
      <w:jc w:val="left"/>
      <w:outlineLvl w:val="2"/>
    </w:pPr>
    <w:rPr>
      <w:rFonts w:cs="Arial"/>
      <w:b/>
      <w:bCs/>
      <w:i/>
      <w:szCs w:val="26"/>
    </w:rPr>
  </w:style>
  <w:style w:type="paragraph" w:styleId="Heading4">
    <w:name w:val="heading 4"/>
    <w:basedOn w:val="Normal"/>
    <w:next w:val="Normal"/>
    <w:autoRedefine/>
    <w:qFormat/>
    <w:rsid w:val="00BA6874"/>
    <w:pPr>
      <w:keepNext/>
      <w:ind w:firstLine="0"/>
      <w:outlineLvl w:val="3"/>
    </w:pPr>
    <w:rPr>
      <w:b/>
    </w:rPr>
  </w:style>
  <w:style w:type="paragraph" w:styleId="Heading5">
    <w:name w:val="heading 5"/>
    <w:basedOn w:val="Normal"/>
    <w:next w:val="Normal"/>
    <w:autoRedefine/>
    <w:qFormat/>
    <w:rsid w:val="008C55D0"/>
    <w:pPr>
      <w:numPr>
        <w:numId w:val="4"/>
      </w:numPr>
      <w:spacing w:before="240" w:after="60"/>
      <w:outlineLvl w:val="4"/>
    </w:pPr>
    <w:rPr>
      <w:b/>
      <w:bCs/>
      <w:i/>
      <w:iCs/>
      <w:szCs w:val="26"/>
    </w:rPr>
  </w:style>
  <w:style w:type="paragraph" w:styleId="Heading6">
    <w:name w:val="heading 6"/>
    <w:basedOn w:val="Normal"/>
    <w:next w:val="Normal"/>
    <w:qFormat/>
    <w:rsid w:val="00597ACF"/>
    <w:pPr>
      <w:numPr>
        <w:ilvl w:val="5"/>
        <w:numId w:val="7"/>
      </w:numPr>
      <w:spacing w:before="240" w:after="60"/>
      <w:outlineLvl w:val="5"/>
    </w:pPr>
    <w:rPr>
      <w:b/>
      <w:bCs/>
      <w:sz w:val="22"/>
      <w:szCs w:val="22"/>
    </w:rPr>
  </w:style>
  <w:style w:type="paragraph" w:styleId="Heading7">
    <w:name w:val="heading 7"/>
    <w:basedOn w:val="Normal"/>
    <w:next w:val="Normal"/>
    <w:qFormat/>
    <w:rsid w:val="00597ACF"/>
    <w:pPr>
      <w:numPr>
        <w:ilvl w:val="6"/>
        <w:numId w:val="7"/>
      </w:numPr>
      <w:spacing w:before="240" w:after="60"/>
      <w:outlineLvl w:val="6"/>
    </w:pPr>
    <w:rPr>
      <w:sz w:val="24"/>
    </w:rPr>
  </w:style>
  <w:style w:type="paragraph" w:styleId="Heading8">
    <w:name w:val="heading 8"/>
    <w:basedOn w:val="Normal"/>
    <w:next w:val="Normal"/>
    <w:qFormat/>
    <w:rsid w:val="00597ACF"/>
    <w:pPr>
      <w:numPr>
        <w:ilvl w:val="7"/>
        <w:numId w:val="7"/>
      </w:numPr>
      <w:spacing w:before="240" w:after="60"/>
      <w:outlineLvl w:val="7"/>
    </w:pPr>
    <w:rPr>
      <w:i/>
      <w:iCs/>
      <w:sz w:val="24"/>
    </w:rPr>
  </w:style>
  <w:style w:type="paragraph" w:styleId="Heading9">
    <w:name w:val="heading 9"/>
    <w:basedOn w:val="Normal"/>
    <w:next w:val="Normal"/>
    <w:qFormat/>
    <w:rsid w:val="00597ACF"/>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A79"/>
    <w:pPr>
      <w:tabs>
        <w:tab w:val="center" w:pos="4320"/>
        <w:tab w:val="right" w:pos="8640"/>
      </w:tabs>
    </w:pPr>
  </w:style>
  <w:style w:type="character" w:styleId="PageNumber">
    <w:name w:val="page number"/>
    <w:basedOn w:val="DefaultParagraphFont"/>
    <w:uiPriority w:val="1"/>
    <w:rsid w:val="0CEE5B60"/>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CEE5B60"/>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511681"/>
    <w:pPr>
      <w:spacing w:before="60" w:line="288" w:lineRule="auto"/>
      <w:ind w:left="567"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460CA7"/>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uiPriority w:val="1"/>
    <w:rsid w:val="0CEE5B60"/>
    <w:rPr>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uiPriority w:val="1"/>
    <w:rsid w:val="0CEE5B60"/>
    <w:rPr>
      <w:rFonts w:ascii=".VnTime" w:hAnsi=".VnTime"/>
      <w:sz w:val="28"/>
      <w:szCs w:val="28"/>
      <w:lang w:val="en-US" w:eastAsia="en-US"/>
    </w:rPr>
  </w:style>
  <w:style w:type="character" w:customStyle="1" w:styleId="atitle">
    <w:name w:val="atitle"/>
    <w:basedOn w:val="DefaultParagraphFont"/>
    <w:uiPriority w:val="1"/>
    <w:semiHidden/>
    <w:rsid w:val="0CEE5B60"/>
  </w:style>
  <w:style w:type="paragraph" w:customStyle="1" w:styleId="NumberingStyle">
    <w:name w:val="Numbering Style"/>
    <w:next w:val="Normal"/>
    <w:link w:val="NumberingStyleChar"/>
    <w:qFormat/>
    <w:rsid w:val="00061855"/>
    <w:pPr>
      <w:numPr>
        <w:numId w:val="2"/>
      </w:numPr>
      <w:ind w:left="0" w:firstLine="0"/>
    </w:pPr>
    <w:rPr>
      <w:b/>
      <w:sz w:val="28"/>
      <w:szCs w:val="24"/>
    </w:rPr>
  </w:style>
  <w:style w:type="paragraph" w:styleId="ListParagraph">
    <w:name w:val="List Paragraph"/>
    <w:basedOn w:val="Normal"/>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CEE5B60"/>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uiPriority w:val="1"/>
    <w:rsid w:val="0CEE5B60"/>
    <w:rPr>
      <w:b/>
      <w:bCs/>
      <w:sz w:val="26"/>
      <w:szCs w:val="26"/>
    </w:rPr>
  </w:style>
  <w:style w:type="character" w:customStyle="1" w:styleId="BalloonTextChar">
    <w:name w:val="Balloon Text Char"/>
    <w:basedOn w:val="DefaultParagraphFont"/>
    <w:link w:val="BalloonText"/>
    <w:uiPriority w:val="1"/>
    <w:rsid w:val="0CEE5B60"/>
    <w:rPr>
      <w:rFonts w:ascii="Tahoma" w:hAnsi="Tahoma" w:cs="Tahoma"/>
      <w:sz w:val="16"/>
      <w:szCs w:val="16"/>
    </w:rPr>
  </w:style>
  <w:style w:type="table" w:styleId="TableTheme">
    <w:name w:val="Table Theme"/>
    <w:basedOn w:val="TableNormal"/>
    <w:rsid w:val="00625D4A"/>
    <w:pPr>
      <w:ind w:firstLine="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CEE5B60"/>
    <w:rPr>
      <w:color w:val="808080" w:themeColor="background1" w:themeShade="80"/>
    </w:rPr>
  </w:style>
  <w:style w:type="paragraph" w:customStyle="1" w:styleId="Tailieuthamkhao">
    <w:name w:val="Tai lieu tham khao"/>
    <w:basedOn w:val="RefList"/>
    <w:link w:val="TailieuthamkhaoChar"/>
    <w:qFormat/>
    <w:rsid w:val="0000420E"/>
    <w:pPr>
      <w:numPr>
        <w:numId w:val="3"/>
      </w:numPr>
      <w:ind w:left="0" w:firstLine="0"/>
    </w:pPr>
  </w:style>
  <w:style w:type="character" w:customStyle="1" w:styleId="RefListChar">
    <w:name w:val="RefList Char"/>
    <w:basedOn w:val="DefaultParagraphFont"/>
    <w:link w:val="RefList"/>
    <w:uiPriority w:val="1"/>
    <w:rsid w:val="0CEE5B60"/>
    <w:rPr>
      <w:sz w:val="26"/>
      <w:szCs w:val="26"/>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qFormat/>
    <w:rsid w:val="007F2B91"/>
    <w:pPr>
      <w:spacing w:before="60" w:after="60" w:line="288" w:lineRule="auto"/>
      <w:ind w:firstLine="426"/>
    </w:pPr>
    <w:rPr>
      <w:sz w:val="26"/>
      <w:szCs w:val="26"/>
    </w:rPr>
  </w:style>
  <w:style w:type="character" w:customStyle="1" w:styleId="FooterChar">
    <w:name w:val="Footer Char"/>
    <w:basedOn w:val="DefaultParagraphFont"/>
    <w:link w:val="Footer"/>
    <w:uiPriority w:val="99"/>
    <w:rsid w:val="0CEE5B60"/>
    <w:rPr>
      <w:sz w:val="26"/>
      <w:szCs w:val="26"/>
    </w:rPr>
  </w:style>
  <w:style w:type="character" w:customStyle="1" w:styleId="Heading1Char">
    <w:name w:val="Heading 1 Char"/>
    <w:basedOn w:val="DefaultParagraphFont"/>
    <w:link w:val="Heading1"/>
    <w:uiPriority w:val="9"/>
    <w:rsid w:val="000A1335"/>
    <w:rPr>
      <w:rFonts w:cs="Arial"/>
      <w:b/>
      <w:bCs/>
      <w:kern w:val="32"/>
      <w:sz w:val="32"/>
      <w:szCs w:val="32"/>
    </w:rPr>
  </w:style>
  <w:style w:type="paragraph" w:styleId="Bibliography">
    <w:name w:val="Bibliography"/>
    <w:basedOn w:val="Normal"/>
    <w:next w:val="Normal"/>
    <w:uiPriority w:val="37"/>
    <w:unhideWhenUsed/>
    <w:rsid w:val="00EC1FA6"/>
  </w:style>
  <w:style w:type="character" w:styleId="IntenseEmphasis">
    <w:name w:val="Intense Emphasis"/>
    <w:uiPriority w:val="21"/>
    <w:qFormat/>
    <w:rsid w:val="004044A0"/>
    <w:rPr>
      <w:b/>
      <w:bCs/>
      <w:i/>
      <w:iCs/>
      <w:color w:val="4F81BD"/>
    </w:rPr>
  </w:style>
  <w:style w:type="paragraph" w:styleId="Subtitle">
    <w:name w:val="Subtitle"/>
    <w:basedOn w:val="Normal"/>
    <w:next w:val="Normal"/>
    <w:link w:val="SubtitleChar"/>
    <w:qFormat/>
    <w:rsid w:val="00C647C3"/>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
    <w:rsid w:val="0CEE5B60"/>
    <w:rPr>
      <w:rFonts w:asciiTheme="minorHAnsi" w:eastAsiaTheme="minorEastAsia" w:hAnsiTheme="minorHAnsi" w:cstheme="minorBidi"/>
      <w:color w:val="5A5A5A"/>
      <w:sz w:val="22"/>
      <w:szCs w:val="22"/>
    </w:rPr>
  </w:style>
  <w:style w:type="character" w:styleId="Strong">
    <w:name w:val="Strong"/>
    <w:uiPriority w:val="22"/>
    <w:qFormat/>
    <w:rsid w:val="00C647C3"/>
    <w:rPr>
      <w:rFonts w:ascii=".VnBlackH" w:hAnsi=".VnBlackH"/>
    </w:rPr>
  </w:style>
  <w:style w:type="paragraph" w:customStyle="1" w:styleId="paragraph">
    <w:name w:val="paragraph"/>
    <w:basedOn w:val="Normal"/>
    <w:rsid w:val="00C82DC4"/>
    <w:pPr>
      <w:spacing w:before="100" w:beforeAutospacing="1" w:after="100" w:afterAutospacing="1" w:line="240" w:lineRule="auto"/>
      <w:ind w:firstLine="0"/>
      <w:jc w:val="left"/>
    </w:pPr>
    <w:rPr>
      <w:sz w:val="24"/>
      <w:lang w:eastAsia="ko-KR"/>
    </w:rPr>
  </w:style>
  <w:style w:type="character" w:customStyle="1" w:styleId="scxw230958138">
    <w:name w:val="scxw230958138"/>
    <w:basedOn w:val="DefaultParagraphFont"/>
    <w:uiPriority w:val="1"/>
    <w:rsid w:val="0CEE5B60"/>
  </w:style>
  <w:style w:type="character" w:customStyle="1" w:styleId="wacimagecontainer">
    <w:name w:val="wacimagecontainer"/>
    <w:basedOn w:val="DefaultParagraphFont"/>
    <w:uiPriority w:val="1"/>
    <w:rsid w:val="0CEE5B60"/>
  </w:style>
  <w:style w:type="character" w:customStyle="1" w:styleId="eop">
    <w:name w:val="eop"/>
    <w:basedOn w:val="DefaultParagraphFont"/>
    <w:uiPriority w:val="1"/>
    <w:rsid w:val="0CEE5B60"/>
  </w:style>
  <w:style w:type="character" w:customStyle="1" w:styleId="normaltextrun">
    <w:name w:val="normaltextrun"/>
    <w:basedOn w:val="DefaultParagraphFont"/>
    <w:uiPriority w:val="1"/>
    <w:rsid w:val="0CEE5B60"/>
  </w:style>
  <w:style w:type="character" w:styleId="Emphasis">
    <w:name w:val="Emphasis"/>
    <w:basedOn w:val="DefaultParagraphFont"/>
    <w:uiPriority w:val="1"/>
    <w:qFormat/>
    <w:rsid w:val="0CEE5B60"/>
    <w:rPr>
      <w:i/>
      <w:iCs/>
    </w:rPr>
  </w:style>
  <w:style w:type="paragraph" w:styleId="NormalWeb">
    <w:name w:val="Normal (Web)"/>
    <w:basedOn w:val="Normal"/>
    <w:semiHidden/>
    <w:unhideWhenUsed/>
    <w:rsid w:val="005B10A5"/>
    <w:rPr>
      <w:sz w:val="24"/>
    </w:rPr>
  </w:style>
  <w:style w:type="character" w:styleId="HTMLCode">
    <w:name w:val="HTML Code"/>
    <w:basedOn w:val="DefaultParagraphFont"/>
    <w:uiPriority w:val="99"/>
    <w:semiHidden/>
    <w:unhideWhenUsed/>
    <w:rsid w:val="0CEE5B60"/>
    <w:rPr>
      <w:rFonts w:ascii="Courier New" w:eastAsia="Times New Roman" w:hAnsi="Courier New" w:cs="Courier New"/>
      <w:sz w:val="20"/>
      <w:szCs w:val="20"/>
    </w:rPr>
  </w:style>
  <w:style w:type="paragraph" w:customStyle="1" w:styleId="PHN">
    <w:name w:val="PHẦN"/>
    <w:basedOn w:val="Heading1"/>
    <w:link w:val="PHNChar"/>
    <w:qFormat/>
    <w:rsid w:val="00BF3F0B"/>
    <w:pPr>
      <w:numPr>
        <w:numId w:val="0"/>
      </w:numPr>
    </w:pPr>
    <w:rPr>
      <w:lang w:val="vi-VN"/>
    </w:rPr>
  </w:style>
  <w:style w:type="character" w:customStyle="1" w:styleId="PHNChar">
    <w:name w:val="PHẦN Char"/>
    <w:basedOn w:val="Heading1Char"/>
    <w:link w:val="PHN"/>
    <w:rsid w:val="00BF3F0B"/>
    <w:rPr>
      <w:rFonts w:cs="Arial"/>
      <w:b/>
      <w:bCs/>
      <w:kern w:val="32"/>
      <w:sz w:val="32"/>
      <w:szCs w:val="32"/>
      <w:lang w:val="vi-VN"/>
    </w:rPr>
  </w:style>
  <w:style w:type="paragraph" w:styleId="Title">
    <w:name w:val="Title"/>
    <w:basedOn w:val="Normal"/>
    <w:next w:val="Normal"/>
    <w:link w:val="TitleChar"/>
    <w:qFormat/>
    <w:rsid w:val="004C193E"/>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C193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5348">
      <w:bodyDiv w:val="1"/>
      <w:marLeft w:val="0"/>
      <w:marRight w:val="0"/>
      <w:marTop w:val="0"/>
      <w:marBottom w:val="0"/>
      <w:divBdr>
        <w:top w:val="none" w:sz="0" w:space="0" w:color="auto"/>
        <w:left w:val="none" w:sz="0" w:space="0" w:color="auto"/>
        <w:bottom w:val="none" w:sz="0" w:space="0" w:color="auto"/>
        <w:right w:val="none" w:sz="0" w:space="0" w:color="auto"/>
      </w:divBdr>
    </w:div>
    <w:div w:id="194269071">
      <w:bodyDiv w:val="1"/>
      <w:marLeft w:val="0"/>
      <w:marRight w:val="0"/>
      <w:marTop w:val="0"/>
      <w:marBottom w:val="0"/>
      <w:divBdr>
        <w:top w:val="none" w:sz="0" w:space="0" w:color="auto"/>
        <w:left w:val="none" w:sz="0" w:space="0" w:color="auto"/>
        <w:bottom w:val="none" w:sz="0" w:space="0" w:color="auto"/>
        <w:right w:val="none" w:sz="0" w:space="0" w:color="auto"/>
      </w:divBdr>
    </w:div>
    <w:div w:id="287979830">
      <w:bodyDiv w:val="1"/>
      <w:marLeft w:val="0"/>
      <w:marRight w:val="0"/>
      <w:marTop w:val="0"/>
      <w:marBottom w:val="0"/>
      <w:divBdr>
        <w:top w:val="none" w:sz="0" w:space="0" w:color="auto"/>
        <w:left w:val="none" w:sz="0" w:space="0" w:color="auto"/>
        <w:bottom w:val="none" w:sz="0" w:space="0" w:color="auto"/>
        <w:right w:val="none" w:sz="0" w:space="0" w:color="auto"/>
      </w:divBdr>
    </w:div>
    <w:div w:id="293601921">
      <w:bodyDiv w:val="1"/>
      <w:marLeft w:val="0"/>
      <w:marRight w:val="0"/>
      <w:marTop w:val="0"/>
      <w:marBottom w:val="0"/>
      <w:divBdr>
        <w:top w:val="none" w:sz="0" w:space="0" w:color="auto"/>
        <w:left w:val="none" w:sz="0" w:space="0" w:color="auto"/>
        <w:bottom w:val="none" w:sz="0" w:space="0" w:color="auto"/>
        <w:right w:val="none" w:sz="0" w:space="0" w:color="auto"/>
      </w:divBdr>
    </w:div>
    <w:div w:id="450587783">
      <w:bodyDiv w:val="1"/>
      <w:marLeft w:val="0"/>
      <w:marRight w:val="0"/>
      <w:marTop w:val="0"/>
      <w:marBottom w:val="0"/>
      <w:divBdr>
        <w:top w:val="none" w:sz="0" w:space="0" w:color="auto"/>
        <w:left w:val="none" w:sz="0" w:space="0" w:color="auto"/>
        <w:bottom w:val="none" w:sz="0" w:space="0" w:color="auto"/>
        <w:right w:val="none" w:sz="0" w:space="0" w:color="auto"/>
      </w:divBdr>
    </w:div>
    <w:div w:id="552084656">
      <w:bodyDiv w:val="1"/>
      <w:marLeft w:val="0"/>
      <w:marRight w:val="0"/>
      <w:marTop w:val="0"/>
      <w:marBottom w:val="0"/>
      <w:divBdr>
        <w:top w:val="none" w:sz="0" w:space="0" w:color="auto"/>
        <w:left w:val="none" w:sz="0" w:space="0" w:color="auto"/>
        <w:bottom w:val="none" w:sz="0" w:space="0" w:color="auto"/>
        <w:right w:val="none" w:sz="0" w:space="0" w:color="auto"/>
      </w:divBdr>
    </w:div>
    <w:div w:id="644968697">
      <w:bodyDiv w:val="1"/>
      <w:marLeft w:val="0"/>
      <w:marRight w:val="0"/>
      <w:marTop w:val="0"/>
      <w:marBottom w:val="0"/>
      <w:divBdr>
        <w:top w:val="none" w:sz="0" w:space="0" w:color="auto"/>
        <w:left w:val="none" w:sz="0" w:space="0" w:color="auto"/>
        <w:bottom w:val="none" w:sz="0" w:space="0" w:color="auto"/>
        <w:right w:val="none" w:sz="0" w:space="0" w:color="auto"/>
      </w:divBdr>
    </w:div>
    <w:div w:id="654263524">
      <w:bodyDiv w:val="1"/>
      <w:marLeft w:val="0"/>
      <w:marRight w:val="0"/>
      <w:marTop w:val="0"/>
      <w:marBottom w:val="0"/>
      <w:divBdr>
        <w:top w:val="none" w:sz="0" w:space="0" w:color="auto"/>
        <w:left w:val="none" w:sz="0" w:space="0" w:color="auto"/>
        <w:bottom w:val="none" w:sz="0" w:space="0" w:color="auto"/>
        <w:right w:val="none" w:sz="0" w:space="0" w:color="auto"/>
      </w:divBdr>
    </w:div>
    <w:div w:id="776219057">
      <w:bodyDiv w:val="1"/>
      <w:marLeft w:val="0"/>
      <w:marRight w:val="0"/>
      <w:marTop w:val="0"/>
      <w:marBottom w:val="0"/>
      <w:divBdr>
        <w:top w:val="none" w:sz="0" w:space="0" w:color="auto"/>
        <w:left w:val="none" w:sz="0" w:space="0" w:color="auto"/>
        <w:bottom w:val="none" w:sz="0" w:space="0" w:color="auto"/>
        <w:right w:val="none" w:sz="0" w:space="0" w:color="auto"/>
      </w:divBdr>
    </w:div>
    <w:div w:id="786239546">
      <w:marLeft w:val="0"/>
      <w:marRight w:val="0"/>
      <w:marTop w:val="0"/>
      <w:marBottom w:val="0"/>
      <w:divBdr>
        <w:top w:val="none" w:sz="0" w:space="0" w:color="auto"/>
        <w:left w:val="none" w:sz="0" w:space="0" w:color="auto"/>
        <w:bottom w:val="none" w:sz="0" w:space="0" w:color="auto"/>
        <w:right w:val="none" w:sz="0" w:space="0" w:color="auto"/>
      </w:divBdr>
    </w:div>
    <w:div w:id="801847362">
      <w:marLeft w:val="0"/>
      <w:marRight w:val="0"/>
      <w:marTop w:val="0"/>
      <w:marBottom w:val="0"/>
      <w:divBdr>
        <w:top w:val="none" w:sz="0" w:space="0" w:color="auto"/>
        <w:left w:val="none" w:sz="0" w:space="0" w:color="auto"/>
        <w:bottom w:val="none" w:sz="0" w:space="0" w:color="auto"/>
        <w:right w:val="none" w:sz="0" w:space="0" w:color="auto"/>
      </w:divBdr>
    </w:div>
    <w:div w:id="810946657">
      <w:bodyDiv w:val="1"/>
      <w:marLeft w:val="0"/>
      <w:marRight w:val="0"/>
      <w:marTop w:val="0"/>
      <w:marBottom w:val="0"/>
      <w:divBdr>
        <w:top w:val="none" w:sz="0" w:space="0" w:color="auto"/>
        <w:left w:val="none" w:sz="0" w:space="0" w:color="auto"/>
        <w:bottom w:val="none" w:sz="0" w:space="0" w:color="auto"/>
        <w:right w:val="none" w:sz="0" w:space="0" w:color="auto"/>
      </w:divBdr>
    </w:div>
    <w:div w:id="830828257">
      <w:bodyDiv w:val="1"/>
      <w:marLeft w:val="0"/>
      <w:marRight w:val="0"/>
      <w:marTop w:val="0"/>
      <w:marBottom w:val="0"/>
      <w:divBdr>
        <w:top w:val="none" w:sz="0" w:space="0" w:color="auto"/>
        <w:left w:val="none" w:sz="0" w:space="0" w:color="auto"/>
        <w:bottom w:val="none" w:sz="0" w:space="0" w:color="auto"/>
        <w:right w:val="none" w:sz="0" w:space="0" w:color="auto"/>
      </w:divBdr>
    </w:div>
    <w:div w:id="851721886">
      <w:bodyDiv w:val="1"/>
      <w:marLeft w:val="0"/>
      <w:marRight w:val="0"/>
      <w:marTop w:val="0"/>
      <w:marBottom w:val="0"/>
      <w:divBdr>
        <w:top w:val="none" w:sz="0" w:space="0" w:color="auto"/>
        <w:left w:val="none" w:sz="0" w:space="0" w:color="auto"/>
        <w:bottom w:val="none" w:sz="0" w:space="0" w:color="auto"/>
        <w:right w:val="none" w:sz="0" w:space="0" w:color="auto"/>
      </w:divBdr>
    </w:div>
    <w:div w:id="1292445459">
      <w:bodyDiv w:val="1"/>
      <w:marLeft w:val="0"/>
      <w:marRight w:val="0"/>
      <w:marTop w:val="0"/>
      <w:marBottom w:val="0"/>
      <w:divBdr>
        <w:top w:val="none" w:sz="0" w:space="0" w:color="auto"/>
        <w:left w:val="none" w:sz="0" w:space="0" w:color="auto"/>
        <w:bottom w:val="none" w:sz="0" w:space="0" w:color="auto"/>
        <w:right w:val="none" w:sz="0" w:space="0" w:color="auto"/>
      </w:divBdr>
    </w:div>
    <w:div w:id="1356273688">
      <w:bodyDiv w:val="1"/>
      <w:marLeft w:val="0"/>
      <w:marRight w:val="0"/>
      <w:marTop w:val="0"/>
      <w:marBottom w:val="0"/>
      <w:divBdr>
        <w:top w:val="none" w:sz="0" w:space="0" w:color="auto"/>
        <w:left w:val="none" w:sz="0" w:space="0" w:color="auto"/>
        <w:bottom w:val="none" w:sz="0" w:space="0" w:color="auto"/>
        <w:right w:val="none" w:sz="0" w:space="0" w:color="auto"/>
      </w:divBdr>
    </w:div>
    <w:div w:id="1369064222">
      <w:bodyDiv w:val="1"/>
      <w:marLeft w:val="0"/>
      <w:marRight w:val="0"/>
      <w:marTop w:val="0"/>
      <w:marBottom w:val="0"/>
      <w:divBdr>
        <w:top w:val="none" w:sz="0" w:space="0" w:color="auto"/>
        <w:left w:val="none" w:sz="0" w:space="0" w:color="auto"/>
        <w:bottom w:val="none" w:sz="0" w:space="0" w:color="auto"/>
        <w:right w:val="none" w:sz="0" w:space="0" w:color="auto"/>
      </w:divBdr>
    </w:div>
    <w:div w:id="1487818749">
      <w:bodyDiv w:val="1"/>
      <w:marLeft w:val="0"/>
      <w:marRight w:val="0"/>
      <w:marTop w:val="0"/>
      <w:marBottom w:val="0"/>
      <w:divBdr>
        <w:top w:val="none" w:sz="0" w:space="0" w:color="auto"/>
        <w:left w:val="none" w:sz="0" w:space="0" w:color="auto"/>
        <w:bottom w:val="none" w:sz="0" w:space="0" w:color="auto"/>
        <w:right w:val="none" w:sz="0" w:space="0" w:color="auto"/>
      </w:divBdr>
    </w:div>
    <w:div w:id="1504391958">
      <w:bodyDiv w:val="1"/>
      <w:marLeft w:val="0"/>
      <w:marRight w:val="0"/>
      <w:marTop w:val="0"/>
      <w:marBottom w:val="0"/>
      <w:divBdr>
        <w:top w:val="none" w:sz="0" w:space="0" w:color="auto"/>
        <w:left w:val="none" w:sz="0" w:space="0" w:color="auto"/>
        <w:bottom w:val="none" w:sz="0" w:space="0" w:color="auto"/>
        <w:right w:val="none" w:sz="0" w:space="0" w:color="auto"/>
      </w:divBdr>
    </w:div>
    <w:div w:id="1584098837">
      <w:bodyDiv w:val="1"/>
      <w:marLeft w:val="0"/>
      <w:marRight w:val="0"/>
      <w:marTop w:val="0"/>
      <w:marBottom w:val="0"/>
      <w:divBdr>
        <w:top w:val="none" w:sz="0" w:space="0" w:color="auto"/>
        <w:left w:val="none" w:sz="0" w:space="0" w:color="auto"/>
        <w:bottom w:val="none" w:sz="0" w:space="0" w:color="auto"/>
        <w:right w:val="none" w:sz="0" w:space="0" w:color="auto"/>
      </w:divBdr>
    </w:div>
    <w:div w:id="1610815063">
      <w:bodyDiv w:val="1"/>
      <w:marLeft w:val="0"/>
      <w:marRight w:val="0"/>
      <w:marTop w:val="0"/>
      <w:marBottom w:val="0"/>
      <w:divBdr>
        <w:top w:val="none" w:sz="0" w:space="0" w:color="auto"/>
        <w:left w:val="none" w:sz="0" w:space="0" w:color="auto"/>
        <w:bottom w:val="none" w:sz="0" w:space="0" w:color="auto"/>
        <w:right w:val="none" w:sz="0" w:space="0" w:color="auto"/>
      </w:divBdr>
    </w:div>
    <w:div w:id="1836797500">
      <w:bodyDiv w:val="1"/>
      <w:marLeft w:val="0"/>
      <w:marRight w:val="0"/>
      <w:marTop w:val="0"/>
      <w:marBottom w:val="0"/>
      <w:divBdr>
        <w:top w:val="none" w:sz="0" w:space="0" w:color="auto"/>
        <w:left w:val="none" w:sz="0" w:space="0" w:color="auto"/>
        <w:bottom w:val="none" w:sz="0" w:space="0" w:color="auto"/>
        <w:right w:val="none" w:sz="0" w:space="0" w:color="auto"/>
      </w:divBdr>
    </w:div>
    <w:div w:id="1924145589">
      <w:bodyDiv w:val="1"/>
      <w:marLeft w:val="0"/>
      <w:marRight w:val="0"/>
      <w:marTop w:val="0"/>
      <w:marBottom w:val="0"/>
      <w:divBdr>
        <w:top w:val="none" w:sz="0" w:space="0" w:color="auto"/>
        <w:left w:val="none" w:sz="0" w:space="0" w:color="auto"/>
        <w:bottom w:val="none" w:sz="0" w:space="0" w:color="auto"/>
        <w:right w:val="none" w:sz="0" w:space="0" w:color="auto"/>
      </w:divBdr>
    </w:div>
    <w:div w:id="214199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Sli</b:Tag>
    <b:SourceType>BookSection</b:SourceType>
    <b:Guid>{4EE330F6-F170-46B6-95E9-87A0CEF86C0C}</b:Guid>
    <b:Title>Slide bài giảng, tài liệu hướng dẫn thực hành môn học do giảng viên cung cấp</b:Title>
    <b:RefOrder>1</b:RefOrder>
  </b:Source>
  <b:Source>
    <b:Tag>Mic</b:Tag>
    <b:SourceType>DocumentFromInternetSite</b:SourceType>
    <b:Guid>{65DFAAF2-2702-42C7-82AF-0BC8A2C9EF2A}</b:Guid>
    <b:Author>
      <b:Author>
        <b:NameList>
          <b:Person>
            <b:Last>Microsoft</b:Last>
          </b:Person>
        </b:NameList>
      </b:Author>
    </b:Author>
    <b:Title>.NET MAUI Documentation</b:Title>
    <b:URL>https://learn.microsoft.com/dotnet/maui/</b:URL>
    <b:RefOrder>2</b:RefOrder>
  </b:Source>
  <b:Source>
    <b:Tag>Mic1</b:Tag>
    <b:SourceType>DocumentFromInternetSite</b:SourceType>
    <b:Guid>{4B52C318-9F8A-454B-828B-FD5AC3F7CC5E}</b:Guid>
    <b:Title>MVVM in .NET MAUI</b:Title>
    <b:Author>
      <b:Author>
        <b:NameList>
          <b:Person>
            <b:Last>Microsoft</b:Last>
          </b:Person>
        </b:NameList>
      </b:Author>
    </b:Author>
    <b:URL>https://learn.microsoft.com/en-us/dotnet/architecture/maui/mvvm</b:URL>
    <b:RefOrder>3</b:RefOrder>
  </b:Source>
</b:Sources>
</file>

<file path=customXml/itemProps1.xml><?xml version="1.0" encoding="utf-8"?>
<ds:datastoreItem xmlns:ds="http://schemas.openxmlformats.org/officeDocument/2006/customXml" ds:itemID="{F96B2921-9E73-4BDB-AE2F-53ED19A5F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4635</TotalTime>
  <Pages>38</Pages>
  <Words>5464</Words>
  <Characters>20110</Characters>
  <Application>Microsoft Office Word</Application>
  <DocSecurity>0</DocSecurity>
  <Lines>1058</Lines>
  <Paragraphs>881</Paragraphs>
  <ScaleCrop>false</ScaleCrop>
  <HeadingPairs>
    <vt:vector size="2" baseType="variant">
      <vt:variant>
        <vt:lpstr>Title</vt:lpstr>
      </vt:variant>
      <vt:variant>
        <vt:i4>1</vt:i4>
      </vt:variant>
    </vt:vector>
  </HeadingPairs>
  <TitlesOfParts>
    <vt:vector size="1" baseType="lpstr">
      <vt:lpstr>Mẫu Bài Tập Lớn</vt:lpstr>
    </vt:vector>
  </TitlesOfParts>
  <Manager>PGS.TS. Lê Văn Hưng</Manager>
  <Company>Bộ môn Công nghệ Phần mềm - Khoa Công nghệ thông tin, Trường Đại học Mỏ-Địa chất</Company>
  <LinksUpToDate>false</LinksUpToDate>
  <CharactersWithSpaces>24693</CharactersWithSpaces>
  <SharedDoc>false</SharedDoc>
  <HyperlinkBase>http://www.humg.edu.vn/cntt</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Bài Tập Lớn</dc:title>
  <dc:subject>Van ban mau</dc:subject>
  <dc:creator>Hoàng Anh Đức</dc:creator>
  <cp:keywords/>
  <dc:description>Văn bản này do Bộ môn Công nghệ phần mềm, Trường ĐH Mỏ-Địa chất cung cấp cho sinh viên làm Bài tập lớn</dc:description>
  <cp:lastModifiedBy>TRẦN HẢI NGỌC</cp:lastModifiedBy>
  <cp:revision>382</cp:revision>
  <cp:lastPrinted>2025-12-24T17:23:00Z</cp:lastPrinted>
  <dcterms:created xsi:type="dcterms:W3CDTF">2025-12-20T15:45:00Z</dcterms:created>
  <dcterms:modified xsi:type="dcterms:W3CDTF">2025-12-24T17:23:00Z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